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B5746" w14:textId="38E1E5F2" w:rsidR="0007392C" w:rsidRPr="00586A35" w:rsidRDefault="00035675" w:rsidP="00EC2A02">
      <w:pPr>
        <w:pStyle w:val="Titledocument"/>
      </w:pPr>
      <w:commentRangeStart w:id="0"/>
      <w:r>
        <w:t xml:space="preserve">Energy Modeling and Carbon Footprint </w:t>
      </w:r>
      <w:r w:rsidR="003F13A0">
        <w:t xml:space="preserve">Software </w:t>
      </w:r>
      <w:r w:rsidR="009F04D6">
        <w:t>for Campus Energy Systems</w:t>
      </w:r>
      <w:commentRangeEnd w:id="0"/>
      <w:r w:rsidR="00DB7D94">
        <w:rPr>
          <w:rStyle w:val="CommentReference"/>
          <w:rFonts w:ascii="Linux Libertine" w:eastAsiaTheme="minorHAnsi" w:hAnsi="Linux Libertine" w:cstheme="minorBidi"/>
          <w:b w:val="0"/>
        </w:rPr>
        <w:commentReference w:id="0"/>
      </w:r>
    </w:p>
    <w:p w14:paraId="382B5748" w14:textId="0438FCF2" w:rsidR="00586A35" w:rsidRPr="00586A35" w:rsidRDefault="00767920" w:rsidP="00B068B7">
      <w:pPr>
        <w:pStyle w:val="Subtitle"/>
        <w:rPr>
          <w:rStyle w:val="FirstName"/>
          <w14:ligatures w14:val="standard"/>
        </w:rPr>
        <w:sectPr w:rsidR="00586A35" w:rsidRPr="00586A35" w:rsidSect="00586A35">
          <w:headerReference w:type="even" r:id="rId13"/>
          <w:headerReference w:type="default" r:id="rId14"/>
          <w:footerReference w:type="even" r:id="rId15"/>
          <w:footerReference w:type="default" r:id="rId16"/>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w:t>
      </w:r>
      <w:r w:rsidR="000D49D1">
        <w:rPr>
          <w:bCs/>
          <w14:ligatures w14:val="standard"/>
        </w:rPr>
        <w:t>n Interactive,</w:t>
      </w:r>
      <w:r>
        <w:rPr>
          <w:bCs/>
          <w14:ligatures w14:val="standard"/>
        </w:rPr>
        <w:t xml:space="preserve"> Low-Code So</w:t>
      </w:r>
      <w:r w:rsidR="00C72497">
        <w:rPr>
          <w:bCs/>
          <w14:ligatures w14:val="standard"/>
        </w:rPr>
        <w:t xml:space="preserve">ftware Environment for </w:t>
      </w:r>
      <w:r w:rsidR="00D107B1">
        <w:rPr>
          <w:bCs/>
          <w14:ligatures w14:val="standard"/>
        </w:rPr>
        <w:t>Modeling Energy Systems</w:t>
      </w:r>
    </w:p>
    <w:tbl>
      <w:tblPr>
        <w:tblStyle w:val="TableGrid"/>
        <w:tblW w:w="0" w:type="auto"/>
        <w:tblLook w:val="04A0" w:firstRow="1" w:lastRow="0" w:firstColumn="1" w:lastColumn="0" w:noHBand="0" w:noVBand="1"/>
      </w:tblPr>
      <w:tblGrid>
        <w:gridCol w:w="5041"/>
        <w:gridCol w:w="5039"/>
      </w:tblGrid>
      <w:tr w:rsidR="00240605" w14:paraId="18A8978C" w14:textId="77777777" w:rsidTr="009F5E7C">
        <w:tc>
          <w:tcPr>
            <w:tcW w:w="5148" w:type="dxa"/>
            <w:tcBorders>
              <w:top w:val="nil"/>
              <w:left w:val="nil"/>
              <w:bottom w:val="nil"/>
              <w:right w:val="nil"/>
            </w:tcBorders>
          </w:tcPr>
          <w:p w14:paraId="20B3034C" w14:textId="005E2D96" w:rsidR="00240605" w:rsidRDefault="00240605" w:rsidP="001D4B2A">
            <w:pPr>
              <w:pStyle w:val="Authors"/>
            </w:pPr>
            <w:r w:rsidRPr="00BD4E9C">
              <w:rPr>
                <w:rStyle w:val="Surname"/>
                <w14:ligatures w14:val="standard"/>
              </w:rPr>
              <w:t>Ryan Policheri</w:t>
            </w:r>
            <w:r w:rsidRPr="00586A35">
              <w:br/>
            </w:r>
            <w:r w:rsidRPr="00586A35">
              <w:rPr>
                <w:rStyle w:val="OrgDiv"/>
                <w:color w:val="auto"/>
                <w:sz w:val="20"/>
                <w14:ligatures w14:val="standard"/>
              </w:rPr>
              <w:t xml:space="preserve"> </w:t>
            </w:r>
            <w:r>
              <w:rPr>
                <w:rStyle w:val="OrgDiv"/>
                <w:color w:val="auto"/>
                <w:sz w:val="20"/>
                <w14:ligatures w14:val="standard"/>
              </w:rPr>
              <w:t>Department of Computer Science</w:t>
            </w:r>
            <w:r w:rsidRPr="00586A35">
              <w:rPr>
                <w:rStyle w:val="OrgName"/>
                <w:color w:val="auto"/>
                <w:sz w:val="20"/>
                <w14:ligatures w14:val="standard"/>
              </w:rPr>
              <w:br/>
              <w:t xml:space="preserve"> </w:t>
            </w:r>
            <w:r>
              <w:rPr>
                <w:rStyle w:val="OrgName"/>
                <w:color w:val="auto"/>
                <w:sz w:val="20"/>
                <w14:ligatures w14:val="standard"/>
              </w:rPr>
              <w:t>University of Iowa</w:t>
            </w:r>
            <w:r w:rsidRPr="00586A35">
              <w:rPr>
                <w:rStyle w:val="OrgName"/>
                <w:color w:val="auto"/>
                <w:sz w:val="20"/>
                <w14:ligatures w14:val="standard"/>
              </w:rPr>
              <w:br/>
              <w:t xml:space="preserve"> </w:t>
            </w:r>
            <w:proofErr w:type="spellStart"/>
            <w:r>
              <w:rPr>
                <w:rStyle w:val="City"/>
                <w:sz w:val="20"/>
                <w14:ligatures w14:val="standard"/>
              </w:rPr>
              <w:t>Iowa</w:t>
            </w:r>
            <w:proofErr w:type="spellEnd"/>
            <w:r>
              <w:rPr>
                <w:rStyle w:val="City"/>
                <w:sz w:val="20"/>
                <w14:ligatures w14:val="standard"/>
              </w:rPr>
              <w:t xml:space="preserve"> City, IA, USA</w:t>
            </w:r>
            <w:r w:rsidRPr="00586A35">
              <w:br/>
              <w:t xml:space="preserve"> </w:t>
            </w:r>
            <w:r>
              <w:rPr>
                <w:rStyle w:val="Email"/>
                <w:color w:val="auto"/>
                <w:sz w:val="20"/>
                <w14:ligatures w14:val="standard"/>
              </w:rPr>
              <w:t>ryan-policheri@uiowa.edu</w:t>
            </w:r>
          </w:p>
        </w:tc>
        <w:tc>
          <w:tcPr>
            <w:tcW w:w="5148" w:type="dxa"/>
            <w:tcBorders>
              <w:top w:val="nil"/>
              <w:left w:val="nil"/>
              <w:bottom w:val="nil"/>
              <w:right w:val="nil"/>
            </w:tcBorders>
          </w:tcPr>
          <w:p w14:paraId="0E922BD7" w14:textId="031A1145" w:rsidR="00240605" w:rsidRDefault="003A1DBD" w:rsidP="001D4B2A">
            <w:pPr>
              <w:pStyle w:val="Authors"/>
            </w:pPr>
            <w:r>
              <w:t>Jerald Schnoor</w:t>
            </w:r>
            <w:r w:rsidRPr="00586A35">
              <w:t xml:space="preserve"> </w:t>
            </w:r>
            <w:r w:rsidR="00744A3E" w:rsidRPr="00586A35">
              <w:br/>
            </w:r>
            <w:r w:rsidR="00744A3E" w:rsidRPr="00586A35">
              <w:rPr>
                <w:rStyle w:val="OrgDiv"/>
                <w:color w:val="auto"/>
                <w:sz w:val="20"/>
                <w14:ligatures w14:val="standard"/>
              </w:rPr>
              <w:t xml:space="preserve"> </w:t>
            </w:r>
            <w:r w:rsidR="00744A3E">
              <w:rPr>
                <w:rStyle w:val="OrgDiv"/>
                <w:color w:val="auto"/>
                <w:sz w:val="20"/>
                <w14:ligatures w14:val="standard"/>
              </w:rPr>
              <w:t xml:space="preserve">Department </w:t>
            </w:r>
            <w:r w:rsidR="00FE7728">
              <w:rPr>
                <w:rStyle w:val="OrgDiv"/>
                <w:color w:val="auto"/>
                <w:sz w:val="20"/>
                <w14:ligatures w14:val="standard"/>
              </w:rPr>
              <w:t>of Civil &amp; Environmental Engineering</w:t>
            </w:r>
            <w:r w:rsidR="00744A3E" w:rsidRPr="00586A35">
              <w:rPr>
                <w:rStyle w:val="OrgName"/>
                <w:color w:val="auto"/>
                <w:sz w:val="20"/>
                <w14:ligatures w14:val="standard"/>
              </w:rPr>
              <w:br/>
              <w:t xml:space="preserve"> </w:t>
            </w:r>
            <w:r w:rsidR="00FE7728">
              <w:rPr>
                <w:rStyle w:val="OrgName"/>
                <w:color w:val="auto"/>
                <w:sz w:val="20"/>
                <w14:ligatures w14:val="standard"/>
              </w:rPr>
              <w:t>University of Iowa</w:t>
            </w:r>
            <w:r w:rsidR="00744A3E" w:rsidRPr="00586A35">
              <w:rPr>
                <w:rStyle w:val="OrgName"/>
                <w:color w:val="auto"/>
                <w:sz w:val="20"/>
                <w14:ligatures w14:val="standard"/>
              </w:rPr>
              <w:br/>
              <w:t xml:space="preserve"> </w:t>
            </w:r>
            <w:r w:rsidR="00FE7728">
              <w:rPr>
                <w:rStyle w:val="OrgName"/>
                <w:color w:val="auto"/>
                <w:sz w:val="20"/>
                <w14:ligatures w14:val="standard"/>
              </w:rPr>
              <w:t>Iowa City, IA, USA</w:t>
            </w:r>
            <w:r w:rsidR="00744A3E" w:rsidRPr="00586A35">
              <w:br/>
            </w:r>
            <w:r w:rsidR="00FE7728" w:rsidRPr="0082278D">
              <w:rPr>
                <w:rStyle w:val="Email"/>
                <w:color w:val="auto"/>
                <w:sz w:val="20"/>
              </w:rPr>
              <w:t>Jerald-schnoor@uiowa.edu</w:t>
            </w:r>
          </w:p>
        </w:tc>
      </w:tr>
    </w:tbl>
    <w:p w14:paraId="382B574E" w14:textId="146098E6" w:rsidR="004874DD" w:rsidRPr="004874DD" w:rsidRDefault="004874DD" w:rsidP="004874DD">
      <w:pPr>
        <w:tabs>
          <w:tab w:val="left" w:pos="548"/>
        </w:tabs>
        <w:rPr>
          <w:lang w:val="fr-FR"/>
        </w:rPr>
        <w:sectPr w:rsidR="004874DD" w:rsidRPr="004874DD"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82B574F" w14:textId="77777777" w:rsidR="0007392C" w:rsidRPr="00586A35" w:rsidRDefault="007A502C" w:rsidP="00694749">
      <w:pPr>
        <w:pStyle w:val="AbsHead"/>
        <w:rPr>
          <w14:ligatures w14:val="standard"/>
        </w:rPr>
      </w:pPr>
      <w:r w:rsidRPr="00586A35">
        <w:rPr>
          <w14:ligatures w14:val="standard"/>
        </w:rPr>
        <w:t>ABSTRACT</w:t>
      </w:r>
    </w:p>
    <w:p w14:paraId="382B5750" w14:textId="53BDAF4F" w:rsidR="00DC112E" w:rsidRPr="00586A35" w:rsidRDefault="00FE7728" w:rsidP="00647F63">
      <w:pPr>
        <w:pStyle w:val="Abstract"/>
        <w:rPr>
          <w:rFonts w:eastAsia="Verdana"/>
          <w14:ligatures w14:val="standard"/>
        </w:rPr>
      </w:pPr>
      <w:r>
        <w:rPr>
          <w:rFonts w:eastAsia="Verdana"/>
          <w14:ligatures w14:val="standard"/>
        </w:rPr>
        <w:t>Managers of e</w:t>
      </w:r>
      <w:r w:rsidR="00917D17">
        <w:rPr>
          <w:rFonts w:eastAsia="Verdana"/>
          <w14:ligatures w14:val="standard"/>
        </w:rPr>
        <w:t>nergy intensive operations</w:t>
      </w:r>
      <w:r w:rsidR="00D02E9F">
        <w:rPr>
          <w:rFonts w:eastAsia="Verdana"/>
          <w14:ligatures w14:val="standard"/>
        </w:rPr>
        <w:t xml:space="preserve"> and services</w:t>
      </w:r>
      <w:r w:rsidR="00917D17">
        <w:rPr>
          <w:rFonts w:eastAsia="Verdana"/>
          <w14:ligatures w14:val="standard"/>
        </w:rPr>
        <w:t xml:space="preserve"> such as cloud computing, </w:t>
      </w:r>
      <w:r w:rsidR="00D02E9F">
        <w:rPr>
          <w:rFonts w:eastAsia="Verdana"/>
          <w14:ligatures w14:val="standard"/>
        </w:rPr>
        <w:t xml:space="preserve">manufacturing, </w:t>
      </w:r>
      <w:r>
        <w:rPr>
          <w:rFonts w:eastAsia="Verdana"/>
          <w14:ligatures w14:val="standard"/>
        </w:rPr>
        <w:t xml:space="preserve">and </w:t>
      </w:r>
      <w:r w:rsidR="00725968">
        <w:rPr>
          <w:rFonts w:eastAsia="Verdana"/>
          <w14:ligatures w14:val="standard"/>
        </w:rPr>
        <w:t>heating/cooling</w:t>
      </w:r>
      <w:r w:rsidR="005767B5">
        <w:rPr>
          <w:rFonts w:eastAsia="Verdana"/>
          <w14:ligatures w14:val="standard"/>
        </w:rPr>
        <w:t xml:space="preserve">, </w:t>
      </w:r>
      <w:r w:rsidR="008E0518">
        <w:rPr>
          <w:rFonts w:eastAsia="Verdana"/>
          <w14:ligatures w14:val="standard"/>
        </w:rPr>
        <w:t xml:space="preserve">are increasingly </w:t>
      </w:r>
      <w:r w:rsidR="0040799E">
        <w:rPr>
          <w:rFonts w:eastAsia="Verdana"/>
          <w14:ligatures w14:val="standard"/>
        </w:rPr>
        <w:t>making efforts to become more carbon aware</w:t>
      </w:r>
      <w:r w:rsidR="00C6362C">
        <w:rPr>
          <w:rFonts w:eastAsia="Verdana"/>
          <w14:ligatures w14:val="standard"/>
        </w:rPr>
        <w:t xml:space="preserve"> in their</w:t>
      </w:r>
      <w:r w:rsidR="00BC020D">
        <w:rPr>
          <w:rFonts w:eastAsia="Verdana"/>
          <w14:ligatures w14:val="standard"/>
        </w:rPr>
        <w:t xml:space="preserve"> use and</w:t>
      </w:r>
      <w:r w:rsidR="00C6362C">
        <w:rPr>
          <w:rFonts w:eastAsia="Verdana"/>
          <w14:ligatures w14:val="standard"/>
        </w:rPr>
        <w:t xml:space="preserve"> </w:t>
      </w:r>
      <w:r w:rsidR="007B67F6">
        <w:rPr>
          <w:rFonts w:eastAsia="Verdana"/>
          <w14:ligatures w14:val="standard"/>
        </w:rPr>
        <w:t>scheduling</w:t>
      </w:r>
      <w:r w:rsidR="00C6362C">
        <w:rPr>
          <w:rFonts w:eastAsia="Verdana"/>
          <w14:ligatures w14:val="standard"/>
        </w:rPr>
        <w:t xml:space="preserve"> of </w:t>
      </w:r>
      <w:r w:rsidR="00A6487F">
        <w:rPr>
          <w:rFonts w:eastAsia="Verdana"/>
          <w14:ligatures w14:val="standard"/>
        </w:rPr>
        <w:t>energy resources</w:t>
      </w:r>
      <w:r w:rsidR="00BC020D">
        <w:rPr>
          <w:rFonts w:eastAsia="Verdana"/>
          <w14:ligatures w14:val="standard"/>
        </w:rPr>
        <w:t xml:space="preserve"> </w:t>
      </w:r>
      <w:r w:rsidR="00E87D94">
        <w:rPr>
          <w:rFonts w:eastAsia="Verdana"/>
          <w14:ligatures w14:val="standard"/>
        </w:rPr>
        <w:t>(</w:t>
      </w:r>
      <w:r w:rsidR="005539D7">
        <w:rPr>
          <w:rFonts w:eastAsia="Verdana"/>
          <w14:ligatures w14:val="standard"/>
        </w:rPr>
        <w:t>i.e.,</w:t>
      </w:r>
      <w:r w:rsidR="00E87D94">
        <w:rPr>
          <w:rFonts w:eastAsia="Verdana"/>
          <w14:ligatures w14:val="standard"/>
        </w:rPr>
        <w:t xml:space="preserve"> </w:t>
      </w:r>
      <w:r w:rsidR="00BC020D">
        <w:rPr>
          <w:rFonts w:eastAsia="Verdana"/>
          <w14:ligatures w14:val="standard"/>
        </w:rPr>
        <w:t>electric)</w:t>
      </w:r>
      <w:r w:rsidR="00A6487F">
        <w:rPr>
          <w:rFonts w:eastAsia="Verdana"/>
          <w14:ligatures w14:val="standard"/>
        </w:rPr>
        <w:t xml:space="preserve">. </w:t>
      </w:r>
      <w:r w:rsidR="00FB4F8D">
        <w:rPr>
          <w:rFonts w:eastAsia="Verdana"/>
          <w14:ligatures w14:val="standard"/>
        </w:rPr>
        <w:t xml:space="preserve">For </w:t>
      </w:r>
      <w:r w:rsidR="00E012EE">
        <w:rPr>
          <w:rFonts w:eastAsia="Verdana"/>
          <w14:ligatures w14:val="standard"/>
        </w:rPr>
        <w:t>example,</w:t>
      </w:r>
      <w:r w:rsidR="00FB4F8D">
        <w:rPr>
          <w:rFonts w:eastAsia="Verdana"/>
          <w14:ligatures w14:val="standard"/>
        </w:rPr>
        <w:t xml:space="preserve"> much work</w:t>
      </w:r>
      <w:r w:rsidR="00CE3446">
        <w:rPr>
          <w:rFonts w:eastAsia="Verdana"/>
          <w14:ligatures w14:val="standard"/>
        </w:rPr>
        <w:t xml:space="preserve"> has been done in</w:t>
      </w:r>
      <w:r w:rsidR="00E87D94">
        <w:rPr>
          <w:rFonts w:eastAsia="Verdana"/>
          <w14:ligatures w14:val="standard"/>
        </w:rPr>
        <w:t xml:space="preserve"> </w:t>
      </w:r>
      <w:r w:rsidR="00B97616">
        <w:rPr>
          <w:rFonts w:eastAsia="Verdana"/>
          <w14:ligatures w14:val="standard"/>
        </w:rPr>
        <w:t>calculating and forecasting the carbon intensity of grid-scale electricity</w:t>
      </w:r>
      <w:r w:rsidR="00CA08DA">
        <w:rPr>
          <w:rFonts w:eastAsia="Verdana"/>
          <w14:ligatures w14:val="standard"/>
        </w:rPr>
        <w:t xml:space="preserve">, </w:t>
      </w:r>
      <w:r w:rsidR="001D3679">
        <w:rPr>
          <w:rFonts w:eastAsia="Verdana"/>
          <w14:ligatures w14:val="standard"/>
        </w:rPr>
        <w:t>and platforms such as</w:t>
      </w:r>
      <w:r w:rsidR="00CE3446">
        <w:rPr>
          <w:rFonts w:eastAsia="Verdana"/>
          <w14:ligatures w14:val="standard"/>
        </w:rPr>
        <w:t xml:space="preserve"> </w:t>
      </w:r>
      <w:r w:rsidR="00FB4F8D">
        <w:rPr>
          <w:rFonts w:eastAsia="Verdana"/>
          <w14:ligatures w14:val="standard"/>
        </w:rPr>
        <w:t>Xbox are</w:t>
      </w:r>
      <w:r w:rsidR="00CA08DA">
        <w:rPr>
          <w:rFonts w:eastAsia="Verdana"/>
          <w14:ligatures w14:val="standard"/>
        </w:rPr>
        <w:t xml:space="preserve"> now</w:t>
      </w:r>
      <w:r w:rsidR="00FB4F8D">
        <w:rPr>
          <w:rFonts w:eastAsia="Verdana"/>
          <w14:ligatures w14:val="standard"/>
        </w:rPr>
        <w:t xml:space="preserve"> using this </w:t>
      </w:r>
      <w:r w:rsidR="0084704D">
        <w:rPr>
          <w:rFonts w:eastAsia="Verdana"/>
          <w14:ligatures w14:val="standard"/>
        </w:rPr>
        <w:t>information to schedule updates</w:t>
      </w:r>
      <w:r w:rsidR="00DE3D92">
        <w:rPr>
          <w:rFonts w:eastAsia="Verdana"/>
          <w14:ligatures w14:val="standard"/>
        </w:rPr>
        <w:t xml:space="preserve"> in effort to</w:t>
      </w:r>
      <w:r w:rsidR="00CA08DA">
        <w:rPr>
          <w:rFonts w:eastAsia="Verdana"/>
          <w14:ligatures w14:val="standard"/>
        </w:rPr>
        <w:t xml:space="preserve"> reduce carbon emissions.</w:t>
      </w:r>
      <w:r w:rsidR="006D237D">
        <w:rPr>
          <w:rFonts w:eastAsia="Verdana"/>
          <w14:ligatures w14:val="standard"/>
        </w:rPr>
        <w:t xml:space="preserve"> In this paper we discuss an energy modeling </w:t>
      </w:r>
      <w:r w:rsidR="00A52B3F">
        <w:rPr>
          <w:rFonts w:eastAsia="Verdana"/>
          <w14:ligatures w14:val="standard"/>
        </w:rPr>
        <w:t>software tool</w:t>
      </w:r>
      <w:r w:rsidR="00FE55FB">
        <w:rPr>
          <w:rFonts w:eastAsia="Verdana"/>
          <w14:ligatures w14:val="standard"/>
        </w:rPr>
        <w:t>,</w:t>
      </w:r>
      <w:r w:rsidR="00E51479">
        <w:rPr>
          <w:rFonts w:eastAsia="Verdana"/>
          <w14:ligatures w14:val="standard"/>
        </w:rPr>
        <w:t xml:space="preserve"> called </w:t>
      </w:r>
      <w:r w:rsidR="005B44E5">
        <w:rPr>
          <w:rFonts w:eastAsia="Verdana"/>
          <w14:ligatures w14:val="standard"/>
        </w:rPr>
        <w:t>Dynamic Emissions Modeler (D</w:t>
      </w:r>
      <w:r w:rsidR="00425D10">
        <w:rPr>
          <w:rFonts w:eastAsia="Verdana"/>
          <w14:ligatures w14:val="standard"/>
        </w:rPr>
        <w:t>EM</w:t>
      </w:r>
      <w:r w:rsidR="005B44E5">
        <w:rPr>
          <w:rFonts w:eastAsia="Verdana"/>
          <w14:ligatures w14:val="standard"/>
        </w:rPr>
        <w:t>)</w:t>
      </w:r>
      <w:r w:rsidR="00FE55FB">
        <w:rPr>
          <w:rFonts w:eastAsia="Verdana"/>
          <w14:ligatures w14:val="standard"/>
        </w:rPr>
        <w:t>,</w:t>
      </w:r>
      <w:r w:rsidR="00586468">
        <w:rPr>
          <w:rFonts w:eastAsia="Verdana"/>
          <w14:ligatures w14:val="standard"/>
        </w:rPr>
        <w:t xml:space="preserve"> </w:t>
      </w:r>
      <w:r w:rsidR="003B5E80">
        <w:rPr>
          <w:rFonts w:eastAsia="Verdana"/>
          <w14:ligatures w14:val="standard"/>
        </w:rPr>
        <w:t>for</w:t>
      </w:r>
      <w:r w:rsidR="00C90446">
        <w:rPr>
          <w:rFonts w:eastAsia="Verdana"/>
          <w14:ligatures w14:val="standard"/>
        </w:rPr>
        <w:t xml:space="preserve"> calcul</w:t>
      </w:r>
      <w:r w:rsidR="003B5E80">
        <w:rPr>
          <w:rFonts w:eastAsia="Verdana"/>
          <w14:ligatures w14:val="standard"/>
        </w:rPr>
        <w:t xml:space="preserve">ating carbon intensity </w:t>
      </w:r>
      <w:r w:rsidR="008E5640">
        <w:rPr>
          <w:rFonts w:eastAsia="Verdana"/>
          <w14:ligatures w14:val="standard"/>
        </w:rPr>
        <w:t>of district energy resources, including electric, steam, and chilled water.</w:t>
      </w:r>
      <w:r w:rsidR="00D204D5">
        <w:rPr>
          <w:rFonts w:eastAsia="Verdana"/>
          <w14:ligatures w14:val="standard"/>
        </w:rPr>
        <w:t xml:space="preserve"> The tool is designed to </w:t>
      </w:r>
      <w:r w:rsidR="005E4ECF">
        <w:rPr>
          <w:rFonts w:eastAsia="Verdana"/>
          <w14:ligatures w14:val="standard"/>
        </w:rPr>
        <w:t>ingest data from an energy system</w:t>
      </w:r>
      <w:r w:rsidR="00645B6D">
        <w:rPr>
          <w:rFonts w:eastAsia="Verdana"/>
          <w14:ligatures w14:val="standard"/>
        </w:rPr>
        <w:t>’s digital twin (such as</w:t>
      </w:r>
      <w:r w:rsidR="00F12EB1">
        <w:rPr>
          <w:rFonts w:eastAsia="Verdana"/>
          <w14:ligatures w14:val="standard"/>
        </w:rPr>
        <w:t xml:space="preserve"> AVEVA</w:t>
      </w:r>
      <w:r w:rsidR="00645B6D">
        <w:rPr>
          <w:rFonts w:eastAsia="Verdana"/>
          <w14:ligatures w14:val="standard"/>
        </w:rPr>
        <w:t xml:space="preserve"> PI) </w:t>
      </w:r>
      <w:r w:rsidR="00F83783">
        <w:rPr>
          <w:rFonts w:eastAsia="Verdana"/>
          <w14:ligatures w14:val="standard"/>
        </w:rPr>
        <w:t>or other data sources</w:t>
      </w:r>
      <w:r w:rsidR="00B9781A">
        <w:rPr>
          <w:rFonts w:eastAsia="Verdana"/>
          <w14:ligatures w14:val="standard"/>
        </w:rPr>
        <w:t xml:space="preserve"> (such as E</w:t>
      </w:r>
      <w:r w:rsidR="00A847EF">
        <w:rPr>
          <w:rFonts w:eastAsia="Verdana"/>
          <w14:ligatures w14:val="standard"/>
        </w:rPr>
        <w:t xml:space="preserve">nergy </w:t>
      </w:r>
      <w:r w:rsidR="00FE55FB">
        <w:rPr>
          <w:rFonts w:eastAsia="Verdana"/>
          <w14:ligatures w14:val="standard"/>
        </w:rPr>
        <w:t>I</w:t>
      </w:r>
      <w:r w:rsidR="00A847EF">
        <w:rPr>
          <w:rFonts w:eastAsia="Verdana"/>
          <w14:ligatures w14:val="standard"/>
        </w:rPr>
        <w:t xml:space="preserve">nformation </w:t>
      </w:r>
      <w:r w:rsidR="00440A7B" w:rsidRPr="00440A7B">
        <w:rPr>
          <w:rFonts w:eastAsia="Verdana"/>
          <w14:ligatures w14:val="standard"/>
        </w:rPr>
        <w:t>Administration</w:t>
      </w:r>
      <w:r w:rsidR="00B9781A">
        <w:rPr>
          <w:rFonts w:eastAsia="Verdana"/>
          <w14:ligatures w14:val="standard"/>
        </w:rPr>
        <w:t>)</w:t>
      </w:r>
      <w:r w:rsidR="00F83783">
        <w:rPr>
          <w:rFonts w:eastAsia="Verdana"/>
          <w14:ligatures w14:val="standard"/>
        </w:rPr>
        <w:t xml:space="preserve"> to track</w:t>
      </w:r>
      <w:r w:rsidR="000228D0">
        <w:rPr>
          <w:rFonts w:eastAsia="Verdana"/>
          <w14:ligatures w14:val="standard"/>
        </w:rPr>
        <w:t>, in real-time and with arbitrary granularity,</w:t>
      </w:r>
      <w:r w:rsidR="00F83783">
        <w:rPr>
          <w:rFonts w:eastAsia="Verdana"/>
          <w14:ligatures w14:val="standard"/>
        </w:rPr>
        <w:t xml:space="preserve"> how carbon and fuel costs flow throughout a campus or district energy system.</w:t>
      </w:r>
      <w:r w:rsidR="00204BD8">
        <w:rPr>
          <w:rFonts w:eastAsia="Verdana"/>
          <w14:ligatures w14:val="standard"/>
        </w:rPr>
        <w:t xml:space="preserve"> In experiments we use the tool </w:t>
      </w:r>
      <w:r w:rsidR="00EF3998">
        <w:rPr>
          <w:rFonts w:eastAsia="Verdana"/>
          <w14:ligatures w14:val="standard"/>
        </w:rPr>
        <w:t xml:space="preserve">to predict the effects of changes to the </w:t>
      </w:r>
      <w:r w:rsidR="003C100C">
        <w:rPr>
          <w:rFonts w:eastAsia="Verdana"/>
          <w14:ligatures w14:val="standard"/>
        </w:rPr>
        <w:t xml:space="preserve">University of Iowa energy system. </w:t>
      </w:r>
      <w:r w:rsidR="00401EC6">
        <w:rPr>
          <w:rFonts w:eastAsia="Verdana"/>
          <w14:ligatures w14:val="standard"/>
        </w:rPr>
        <w:t>We</w:t>
      </w:r>
      <w:r w:rsidR="00E15805">
        <w:rPr>
          <w:rFonts w:eastAsia="Verdana"/>
          <w14:ligatures w14:val="standard"/>
        </w:rPr>
        <w:t xml:space="preserve"> estimate th</w:t>
      </w:r>
      <w:r w:rsidR="00F17FA2">
        <w:rPr>
          <w:rFonts w:eastAsia="Verdana"/>
          <w14:ligatures w14:val="standard"/>
        </w:rPr>
        <w:t>e</w:t>
      </w:r>
      <w:r w:rsidR="00FD4FC3">
        <w:rPr>
          <w:rFonts w:eastAsia="Verdana"/>
          <w14:ligatures w14:val="standard"/>
        </w:rPr>
        <w:t xml:space="preserve"> carbon</w:t>
      </w:r>
      <w:r w:rsidR="00F17FA2">
        <w:rPr>
          <w:rFonts w:eastAsia="Verdana"/>
          <w14:ligatures w14:val="standard"/>
        </w:rPr>
        <w:t xml:space="preserve"> </w:t>
      </w:r>
      <w:r w:rsidR="00666A57">
        <w:rPr>
          <w:rFonts w:eastAsia="Verdana"/>
          <w14:ligatures w14:val="standard"/>
        </w:rPr>
        <w:t xml:space="preserve">and fuel cost </w:t>
      </w:r>
      <w:r w:rsidR="00F17FA2">
        <w:rPr>
          <w:rFonts w:eastAsia="Verdana"/>
          <w14:ligatures w14:val="standard"/>
        </w:rPr>
        <w:t xml:space="preserve">impact of </w:t>
      </w:r>
      <w:r w:rsidR="0008136F">
        <w:rPr>
          <w:rFonts w:eastAsia="Verdana"/>
          <w14:ligatures w14:val="standard"/>
        </w:rPr>
        <w:t>replacing co</w:t>
      </w:r>
      <w:r w:rsidR="00FD4FC3">
        <w:rPr>
          <w:rFonts w:eastAsia="Verdana"/>
          <w14:ligatures w14:val="standard"/>
        </w:rPr>
        <w:t>al with</w:t>
      </w:r>
      <w:r w:rsidR="009F234A">
        <w:rPr>
          <w:rFonts w:eastAsia="Verdana"/>
          <w14:ligatures w14:val="standard"/>
        </w:rPr>
        <w:t xml:space="preserve"> </w:t>
      </w:r>
      <w:r>
        <w:rPr>
          <w:rFonts w:eastAsia="Verdana"/>
          <w14:ligatures w14:val="standard"/>
        </w:rPr>
        <w:t xml:space="preserve">renewable </w:t>
      </w:r>
      <w:r w:rsidR="009F234A">
        <w:rPr>
          <w:rFonts w:eastAsia="Verdana"/>
          <w14:ligatures w14:val="standard"/>
        </w:rPr>
        <w:t>“</w:t>
      </w:r>
      <w:r w:rsidR="00E04510">
        <w:rPr>
          <w:rFonts w:eastAsia="Verdana"/>
          <w14:ligatures w14:val="standard"/>
        </w:rPr>
        <w:t>e</w:t>
      </w:r>
      <w:r w:rsidR="009F234A">
        <w:rPr>
          <w:rFonts w:eastAsia="Verdana"/>
          <w14:ligatures w14:val="standard"/>
        </w:rPr>
        <w:t xml:space="preserve">nergy </w:t>
      </w:r>
      <w:r w:rsidR="00E04510">
        <w:rPr>
          <w:rFonts w:eastAsia="Verdana"/>
          <w14:ligatures w14:val="standard"/>
        </w:rPr>
        <w:t>p</w:t>
      </w:r>
      <w:r w:rsidR="009F234A">
        <w:rPr>
          <w:rFonts w:eastAsia="Verdana"/>
          <w14:ligatures w14:val="standard"/>
        </w:rPr>
        <w:t>ellets”</w:t>
      </w:r>
      <w:r>
        <w:rPr>
          <w:rFonts w:eastAsia="Verdana"/>
          <w14:ligatures w14:val="standard"/>
        </w:rPr>
        <w:t>, composed of p</w:t>
      </w:r>
      <w:r w:rsidR="00794050">
        <w:rPr>
          <w:rFonts w:eastAsia="Verdana"/>
          <w14:ligatures w14:val="standard"/>
        </w:rPr>
        <w:t>elletized pre-consumer plastic</w:t>
      </w:r>
      <w:r>
        <w:rPr>
          <w:rFonts w:eastAsia="Verdana"/>
          <w14:ligatures w14:val="standard"/>
        </w:rPr>
        <w:t xml:space="preserve"> and biomass,</w:t>
      </w:r>
      <w:r w:rsidR="00FC5D62">
        <w:rPr>
          <w:rFonts w:eastAsia="Verdana"/>
          <w14:ligatures w14:val="standard"/>
        </w:rPr>
        <w:t xml:space="preserve"> </w:t>
      </w:r>
      <w:r w:rsidR="003B277E">
        <w:rPr>
          <w:rFonts w:eastAsia="Verdana"/>
          <w14:ligatures w14:val="standard"/>
        </w:rPr>
        <w:t>to yield</w:t>
      </w:r>
      <w:r w:rsidR="00090C82">
        <w:rPr>
          <w:rFonts w:eastAsia="Verdana"/>
          <w14:ligatures w14:val="standard"/>
        </w:rPr>
        <w:t xml:space="preserve"> a 12.5</w:t>
      </w:r>
      <w:r w:rsidR="007338B7">
        <w:rPr>
          <w:rFonts w:eastAsia="Verdana"/>
          <w14:ligatures w14:val="standard"/>
        </w:rPr>
        <w:t>%</w:t>
      </w:r>
      <w:r w:rsidR="00090C82">
        <w:rPr>
          <w:rFonts w:eastAsia="Verdana"/>
          <w14:ligatures w14:val="standard"/>
        </w:rPr>
        <w:t xml:space="preserve"> drop in</w:t>
      </w:r>
      <w:r w:rsidR="00106351">
        <w:rPr>
          <w:rFonts w:eastAsia="Verdana"/>
          <w14:ligatures w14:val="standard"/>
        </w:rPr>
        <w:t xml:space="preserve"> campus</w:t>
      </w:r>
      <w:r w:rsidR="00090C82">
        <w:rPr>
          <w:rFonts w:eastAsia="Verdana"/>
          <w14:ligatures w14:val="standard"/>
        </w:rPr>
        <w:t xml:space="preserve"> carbon emissions</w:t>
      </w:r>
      <w:r w:rsidR="005D4A4D">
        <w:rPr>
          <w:rFonts w:eastAsia="Verdana"/>
          <w14:ligatures w14:val="standard"/>
        </w:rPr>
        <w:t xml:space="preserve"> at the </w:t>
      </w:r>
      <w:r w:rsidR="00E97E2E">
        <w:rPr>
          <w:rFonts w:eastAsia="Verdana"/>
          <w14:ligatures w14:val="standard"/>
        </w:rPr>
        <w:t>cost of spending 4.4</w:t>
      </w:r>
      <w:r w:rsidR="007338B7">
        <w:rPr>
          <w:rFonts w:eastAsia="Verdana"/>
          <w14:ligatures w14:val="standard"/>
        </w:rPr>
        <w:t>%</w:t>
      </w:r>
      <w:r w:rsidR="00E97E2E">
        <w:rPr>
          <w:rFonts w:eastAsia="Verdana"/>
          <w14:ligatures w14:val="standard"/>
        </w:rPr>
        <w:t xml:space="preserve"> more on fuel</w:t>
      </w:r>
      <w:r w:rsidR="004D7A4B">
        <w:rPr>
          <w:rFonts w:eastAsia="Verdana"/>
          <w14:ligatures w14:val="standard"/>
        </w:rPr>
        <w:t>.</w:t>
      </w:r>
      <w:r w:rsidR="008275DE">
        <w:rPr>
          <w:rFonts w:eastAsia="Verdana"/>
          <w14:ligatures w14:val="standard"/>
        </w:rPr>
        <w:t xml:space="preserve"> A similar analysis shows </w:t>
      </w:r>
      <w:r w:rsidR="00E04510">
        <w:rPr>
          <w:rFonts w:eastAsia="Verdana"/>
          <w14:ligatures w14:val="standard"/>
        </w:rPr>
        <w:t>replacing coal with</w:t>
      </w:r>
      <w:r w:rsidR="007A7FC0">
        <w:rPr>
          <w:rFonts w:eastAsia="Verdana"/>
          <w14:ligatures w14:val="standard"/>
        </w:rPr>
        <w:t xml:space="preserve"> </w:t>
      </w:r>
      <w:r w:rsidR="006C3D22">
        <w:rPr>
          <w:rFonts w:eastAsia="Verdana"/>
          <w14:ligatures w14:val="standard"/>
        </w:rPr>
        <w:t>oat hulls</w:t>
      </w:r>
      <w:r w:rsidR="004F6A61">
        <w:rPr>
          <w:rFonts w:eastAsia="Verdana"/>
          <w14:ligatures w14:val="standard"/>
        </w:rPr>
        <w:t xml:space="preserve"> to</w:t>
      </w:r>
      <w:r w:rsidR="00255D0D">
        <w:rPr>
          <w:rFonts w:eastAsia="Verdana"/>
          <w14:ligatures w14:val="standard"/>
        </w:rPr>
        <w:t xml:space="preserve"> yield a 39.2% drop in carb</w:t>
      </w:r>
      <w:r w:rsidR="007B2956">
        <w:rPr>
          <w:rFonts w:eastAsia="Verdana"/>
          <w14:ligatures w14:val="standard"/>
        </w:rPr>
        <w:t>on emissions</w:t>
      </w:r>
      <w:r w:rsidR="00230011">
        <w:rPr>
          <w:rFonts w:eastAsia="Verdana"/>
          <w14:ligatures w14:val="standard"/>
        </w:rPr>
        <w:t xml:space="preserve"> </w:t>
      </w:r>
      <w:r w:rsidR="00921D30">
        <w:rPr>
          <w:rFonts w:eastAsia="Verdana"/>
          <w14:ligatures w14:val="standard"/>
        </w:rPr>
        <w:t>at the cost of spending 1.7% more on fuel.</w:t>
      </w:r>
      <w:r w:rsidR="006C3D22">
        <w:rPr>
          <w:rFonts w:eastAsia="Verdana"/>
          <w14:ligatures w14:val="standard"/>
        </w:rPr>
        <w:t xml:space="preserve"> </w:t>
      </w:r>
      <w:r w:rsidR="00E86CC5">
        <w:rPr>
          <w:rFonts w:eastAsia="Verdana"/>
          <w14:ligatures w14:val="standard"/>
        </w:rPr>
        <w:t xml:space="preserve">We </w:t>
      </w:r>
      <w:r w:rsidR="009967CC">
        <w:rPr>
          <w:rFonts w:eastAsia="Verdana"/>
          <w14:ligatures w14:val="standard"/>
        </w:rPr>
        <w:t>also demonstrate that</w:t>
      </w:r>
      <w:r w:rsidR="00E86CC5">
        <w:rPr>
          <w:rFonts w:eastAsia="Verdana"/>
          <w14:ligatures w14:val="standard"/>
        </w:rPr>
        <w:t xml:space="preserve"> replacing a </w:t>
      </w:r>
      <w:proofErr w:type="gramStart"/>
      <w:r w:rsidR="00260BAD">
        <w:rPr>
          <w:rFonts w:eastAsia="Verdana"/>
          <w14:ligatures w14:val="standard"/>
        </w:rPr>
        <w:t>5,000 cooling</w:t>
      </w:r>
      <w:proofErr w:type="gramEnd"/>
      <w:r w:rsidR="00260BAD">
        <w:rPr>
          <w:rFonts w:eastAsia="Verdana"/>
          <w14:ligatures w14:val="standard"/>
        </w:rPr>
        <w:t xml:space="preserve"> ton </w:t>
      </w:r>
      <w:r w:rsidR="00197E8B">
        <w:rPr>
          <w:rFonts w:eastAsia="Verdana"/>
          <w14:ligatures w14:val="standard"/>
        </w:rPr>
        <w:t>steam</w:t>
      </w:r>
      <w:r w:rsidR="00260BAD">
        <w:rPr>
          <w:rFonts w:eastAsia="Verdana"/>
          <w14:ligatures w14:val="standard"/>
        </w:rPr>
        <w:t xml:space="preserve"> chiller</w:t>
      </w:r>
      <w:r w:rsidR="00C62F37">
        <w:rPr>
          <w:rFonts w:eastAsia="Verdana"/>
          <w14:ligatures w14:val="standard"/>
        </w:rPr>
        <w:t xml:space="preserve"> with an electric chiller drops emissions</w:t>
      </w:r>
      <w:r w:rsidR="00815220">
        <w:rPr>
          <w:rFonts w:eastAsia="Verdana"/>
          <w14:ligatures w14:val="standard"/>
        </w:rPr>
        <w:t xml:space="preserve"> associated with chilled water production</w:t>
      </w:r>
      <w:r w:rsidR="00C62F37">
        <w:rPr>
          <w:rFonts w:eastAsia="Verdana"/>
          <w14:ligatures w14:val="standard"/>
        </w:rPr>
        <w:t xml:space="preserve"> by upwards of 40%</w:t>
      </w:r>
      <w:r w:rsidR="003A7556">
        <w:rPr>
          <w:rFonts w:eastAsia="Verdana"/>
          <w14:ligatures w14:val="standard"/>
        </w:rPr>
        <w:t xml:space="preserve"> while </w:t>
      </w:r>
      <w:r w:rsidR="004E0903">
        <w:rPr>
          <w:rFonts w:eastAsia="Verdana"/>
          <w14:ligatures w14:val="standard"/>
        </w:rPr>
        <w:t>also significantly lowering costs</w:t>
      </w:r>
      <w:r w:rsidR="00A53601">
        <w:rPr>
          <w:rFonts w:eastAsia="Verdana"/>
          <w14:ligatures w14:val="standard"/>
        </w:rPr>
        <w:t>.</w:t>
      </w:r>
    </w:p>
    <w:p w14:paraId="382B5756" w14:textId="77777777" w:rsidR="00B4052C" w:rsidRDefault="00B4052C" w:rsidP="00946991">
      <w:pPr>
        <w:pStyle w:val="PermissionBlock"/>
        <w:framePr w:w="4680" w:h="1441" w:hRule="exact" w:hSpace="187" w:wrap="around" w:vAnchor="page" w:hAnchor="page" w:x="1089" w:y="12788" w:anchorLock="1"/>
        <w:pBdr>
          <w:top w:val="single" w:sz="4" w:space="1" w:color="auto"/>
        </w:pBdr>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3A98C032" w14:textId="0673D5A5" w:rsidR="00CA5518" w:rsidRDefault="006A1CF0" w:rsidP="006926E4">
      <w:pPr>
        <w:pStyle w:val="PermissionBlock"/>
        <w:framePr w:w="4680" w:h="1441" w:hRule="exact" w:hSpace="187" w:wrap="around" w:vAnchor="page" w:hAnchor="page" w:x="1089" w:y="12788" w:anchorLock="1"/>
        <w:rPr>
          <w:rFonts w:eastAsia="Times New Roman" w:cs="Times New Roman"/>
          <w:i/>
          <w:szCs w:val="20"/>
        </w:rPr>
      </w:pPr>
      <w:r w:rsidRPr="006A1CF0">
        <w:rPr>
          <w:rFonts w:eastAsia="Times New Roman" w:cs="Times New Roman"/>
          <w:i/>
          <w:szCs w:val="20"/>
        </w:rPr>
        <w:t>e-Energy’2</w:t>
      </w:r>
      <w:r w:rsidR="00447ED7">
        <w:rPr>
          <w:rFonts w:eastAsia="Times New Roman" w:cs="Times New Roman"/>
          <w:i/>
          <w:szCs w:val="20"/>
        </w:rPr>
        <w:t>3</w:t>
      </w:r>
      <w:r w:rsidRPr="006A1CF0">
        <w:rPr>
          <w:rFonts w:eastAsia="Times New Roman" w:cs="Times New Roman"/>
          <w:i/>
          <w:szCs w:val="20"/>
        </w:rPr>
        <w:t>, June 2</w:t>
      </w:r>
      <w:r w:rsidR="00CA5518">
        <w:rPr>
          <w:rFonts w:eastAsia="Times New Roman" w:cs="Times New Roman"/>
          <w:i/>
          <w:szCs w:val="20"/>
        </w:rPr>
        <w:t>0</w:t>
      </w:r>
      <w:r w:rsidRPr="006A1CF0">
        <w:rPr>
          <w:rFonts w:eastAsia="Times New Roman" w:cs="Times New Roman"/>
          <w:i/>
          <w:szCs w:val="20"/>
        </w:rPr>
        <w:t>–2</w:t>
      </w:r>
      <w:r w:rsidR="00CA5518">
        <w:rPr>
          <w:rFonts w:eastAsia="Times New Roman" w:cs="Times New Roman"/>
          <w:i/>
          <w:szCs w:val="20"/>
        </w:rPr>
        <w:t>3</w:t>
      </w:r>
      <w:r w:rsidRPr="006A1CF0">
        <w:rPr>
          <w:rFonts w:eastAsia="Times New Roman" w:cs="Times New Roman"/>
          <w:i/>
          <w:szCs w:val="20"/>
        </w:rPr>
        <w:t>, 202</w:t>
      </w:r>
      <w:r w:rsidR="00CA5518">
        <w:rPr>
          <w:rFonts w:eastAsia="Times New Roman" w:cs="Times New Roman"/>
          <w:i/>
          <w:szCs w:val="20"/>
        </w:rPr>
        <w:t>3</w:t>
      </w:r>
      <w:r w:rsidRPr="006A1CF0">
        <w:rPr>
          <w:rFonts w:eastAsia="Times New Roman" w:cs="Times New Roman"/>
          <w:i/>
          <w:szCs w:val="20"/>
        </w:rPr>
        <w:t xml:space="preserve">, </w:t>
      </w:r>
      <w:r w:rsidR="00CA5518" w:rsidRPr="00CA5518">
        <w:rPr>
          <w:rFonts w:eastAsia="Times New Roman" w:cs="Times New Roman"/>
          <w:i/>
          <w:szCs w:val="20"/>
        </w:rPr>
        <w:t>Orlando, Florida</w:t>
      </w:r>
      <w:r w:rsidR="00C61A68">
        <w:rPr>
          <w:rFonts w:eastAsia="Times New Roman" w:cs="Times New Roman"/>
          <w:i/>
          <w:szCs w:val="20"/>
        </w:rPr>
        <w:t>, USA</w:t>
      </w:r>
    </w:p>
    <w:p w14:paraId="382B5758" w14:textId="3CA5AADD" w:rsidR="00B4052C" w:rsidRDefault="00B4052C" w:rsidP="006926E4">
      <w:pPr>
        <w:pStyle w:val="PermissionBlock"/>
        <w:framePr w:w="4680" w:h="1441" w:hRule="exact" w:hSpace="187" w:wrap="around" w:vAnchor="page" w:hAnchor="page" w:x="1089" w:y="12788" w:anchorLock="1"/>
      </w:pPr>
      <w:r>
        <w:t>© 20</w:t>
      </w:r>
      <w:r w:rsidR="00242B0F">
        <w:t>23</w:t>
      </w:r>
      <w:r>
        <w:t xml:space="preserve"> Copyright held by the owner/author(s). 978-1-4503-0000-0/18/06...$15.00</w:t>
      </w:r>
    </w:p>
    <w:p w14:paraId="382B5759" w14:textId="3ADB3D8D" w:rsidR="00B4052C" w:rsidRPr="004636DF" w:rsidRDefault="00B4052C" w:rsidP="006926E4">
      <w:pPr>
        <w:framePr w:w="4680" w:h="1441" w:hRule="exact" w:hSpace="187" w:wrap="around" w:vAnchor="page" w:hAnchor="page" w:x="1089" w:y="12788" w:anchorLock="1"/>
        <w:rPr>
          <w:iCs/>
          <w14:ligatures w14:val="standard"/>
        </w:rPr>
      </w:pPr>
      <w:r>
        <w:t>https://doi.org/</w:t>
      </w:r>
      <w:r w:rsidR="00910242">
        <w:t>??</w:t>
      </w:r>
    </w:p>
    <w:p w14:paraId="382B575C"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782877A4" w14:textId="1F0DB17F" w:rsidR="00E6250B" w:rsidRPr="00BE6219" w:rsidRDefault="003C3338" w:rsidP="00675128">
      <w:pPr>
        <w:pStyle w:val="CCSDescription"/>
        <w:rPr>
          <w:lang w:eastAsia="it-IT"/>
          <w14:ligatures w14:val="standard"/>
        </w:rPr>
      </w:pPr>
      <w:r w:rsidRPr="00586A35">
        <w:rPr>
          <w14:ligatures w14:val="standard"/>
        </w:rPr>
        <w:t>• </w:t>
      </w:r>
      <w:r w:rsidR="00A111E9" w:rsidRPr="00A111E9">
        <w:rPr>
          <w:lang w:eastAsia="it-IT"/>
          <w14:ligatures w14:val="standard"/>
        </w:rPr>
        <w:t>General and reference</w:t>
      </w:r>
      <w:r w:rsidR="004104CD">
        <w:rPr>
          <w:lang w:eastAsia="it-IT"/>
          <w14:ligatures w14:val="standard"/>
        </w:rPr>
        <w:t xml:space="preserve"> </w:t>
      </w:r>
      <w:r w:rsidR="004104CD" w:rsidRPr="004104CD">
        <w:rPr>
          <w:lang w:eastAsia="it-IT"/>
          <w14:ligatures w14:val="standard"/>
        </w:rPr>
        <w:sym w:font="Wingdings" w:char="F0E0"/>
      </w:r>
      <w:r w:rsidR="004104CD">
        <w:rPr>
          <w:lang w:eastAsia="it-IT"/>
          <w14:ligatures w14:val="standard"/>
        </w:rPr>
        <w:t xml:space="preserve"> </w:t>
      </w:r>
      <w:r w:rsidR="00A111E9" w:rsidRPr="00A111E9">
        <w:rPr>
          <w:lang w:eastAsia="it-IT"/>
          <w14:ligatures w14:val="standard"/>
        </w:rPr>
        <w:t>Cross-computing tools and techniques</w:t>
      </w:r>
      <w:r w:rsidR="004104CD">
        <w:rPr>
          <w:lang w:eastAsia="it-IT"/>
          <w14:ligatures w14:val="standard"/>
        </w:rPr>
        <w:t xml:space="preserve"> </w:t>
      </w:r>
      <w:r w:rsidR="004104CD" w:rsidRPr="004104CD">
        <w:rPr>
          <w:lang w:eastAsia="it-IT"/>
          <w14:ligatures w14:val="standard"/>
        </w:rPr>
        <w:sym w:font="Wingdings" w:char="F0E0"/>
      </w:r>
      <w:r w:rsidR="004104CD">
        <w:rPr>
          <w:lang w:eastAsia="it-IT"/>
          <w14:ligatures w14:val="standard"/>
        </w:rPr>
        <w:t xml:space="preserve"> </w:t>
      </w:r>
      <w:r w:rsidR="00A111E9" w:rsidRPr="00A111E9">
        <w:rPr>
          <w:lang w:eastAsia="it-IT"/>
          <w14:ligatures w14:val="standard"/>
        </w:rPr>
        <w:t>Metrics</w:t>
      </w:r>
      <w:r w:rsidR="00D25E3D">
        <w:rPr>
          <w:lang w:eastAsia="it-IT"/>
          <w14:ligatures w14:val="standard"/>
        </w:rPr>
        <w:t xml:space="preserve"> </w:t>
      </w:r>
      <w:r w:rsidRPr="00586A35">
        <w:rPr>
          <w14:ligatures w14:val="standard"/>
        </w:rPr>
        <w:t>• </w:t>
      </w:r>
      <w:r w:rsidR="00D25E3D" w:rsidRPr="00D25E3D">
        <w:rPr>
          <w:lang w:eastAsia="it-IT"/>
          <w14:ligatures w14:val="standard"/>
        </w:rPr>
        <w:t>Hardware</w:t>
      </w:r>
      <w:r w:rsidR="00D25E3D">
        <w:rPr>
          <w:lang w:eastAsia="it-IT"/>
          <w14:ligatures w14:val="standard"/>
        </w:rPr>
        <w:t xml:space="preserve"> </w:t>
      </w:r>
      <w:r w:rsidR="00D25E3D" w:rsidRPr="00D25E3D">
        <w:rPr>
          <w:lang w:eastAsia="it-IT"/>
          <w14:ligatures w14:val="standard"/>
        </w:rPr>
        <w:sym w:font="Wingdings" w:char="F0E0"/>
      </w:r>
      <w:r w:rsidR="00D25E3D">
        <w:rPr>
          <w:lang w:eastAsia="it-IT"/>
          <w14:ligatures w14:val="standard"/>
        </w:rPr>
        <w:t xml:space="preserve"> </w:t>
      </w:r>
      <w:r w:rsidR="00D25E3D" w:rsidRPr="00D25E3D">
        <w:rPr>
          <w:lang w:eastAsia="it-IT"/>
          <w14:ligatures w14:val="standard"/>
        </w:rPr>
        <w:t>Power and energy</w:t>
      </w:r>
      <w:r w:rsidR="00D25E3D">
        <w:rPr>
          <w:lang w:eastAsia="it-IT"/>
          <w14:ligatures w14:val="standard"/>
        </w:rPr>
        <w:t xml:space="preserve"> </w:t>
      </w:r>
      <w:r w:rsidR="00D25E3D" w:rsidRPr="00D25E3D">
        <w:rPr>
          <w:lang w:eastAsia="it-IT"/>
          <w14:ligatures w14:val="standard"/>
        </w:rPr>
        <w:sym w:font="Wingdings" w:char="F0E0"/>
      </w:r>
      <w:r w:rsidR="00D25E3D">
        <w:rPr>
          <w:lang w:eastAsia="it-IT"/>
          <w14:ligatures w14:val="standard"/>
        </w:rPr>
        <w:t xml:space="preserve"> </w:t>
      </w:r>
      <w:r w:rsidR="00D25E3D" w:rsidRPr="00D25E3D">
        <w:rPr>
          <w:lang w:eastAsia="it-IT"/>
          <w14:ligatures w14:val="standard"/>
        </w:rPr>
        <w:t>Impact on the environment</w:t>
      </w:r>
      <w:r w:rsidR="00D25E3D">
        <w:rPr>
          <w:lang w:eastAsia="it-IT"/>
          <w14:ligatures w14:val="standard"/>
        </w:rPr>
        <w:t xml:space="preserve"> </w:t>
      </w:r>
      <w:r w:rsidRPr="00586A35">
        <w:rPr>
          <w14:ligatures w14:val="standard"/>
        </w:rPr>
        <w:t>• </w:t>
      </w:r>
      <w:r w:rsidR="00243B1F" w:rsidRPr="00243B1F">
        <w:rPr>
          <w:lang w:eastAsia="it-IT"/>
          <w14:ligatures w14:val="standard"/>
        </w:rPr>
        <w:t>Hardware</w:t>
      </w:r>
      <w:r w:rsidR="00243B1F">
        <w:rPr>
          <w:lang w:eastAsia="it-IT"/>
          <w14:ligatures w14:val="standard"/>
        </w:rPr>
        <w:t xml:space="preserve"> </w:t>
      </w:r>
      <w:r w:rsidR="00243B1F" w:rsidRPr="00243B1F">
        <w:rPr>
          <w:lang w:eastAsia="it-IT"/>
          <w14:ligatures w14:val="standard"/>
        </w:rPr>
        <w:sym w:font="Wingdings" w:char="F0E0"/>
      </w:r>
      <w:r w:rsidR="00243B1F">
        <w:rPr>
          <w:lang w:eastAsia="it-IT"/>
          <w14:ligatures w14:val="standard"/>
        </w:rPr>
        <w:t xml:space="preserve"> </w:t>
      </w:r>
      <w:r w:rsidR="00243B1F" w:rsidRPr="00243B1F">
        <w:rPr>
          <w:lang w:eastAsia="it-IT"/>
          <w14:ligatures w14:val="standard"/>
        </w:rPr>
        <w:t>Power and energy</w:t>
      </w:r>
      <w:r w:rsidR="000A2E8B">
        <w:rPr>
          <w:lang w:eastAsia="it-IT"/>
          <w14:ligatures w14:val="standard"/>
        </w:rPr>
        <w:t xml:space="preserve"> </w:t>
      </w:r>
      <w:r w:rsidR="000A2E8B" w:rsidRPr="000A2E8B">
        <w:rPr>
          <w:lang w:eastAsia="it-IT"/>
          <w14:ligatures w14:val="standard"/>
        </w:rPr>
        <w:sym w:font="Wingdings" w:char="F0E0"/>
      </w:r>
      <w:r w:rsidR="000A2E8B">
        <w:rPr>
          <w:lang w:eastAsia="it-IT"/>
          <w14:ligatures w14:val="standard"/>
        </w:rPr>
        <w:t xml:space="preserve"> </w:t>
      </w:r>
      <w:r w:rsidR="00243B1F" w:rsidRPr="00243B1F">
        <w:rPr>
          <w:lang w:eastAsia="it-IT"/>
          <w14:ligatures w14:val="standard"/>
        </w:rPr>
        <w:t>Energy generation and storage</w:t>
      </w:r>
      <w:r w:rsidR="000A2E8B">
        <w:rPr>
          <w:lang w:eastAsia="it-IT"/>
          <w14:ligatures w14:val="standard"/>
        </w:rPr>
        <w:t xml:space="preserve"> </w:t>
      </w:r>
      <w:r w:rsidR="000A2E8B" w:rsidRPr="000A2E8B">
        <w:rPr>
          <w:lang w:eastAsia="it-IT"/>
          <w14:ligatures w14:val="standard"/>
        </w:rPr>
        <w:sym w:font="Wingdings" w:char="F0E0"/>
      </w:r>
      <w:r w:rsidR="000A2E8B">
        <w:rPr>
          <w:lang w:eastAsia="it-IT"/>
          <w14:ligatures w14:val="standard"/>
        </w:rPr>
        <w:t xml:space="preserve"> </w:t>
      </w:r>
      <w:r w:rsidR="00243B1F" w:rsidRPr="00243B1F">
        <w:rPr>
          <w:lang w:eastAsia="it-IT"/>
          <w14:ligatures w14:val="standard"/>
        </w:rPr>
        <w:t>Fuel-based energy</w:t>
      </w:r>
    </w:p>
    <w:p w14:paraId="382B575E"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3AE00BA2" w14:textId="67257069" w:rsidR="00D565D1" w:rsidRDefault="00341B60" w:rsidP="002C4069">
      <w:pPr>
        <w:pStyle w:val="KeyWords"/>
        <w:rPr>
          <w:lang w:eastAsia="it-IT"/>
          <w14:ligatures w14:val="standard"/>
        </w:rPr>
      </w:pPr>
      <w:r>
        <w:rPr>
          <w:lang w:eastAsia="it-IT"/>
          <w14:ligatures w14:val="standard"/>
        </w:rPr>
        <w:t>Energy system</w:t>
      </w:r>
      <w:r w:rsidR="00CA664C">
        <w:rPr>
          <w:lang w:eastAsia="it-IT"/>
          <w14:ligatures w14:val="standard"/>
        </w:rPr>
        <w:t>s</w:t>
      </w:r>
      <w:r>
        <w:rPr>
          <w:lang w:eastAsia="it-IT"/>
          <w14:ligatures w14:val="standard"/>
        </w:rPr>
        <w:t xml:space="preserve">, carbon-intensity, </w:t>
      </w:r>
      <w:r w:rsidR="00292DCB">
        <w:rPr>
          <w:lang w:eastAsia="it-IT"/>
          <w14:ligatures w14:val="standard"/>
        </w:rPr>
        <w:t xml:space="preserve">software </w:t>
      </w:r>
      <w:r w:rsidR="00830C26">
        <w:rPr>
          <w:lang w:eastAsia="it-IT"/>
          <w14:ligatures w14:val="standard"/>
        </w:rPr>
        <w:t xml:space="preserve">modeling </w:t>
      </w:r>
      <w:r w:rsidR="00292DCB">
        <w:rPr>
          <w:lang w:eastAsia="it-IT"/>
          <w14:ligatures w14:val="standard"/>
        </w:rPr>
        <w:t>tools</w:t>
      </w:r>
    </w:p>
    <w:p w14:paraId="382B5760" w14:textId="01CA4CC6" w:rsidR="00586A35" w:rsidRPr="00586A35" w:rsidRDefault="00586A35" w:rsidP="00586A35">
      <w:pPr>
        <w:pStyle w:val="RefFormatHead"/>
        <w:rPr>
          <w14:ligatures w14:val="standard"/>
        </w:rPr>
      </w:pPr>
      <w:r w:rsidRPr="00586A35">
        <w:rPr>
          <w14:ligatures w14:val="standard"/>
        </w:rPr>
        <w:t>ACM Reference format:</w:t>
      </w:r>
    </w:p>
    <w:p w14:paraId="382B5761" w14:textId="65244CE1" w:rsidR="00586A35" w:rsidRPr="00586A35" w:rsidRDefault="00794D83" w:rsidP="00586A35">
      <w:pPr>
        <w:pStyle w:val="RefFormatPara"/>
        <w:rPr>
          <w14:ligatures w14:val="standard"/>
        </w:rPr>
      </w:pPr>
      <w:r>
        <w:rPr>
          <w14:ligatures w14:val="standard"/>
        </w:rPr>
        <w:t>Ryan</w:t>
      </w:r>
      <w:r w:rsidR="00586A35" w:rsidRPr="00586A35">
        <w:rPr>
          <w14:ligatures w14:val="standard"/>
        </w:rPr>
        <w:t xml:space="preserve"> </w:t>
      </w:r>
      <w:r>
        <w:rPr>
          <w14:ligatures w14:val="standard"/>
        </w:rPr>
        <w:t>Policheri</w:t>
      </w:r>
      <w:r w:rsidR="000263EB">
        <w:rPr>
          <w14:ligatures w14:val="standard"/>
        </w:rPr>
        <w:t xml:space="preserve"> and </w:t>
      </w:r>
      <w:r w:rsidR="00FE7728">
        <w:rPr>
          <w14:ligatures w14:val="standard"/>
        </w:rPr>
        <w:t>Jerald Schnoor</w:t>
      </w:r>
      <w:r w:rsidR="00586A35" w:rsidRPr="00586A35">
        <w:rPr>
          <w14:ligatures w14:val="standard"/>
        </w:rPr>
        <w:t>. 20</w:t>
      </w:r>
      <w:r w:rsidR="00314C69">
        <w:rPr>
          <w14:ligatures w14:val="standard"/>
        </w:rPr>
        <w:t>23</w:t>
      </w:r>
      <w:r w:rsidR="00586A35" w:rsidRPr="00586A35">
        <w:rPr>
          <w14:ligatures w14:val="standard"/>
        </w:rPr>
        <w:t xml:space="preserve">. </w:t>
      </w:r>
      <w:r w:rsidR="00AA7AFA" w:rsidRPr="00AA7AFA">
        <w:rPr>
          <w:bCs/>
          <w14:ligatures w14:val="standard"/>
        </w:rPr>
        <w:t>Energy Modeling and Carbon Footprint Software for Campus Energy Systems</w:t>
      </w:r>
      <w:r w:rsidR="00586A35" w:rsidRPr="00586A35">
        <w:rPr>
          <w:bCs/>
          <w14:ligatures w14:val="standard"/>
        </w:rPr>
        <w:t xml:space="preserve">: </w:t>
      </w:r>
      <w:r w:rsidR="00C065FC" w:rsidRPr="00C065FC">
        <w:rPr>
          <w:bCs/>
          <w14:ligatures w14:val="standard"/>
        </w:rPr>
        <w:t>An Interactive, Low-Code Software Environment for Modeling Energy Systems</w:t>
      </w:r>
      <w:r w:rsidR="00586A35" w:rsidRPr="00586A35">
        <w:rPr>
          <w:bCs/>
          <w14:ligatures w14:val="standard"/>
        </w:rPr>
        <w:t xml:space="preserve">. In </w:t>
      </w:r>
      <w:r w:rsidR="00586A35" w:rsidRPr="00586A35">
        <w:rPr>
          <w:bCs/>
          <w:i/>
          <w14:ligatures w14:val="standard"/>
        </w:rPr>
        <w:t xml:space="preserve">Proceedings of ACM </w:t>
      </w:r>
      <w:r w:rsidR="00AE63D9">
        <w:rPr>
          <w:bCs/>
          <w:i/>
          <w14:ligatures w14:val="standard"/>
        </w:rPr>
        <w:t>e-energy</w:t>
      </w:r>
      <w:r w:rsidR="00586A35" w:rsidRPr="00586A35">
        <w:rPr>
          <w:bCs/>
          <w:i/>
          <w14:ligatures w14:val="standard"/>
        </w:rPr>
        <w:t xml:space="preserve"> conference (</w:t>
      </w:r>
      <w:r w:rsidR="00AE63D9">
        <w:rPr>
          <w:bCs/>
          <w:i/>
          <w14:ligatures w14:val="standard"/>
        </w:rPr>
        <w:t>e-energy</w:t>
      </w:r>
      <w:r w:rsidR="00586A35" w:rsidRPr="00586A35">
        <w:rPr>
          <w:bCs/>
          <w:i/>
          <w14:ligatures w14:val="standard"/>
        </w:rPr>
        <w:t>’</w:t>
      </w:r>
      <w:r w:rsidR="00AE63D9">
        <w:rPr>
          <w:bCs/>
          <w:i/>
          <w14:ligatures w14:val="standard"/>
        </w:rPr>
        <w:t>23</w:t>
      </w:r>
      <w:r w:rsidR="00586A35" w:rsidRPr="00586A35">
        <w:rPr>
          <w:bCs/>
          <w:i/>
          <w14:ligatures w14:val="standard"/>
        </w:rPr>
        <w:t xml:space="preserve">). ACM, </w:t>
      </w:r>
      <w:r w:rsidR="009E36ED">
        <w:rPr>
          <w:bCs/>
          <w:i/>
          <w14:ligatures w14:val="standard"/>
        </w:rPr>
        <w:t>Orlando</w:t>
      </w:r>
      <w:r w:rsidR="00586A35" w:rsidRPr="00586A35">
        <w:rPr>
          <w:bCs/>
          <w:i/>
          <w14:ligatures w14:val="standard"/>
        </w:rPr>
        <w:t>,</w:t>
      </w:r>
      <w:r w:rsidR="009E36ED">
        <w:rPr>
          <w:bCs/>
          <w:i/>
          <w14:ligatures w14:val="standard"/>
        </w:rPr>
        <w:t xml:space="preserve"> FL</w:t>
      </w:r>
      <w:r w:rsidR="00586A35" w:rsidRPr="00586A35">
        <w:rPr>
          <w:bCs/>
          <w:i/>
          <w14:ligatures w14:val="standard"/>
        </w:rPr>
        <w:t xml:space="preserve">, USA, </w:t>
      </w:r>
      <w:r w:rsidR="00274A9F">
        <w:rPr>
          <w:bCs/>
          <w:i/>
          <w14:ligatures w14:val="standard"/>
        </w:rPr>
        <w:t>9</w:t>
      </w:r>
      <w:r w:rsidR="00586A35" w:rsidRPr="00586A35">
        <w:rPr>
          <w:bCs/>
          <w:i/>
          <w14:ligatures w14:val="standard"/>
        </w:rPr>
        <w:t xml:space="preserve"> pages.</w:t>
      </w:r>
      <w:r w:rsidR="00586A35" w:rsidRPr="00586A35">
        <w:rPr>
          <w14:ligatures w14:val="standard"/>
        </w:rPr>
        <w:t xml:space="preserve"> https://doi.org</w:t>
      </w:r>
      <w:r w:rsidR="000C0BDF">
        <w:rPr>
          <w14:ligatures w14:val="standard"/>
        </w:rPr>
        <w:t>/??</w:t>
      </w:r>
    </w:p>
    <w:p w14:paraId="4582FA9B" w14:textId="419FBD49" w:rsidR="00B6316B" w:rsidRDefault="00675128">
      <w:pPr>
        <w:pStyle w:val="Head1"/>
      </w:pPr>
      <w:r w:rsidRPr="00586A35">
        <w:rPr>
          <w:rStyle w:val="Label"/>
          <w14:ligatures w14:val="standard"/>
        </w:rPr>
        <w:t>1</w:t>
      </w:r>
      <w:r w:rsidR="00586A35" w:rsidRPr="00586A35">
        <w:t> </w:t>
      </w:r>
      <w:r w:rsidR="00C71F13">
        <w:t>INTRODUCTION</w:t>
      </w:r>
    </w:p>
    <w:p w14:paraId="77F0762B" w14:textId="7E88FE6B" w:rsidR="00F919E7" w:rsidRDefault="00E3368E" w:rsidP="00514FD7">
      <w:pPr>
        <w:pStyle w:val="Para"/>
      </w:pPr>
      <w:r w:rsidRPr="00C957E0">
        <w:t>Microsoft announced in 2023 th</w:t>
      </w:r>
      <w:r w:rsidR="005C6E30" w:rsidRPr="00C957E0">
        <w:t>at</w:t>
      </w:r>
      <w:r w:rsidRPr="00C957E0">
        <w:t xml:space="preserve"> Xbox will be</w:t>
      </w:r>
      <w:r w:rsidR="00846263" w:rsidRPr="00C957E0">
        <w:t xml:space="preserve"> the world's first “carbon aware” consol</w:t>
      </w:r>
      <w:r w:rsidR="00CC42C7" w:rsidRPr="00C957E0">
        <w:t xml:space="preserve">e. </w:t>
      </w:r>
      <w:r w:rsidR="00955445" w:rsidRPr="00C957E0">
        <w:t xml:space="preserve">That is, Xbox </w:t>
      </w:r>
      <w:r w:rsidR="00D14307" w:rsidRPr="00C957E0">
        <w:t xml:space="preserve">will consider the </w:t>
      </w:r>
      <w:r w:rsidR="00955445" w:rsidRPr="00C957E0">
        <w:rPr>
          <w:i/>
          <w:iCs/>
        </w:rPr>
        <w:t xml:space="preserve">carbon intensity </w:t>
      </w:r>
      <w:r w:rsidR="00955445" w:rsidRPr="00C957E0">
        <w:t xml:space="preserve">of grid electricity </w:t>
      </w:r>
      <w:r w:rsidR="00CC42C7" w:rsidRPr="00C957E0">
        <w:t>when scheduling updates</w:t>
      </w:r>
      <w:r w:rsidR="00B11C24" w:rsidRPr="00C957E0">
        <w:t xml:space="preserve"> </w:t>
      </w:r>
      <w:r w:rsidR="00CC42C7" w:rsidRPr="00C957E0">
        <w:t>[1].</w:t>
      </w:r>
      <w:r w:rsidR="00FF34B7" w:rsidRPr="00C957E0">
        <w:t xml:space="preserve"> Carbon intensity is</w:t>
      </w:r>
      <w:r w:rsidR="0079473A" w:rsidRPr="00C957E0">
        <w:t xml:space="preserve"> commonly</w:t>
      </w:r>
      <w:r w:rsidR="00FF34B7" w:rsidRPr="00C957E0">
        <w:t xml:space="preserve"> defined as the amount of carbon dioxide per </w:t>
      </w:r>
      <w:proofErr w:type="gramStart"/>
      <w:r w:rsidR="00FF34B7" w:rsidRPr="00C957E0">
        <w:t>a unit</w:t>
      </w:r>
      <w:proofErr w:type="gramEnd"/>
      <w:r w:rsidR="00FF34B7" w:rsidRPr="00C957E0">
        <w:t xml:space="preserve"> of energy (</w:t>
      </w:r>
      <w:proofErr w:type="gramStart"/>
      <w:r w:rsidR="004B059C" w:rsidRPr="00C957E0">
        <w:t>i.e.</w:t>
      </w:r>
      <w:proofErr w:type="gramEnd"/>
      <w:r w:rsidR="00F43FCD" w:rsidRPr="00C957E0">
        <w:t xml:space="preserve"> </w:t>
      </w:r>
      <w:r w:rsidR="00FF34B7" w:rsidRPr="00C957E0">
        <w:t>kilograms of CO2 per k</w:t>
      </w:r>
      <w:r w:rsidR="00FE7728" w:rsidRPr="00C957E0">
        <w:t>W</w:t>
      </w:r>
      <w:r w:rsidR="00FF34B7" w:rsidRPr="00C957E0">
        <w:t>h).</w:t>
      </w:r>
      <w:r w:rsidR="00B64C98" w:rsidRPr="00C957E0">
        <w:t xml:space="preserve"> </w:t>
      </w:r>
      <w:r w:rsidR="00EC4DCA" w:rsidRPr="00C957E0">
        <w:t xml:space="preserve">Grid electricity is generated </w:t>
      </w:r>
      <w:r w:rsidR="000A3303" w:rsidRPr="00C957E0">
        <w:t>using a multitude of energy sources</w:t>
      </w:r>
      <w:r w:rsidR="004410C0" w:rsidRPr="00C957E0">
        <w:t xml:space="preserve"> from wind and solar to coal and natural gas, and each of these sources</w:t>
      </w:r>
      <w:r w:rsidR="00B37920" w:rsidRPr="00C957E0">
        <w:t xml:space="preserve"> </w:t>
      </w:r>
      <w:r w:rsidR="001B5FDD" w:rsidRPr="00C957E0">
        <w:t>have</w:t>
      </w:r>
      <w:r w:rsidR="00CE68FD" w:rsidRPr="00C957E0">
        <w:t xml:space="preserve"> different</w:t>
      </w:r>
      <w:r w:rsidR="00185CD9" w:rsidRPr="00C957E0">
        <w:t xml:space="preserve"> carbon intensities</w:t>
      </w:r>
      <w:r w:rsidR="00FE7728" w:rsidRPr="00C957E0">
        <w:t>.</w:t>
      </w:r>
      <w:r w:rsidR="001B5FDD" w:rsidRPr="00C957E0">
        <w:t xml:space="preserve"> </w:t>
      </w:r>
      <w:r w:rsidR="00FE7728" w:rsidRPr="00C957E0">
        <w:t>I</w:t>
      </w:r>
      <w:r w:rsidR="001B5FDD" w:rsidRPr="00C957E0">
        <w:t>n aggregate</w:t>
      </w:r>
      <w:r w:rsidR="00FE7728" w:rsidRPr="00C957E0">
        <w:t>,</w:t>
      </w:r>
      <w:r w:rsidR="001B5FDD" w:rsidRPr="00C957E0">
        <w:t xml:space="preserve"> an electric grid has a single </w:t>
      </w:r>
      <w:r w:rsidR="00016F9E" w:rsidRPr="00C957E0">
        <w:t>carbon intensity for the electricity it provides</w:t>
      </w:r>
      <w:r w:rsidR="005E5364" w:rsidRPr="00C957E0">
        <w:t xml:space="preserve"> that depends o</w:t>
      </w:r>
      <w:r w:rsidR="00BE18F9" w:rsidRPr="00C957E0">
        <w:t>n</w:t>
      </w:r>
      <w:r w:rsidR="005E5364" w:rsidRPr="00C957E0">
        <w:t xml:space="preserve"> </w:t>
      </w:r>
      <w:r w:rsidR="00971C6E" w:rsidRPr="00C957E0">
        <w:t>its</w:t>
      </w:r>
      <w:r w:rsidR="005E5364" w:rsidRPr="00C957E0">
        <w:t xml:space="preserve"> </w:t>
      </w:r>
      <w:r w:rsidR="005E5364" w:rsidRPr="00C957E0">
        <w:rPr>
          <w:i/>
          <w:iCs/>
        </w:rPr>
        <w:t>fuel mix</w:t>
      </w:r>
      <w:r w:rsidR="00971C6E" w:rsidRPr="00C957E0">
        <w:t>.</w:t>
      </w:r>
      <w:r w:rsidR="00FB1AB6" w:rsidRPr="00C957E0">
        <w:t xml:space="preserve"> </w:t>
      </w:r>
      <w:r w:rsidR="00CD40AF" w:rsidRPr="00C957E0">
        <w:t>An</w:t>
      </w:r>
      <w:r w:rsidR="006B3D09" w:rsidRPr="00C957E0">
        <w:t xml:space="preserve"> Xbox will require the same amount of electricity </w:t>
      </w:r>
      <w:r w:rsidR="00CD40AF" w:rsidRPr="00C957E0">
        <w:t xml:space="preserve">to update </w:t>
      </w:r>
      <w:r w:rsidR="006B3D09" w:rsidRPr="00C957E0">
        <w:t>no matter when</w:t>
      </w:r>
      <w:r w:rsidR="008E35E2" w:rsidRPr="00C957E0">
        <w:t xml:space="preserve"> </w:t>
      </w:r>
      <w:r w:rsidR="00CD40AF" w:rsidRPr="00C957E0">
        <w:t xml:space="preserve">the update occurs, but </w:t>
      </w:r>
      <w:r w:rsidR="007243B8" w:rsidRPr="00C957E0">
        <w:t>by applying the “carbon first” argument</w:t>
      </w:r>
      <w:r w:rsidR="00DB43BC" w:rsidRPr="00C957E0">
        <w:t xml:space="preserve"> from [2]</w:t>
      </w:r>
      <w:r w:rsidR="00BA2CB2" w:rsidRPr="00C957E0">
        <w:t xml:space="preserve"> we consider that</w:t>
      </w:r>
      <w:r w:rsidR="008F4A9C" w:rsidRPr="00C957E0">
        <w:t xml:space="preserve"> the best time to </w:t>
      </w:r>
      <w:r w:rsidR="00CD40AF" w:rsidRPr="00C957E0">
        <w:t>update</w:t>
      </w:r>
      <w:r w:rsidR="008F4A9C" w:rsidRPr="00C957E0">
        <w:t xml:space="preserve"> is</w:t>
      </w:r>
      <w:r w:rsidR="0031696B" w:rsidRPr="00C957E0">
        <w:t xml:space="preserve"> when the electric grid the Xbox draws power from has the </w:t>
      </w:r>
      <w:r w:rsidR="0031696B" w:rsidRPr="00C957E0">
        <w:rPr>
          <w:i/>
          <w:iCs/>
        </w:rPr>
        <w:t>lowest</w:t>
      </w:r>
      <w:r w:rsidR="0031696B" w:rsidRPr="00C957E0">
        <w:t xml:space="preserve"> carbon intensity</w:t>
      </w:r>
      <w:r w:rsidR="00ED0EAD" w:rsidRPr="00C957E0">
        <w:t>.</w:t>
      </w:r>
      <w:r w:rsidR="00DE01D9" w:rsidRPr="00C957E0">
        <w:t xml:space="preserve"> As [2] </w:t>
      </w:r>
      <w:r w:rsidR="00FE51DD" w:rsidRPr="00C957E0">
        <w:t>establishes,</w:t>
      </w:r>
      <w:r w:rsidR="00DE01D9" w:rsidRPr="00C957E0">
        <w:t xml:space="preserve"> “carbon first” can be applied widely in cloud computing</w:t>
      </w:r>
      <w:r w:rsidR="00FA7C2B" w:rsidRPr="00C957E0">
        <w:t>; m</w:t>
      </w:r>
      <w:r w:rsidR="00FE51DD" w:rsidRPr="00C957E0">
        <w:t>any computation</w:t>
      </w:r>
      <w:r w:rsidR="00FB1AB6" w:rsidRPr="00C957E0">
        <w:t>al tasks can be</w:t>
      </w:r>
      <w:r w:rsidR="003B4940" w:rsidRPr="00C957E0">
        <w:t xml:space="preserve"> scheduled based on carbon intensity </w:t>
      </w:r>
      <w:r w:rsidR="00694785" w:rsidRPr="00C957E0">
        <w:t>to reduce total carbon emissio</w:t>
      </w:r>
      <w:r w:rsidR="007C07EF" w:rsidRPr="00C957E0">
        <w:t>ns</w:t>
      </w:r>
      <w:r w:rsidR="005800B6" w:rsidRPr="00C957E0">
        <w:t>.</w:t>
      </w:r>
    </w:p>
    <w:p w14:paraId="3C55B266" w14:textId="3837D0D4" w:rsidR="00B83385" w:rsidRDefault="001C6AF0" w:rsidP="00454826">
      <w:pPr>
        <w:pStyle w:val="Para"/>
        <w:ind w:firstLine="245"/>
      </w:pPr>
      <w:r>
        <w:t>One can calculate</w:t>
      </w:r>
      <w:r w:rsidR="00766E10">
        <w:t xml:space="preserve"> or predict</w:t>
      </w:r>
      <w:r>
        <w:t xml:space="preserve"> </w:t>
      </w:r>
      <w:r w:rsidR="00766E10">
        <w:t xml:space="preserve">the carbon intensity of an electric grid using a </w:t>
      </w:r>
      <w:r w:rsidR="00713405">
        <w:t>variety of data sources and methods.</w:t>
      </w:r>
      <w:r w:rsidR="00456B0E">
        <w:t xml:space="preserve"> The</w:t>
      </w:r>
      <w:r w:rsidR="00713405">
        <w:t xml:space="preserve"> </w:t>
      </w:r>
      <w:r w:rsidR="00456B0E">
        <w:t xml:space="preserve">Energy Information </w:t>
      </w:r>
      <w:r w:rsidR="00440A7B" w:rsidRPr="001D4B2A">
        <w:rPr>
          <w:rStyle w:val="hgkelc"/>
          <w:lang w:val="en"/>
        </w:rPr>
        <w:t>Administration</w:t>
      </w:r>
      <w:r w:rsidR="00440A7B">
        <w:rPr>
          <w:rStyle w:val="hgkelc"/>
          <w:lang w:val="en"/>
        </w:rPr>
        <w:t xml:space="preserve"> </w:t>
      </w:r>
      <w:r w:rsidR="00456B0E">
        <w:t>(E</w:t>
      </w:r>
      <w:r w:rsidR="00B80432">
        <w:t>IA) publishes the</w:t>
      </w:r>
      <w:r w:rsidR="00C820D2">
        <w:t xml:space="preserve"> historical fuel mix of electric grid</w:t>
      </w:r>
      <w:r w:rsidR="006A74D3">
        <w:t>s</w:t>
      </w:r>
      <w:r w:rsidR="00067A45">
        <w:t xml:space="preserve">, which can in turn be used to calculate historical </w:t>
      </w:r>
      <w:r w:rsidR="005E3272">
        <w:t>carbon intensities</w:t>
      </w:r>
      <w:r w:rsidR="00DA559F">
        <w:t xml:space="preserve"> [3</w:t>
      </w:r>
      <w:r w:rsidR="00D918A6">
        <w:t>, 5</w:t>
      </w:r>
      <w:r w:rsidR="00DA559F">
        <w:t>]</w:t>
      </w:r>
      <w:r w:rsidR="005E3272">
        <w:t>.</w:t>
      </w:r>
      <w:r w:rsidR="005C47FC">
        <w:t xml:space="preserve"> </w:t>
      </w:r>
      <w:r w:rsidR="00521F8C">
        <w:t xml:space="preserve">For instantaneous carbon intensities one can look </w:t>
      </w:r>
      <w:r w:rsidR="00B23470">
        <w:t>directly at their grid operator for the current fuel mix</w:t>
      </w:r>
      <w:r w:rsidR="00B248A5">
        <w:t xml:space="preserve">; for </w:t>
      </w:r>
      <w:proofErr w:type="gramStart"/>
      <w:r w:rsidR="00B248A5">
        <w:t>example</w:t>
      </w:r>
      <w:proofErr w:type="gramEnd"/>
      <w:r w:rsidR="00B248A5">
        <w:t xml:space="preserve"> the Midcontinent Independent System Operator (MISO) publishes their fuel mix in real-time [</w:t>
      </w:r>
      <w:r w:rsidR="00A569FA">
        <w:t xml:space="preserve">4]. </w:t>
      </w:r>
      <w:r w:rsidR="003B6E0A">
        <w:t>P</w:t>
      </w:r>
      <w:r w:rsidR="00A569FA">
        <w:t xml:space="preserve">redicting carbon intensities </w:t>
      </w:r>
      <w:r w:rsidR="00634277">
        <w:t xml:space="preserve">[5] suggests using </w:t>
      </w:r>
      <w:r w:rsidR="00697252">
        <w:t xml:space="preserve">utility </w:t>
      </w:r>
      <w:r w:rsidR="00697252">
        <w:rPr>
          <w:i/>
          <w:iCs/>
        </w:rPr>
        <w:t>dispatch schedules</w:t>
      </w:r>
      <w:r w:rsidR="00697252">
        <w:t xml:space="preserve"> and [6]</w:t>
      </w:r>
      <w:r w:rsidR="00364E97">
        <w:t xml:space="preserve"> </w:t>
      </w:r>
      <w:r w:rsidR="00E60260">
        <w:t>details</w:t>
      </w:r>
      <w:r w:rsidR="00D0605B">
        <w:t xml:space="preserve"> a machine learning </w:t>
      </w:r>
      <w:r w:rsidR="005F08D9">
        <w:t>tool for forecasting</w:t>
      </w:r>
      <w:r w:rsidR="00E60260">
        <w:t xml:space="preserve"> carbon intensities.</w:t>
      </w:r>
      <w:r w:rsidR="00447DEB">
        <w:t xml:space="preserve"> Most of these sources and works revolve around electric grid carbon intensities.</w:t>
      </w:r>
    </w:p>
    <w:p w14:paraId="5E729601" w14:textId="77777777" w:rsidR="00514FD7" w:rsidRDefault="008C2832" w:rsidP="00454826">
      <w:pPr>
        <w:pStyle w:val="Para"/>
        <w:ind w:firstLine="245"/>
        <w:rPr>
          <w:noProof/>
        </w:rPr>
      </w:pPr>
      <w:r>
        <w:lastRenderedPageBreak/>
        <w:t>This paper</w:t>
      </w:r>
      <w:r w:rsidR="00550E8F">
        <w:t xml:space="preserve">’s contribution is </w:t>
      </w:r>
      <w:r w:rsidR="00B71D5F">
        <w:t>detailing a</w:t>
      </w:r>
      <w:r w:rsidR="00281451">
        <w:t xml:space="preserve"> </w:t>
      </w:r>
      <w:r w:rsidR="00E66794">
        <w:t>dynamic</w:t>
      </w:r>
      <w:r w:rsidR="00B71D5F">
        <w:t xml:space="preserve"> software system </w:t>
      </w:r>
      <w:r w:rsidR="00055881">
        <w:t>that</w:t>
      </w:r>
      <w:r w:rsidR="00C3733B">
        <w:t xml:space="preserve"> </w:t>
      </w:r>
      <w:r w:rsidR="00DA4DC4">
        <w:t xml:space="preserve">systematically </w:t>
      </w:r>
      <w:r w:rsidR="00C3733B">
        <w:t>cal</w:t>
      </w:r>
      <w:r w:rsidR="009E125A">
        <w:t xml:space="preserve">culates </w:t>
      </w:r>
      <w:r w:rsidR="006B583D">
        <w:t xml:space="preserve">historical and real-time </w:t>
      </w:r>
      <w:r w:rsidR="009E125A">
        <w:t xml:space="preserve">carbon intensities for </w:t>
      </w:r>
      <w:r w:rsidR="006B583D">
        <w:rPr>
          <w:i/>
          <w:iCs/>
        </w:rPr>
        <w:t>district energy systems</w:t>
      </w:r>
      <w:r w:rsidR="008D7724">
        <w:t>.</w:t>
      </w:r>
      <w:r w:rsidR="00197DB9">
        <w:t xml:space="preserve"> District energy systems</w:t>
      </w:r>
      <w:r w:rsidR="002230BD">
        <w:t xml:space="preserve"> typically provide energy in </w:t>
      </w:r>
      <w:r w:rsidR="00F72F27">
        <w:t>forms other than electricity</w:t>
      </w:r>
      <w:r w:rsidR="0036011B">
        <w:t xml:space="preserve">. For </w:t>
      </w:r>
      <w:r w:rsidR="00BF645E">
        <w:t>example,</w:t>
      </w:r>
      <w:r w:rsidR="0036011B">
        <w:t xml:space="preserve"> the University of Iowa</w:t>
      </w:r>
      <w:r w:rsidR="00496FC2">
        <w:t xml:space="preserve"> (</w:t>
      </w:r>
      <w:proofErr w:type="spellStart"/>
      <w:r w:rsidR="00496FC2">
        <w:t>UIowa</w:t>
      </w:r>
      <w:proofErr w:type="spellEnd"/>
      <w:r w:rsidR="00496FC2">
        <w:t>)</w:t>
      </w:r>
      <w:r w:rsidR="0036011B">
        <w:t xml:space="preserve"> system provides</w:t>
      </w:r>
      <w:r w:rsidR="00BF645E">
        <w:t xml:space="preserve"> </w:t>
      </w:r>
      <w:r w:rsidR="00605680">
        <w:t>steam for heating campus buildings</w:t>
      </w:r>
      <w:r w:rsidR="00D42FC9">
        <w:t xml:space="preserve"> and chilled water for cooling campus buildings</w:t>
      </w:r>
      <w:r w:rsidR="005C4C7D">
        <w:t xml:space="preserve"> as well as electricity.</w:t>
      </w:r>
      <w:r w:rsidR="008C1DAA">
        <w:t xml:space="preserve"> This means</w:t>
      </w:r>
      <w:r w:rsidR="003E34F2">
        <w:t xml:space="preserve"> </w:t>
      </w:r>
      <w:r w:rsidR="006001AF">
        <w:t xml:space="preserve">at </w:t>
      </w:r>
      <w:proofErr w:type="spellStart"/>
      <w:r w:rsidR="006001AF">
        <w:t>UIowa</w:t>
      </w:r>
      <w:proofErr w:type="spellEnd"/>
      <w:r w:rsidR="006001AF">
        <w:t xml:space="preserve"> there are three carbon intensities </w:t>
      </w:r>
      <w:r w:rsidR="001F7135">
        <w:t>of interest</w:t>
      </w:r>
      <w:r w:rsidR="00976A9F">
        <w:t>: CO2 per MMBTU of steam</w:t>
      </w:r>
      <w:r w:rsidR="00C972F4">
        <w:t>, CO2 per gallon of chilled water (or CO2 per coolin</w:t>
      </w:r>
      <w:r w:rsidR="00742BD9">
        <w:t>g MMBTU</w:t>
      </w:r>
      <w:r w:rsidR="00C972F4">
        <w:t>)</w:t>
      </w:r>
      <w:r w:rsidR="00742BD9">
        <w:t>, and CO2 per k</w:t>
      </w:r>
      <w:r w:rsidR="003B6E0A">
        <w:t>W</w:t>
      </w:r>
      <w:r w:rsidR="00742BD9">
        <w:t>h of electricity.</w:t>
      </w:r>
      <w:r w:rsidR="0054507C">
        <w:t xml:space="preserve"> See figure </w:t>
      </w:r>
      <w:r w:rsidR="002B463B">
        <w:t>1</w:t>
      </w:r>
      <w:r w:rsidR="0054507C">
        <w:t xml:space="preserve"> for a visual </w:t>
      </w:r>
      <w:r w:rsidR="008A130F">
        <w:t>tracking the</w:t>
      </w:r>
      <w:r w:rsidR="006F41F5">
        <w:t xml:space="preserve"> hourly</w:t>
      </w:r>
      <w:r w:rsidR="008A130F">
        <w:t xml:space="preserve"> carbon intensity of</w:t>
      </w:r>
      <w:r w:rsidR="006F41F5">
        <w:t xml:space="preserve"> these 3 </w:t>
      </w:r>
      <w:r w:rsidR="00DF6C5B">
        <w:t>energy resources over an 8</w:t>
      </w:r>
      <w:r w:rsidR="00EC24E7">
        <w:t>-</w:t>
      </w:r>
      <w:r w:rsidR="00DF6C5B">
        <w:t>day period</w:t>
      </w:r>
      <w:r w:rsidR="00963A8C">
        <w:t>.</w:t>
      </w:r>
      <w:r w:rsidR="00EE2DFF" w:rsidRPr="00EE2DFF">
        <w:rPr>
          <w:noProof/>
        </w:rPr>
        <w:t xml:space="preserve"> </w:t>
      </w:r>
    </w:p>
    <w:p w14:paraId="0C406BFE" w14:textId="77777777" w:rsidR="00514FD7" w:rsidRDefault="00514FD7" w:rsidP="00514FD7">
      <w:pPr>
        <w:pStyle w:val="Para"/>
        <w:rPr>
          <w:noProof/>
        </w:rPr>
      </w:pPr>
    </w:p>
    <w:p w14:paraId="25F34251" w14:textId="42B615E4" w:rsidR="002B673E" w:rsidRPr="00BE2158" w:rsidRDefault="00EE2DFF" w:rsidP="00E12A82">
      <w:pPr>
        <w:pStyle w:val="Para"/>
        <w:spacing w:line="240" w:lineRule="auto"/>
      </w:pPr>
      <w:r>
        <w:rPr>
          <w:noProof/>
        </w:rPr>
        <w:drawing>
          <wp:inline distT="0" distB="0" distL="0" distR="0" wp14:anchorId="66EB2B82" wp14:editId="66F10DEA">
            <wp:extent cx="3043555" cy="1924050"/>
            <wp:effectExtent l="0" t="0" r="444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55" cy="1924050"/>
                    </a:xfrm>
                    <a:prstGeom prst="rect">
                      <a:avLst/>
                    </a:prstGeom>
                    <a:noFill/>
                    <a:ln>
                      <a:noFill/>
                    </a:ln>
                  </pic:spPr>
                </pic:pic>
              </a:graphicData>
            </a:graphic>
          </wp:inline>
        </w:drawing>
      </w:r>
      <w:r w:rsidR="00EB052F" w:rsidRPr="00514FD7">
        <w:rPr>
          <w:b/>
          <w:bCs/>
        </w:rPr>
        <w:t xml:space="preserve">Figure </w:t>
      </w:r>
      <w:r w:rsidR="00D764ED" w:rsidRPr="00514FD7">
        <w:rPr>
          <w:b/>
          <w:bCs/>
        </w:rPr>
        <w:t>1</w:t>
      </w:r>
      <w:r w:rsidR="00EB052F" w:rsidRPr="00514FD7">
        <w:rPr>
          <w:b/>
          <w:bCs/>
        </w:rPr>
        <w:t xml:space="preserve">: </w:t>
      </w:r>
      <w:r w:rsidR="009554AA" w:rsidRPr="00514FD7">
        <w:rPr>
          <w:b/>
          <w:bCs/>
        </w:rPr>
        <w:t>Hourly c</w:t>
      </w:r>
      <w:r w:rsidR="00EB052F" w:rsidRPr="00514FD7">
        <w:rPr>
          <w:b/>
          <w:bCs/>
        </w:rPr>
        <w:t>arbon intensity factors for 3 energy resources</w:t>
      </w:r>
      <w:r w:rsidR="00B5780E" w:rsidRPr="00514FD7">
        <w:rPr>
          <w:b/>
          <w:bCs/>
        </w:rPr>
        <w:t>; electric, steam, and chilled water</w:t>
      </w:r>
      <w:r w:rsidR="00696245" w:rsidRPr="00514FD7">
        <w:rPr>
          <w:b/>
          <w:bCs/>
        </w:rPr>
        <w:t xml:space="preserve">; </w:t>
      </w:r>
      <w:r w:rsidR="001F4E26" w:rsidRPr="00514FD7">
        <w:rPr>
          <w:b/>
          <w:bCs/>
        </w:rPr>
        <w:t xml:space="preserve">on the </w:t>
      </w:r>
      <w:proofErr w:type="spellStart"/>
      <w:r w:rsidR="001F4E26" w:rsidRPr="00514FD7">
        <w:rPr>
          <w:b/>
          <w:bCs/>
        </w:rPr>
        <w:t>UIowa</w:t>
      </w:r>
      <w:proofErr w:type="spellEnd"/>
      <w:r w:rsidR="001F4E26" w:rsidRPr="00514FD7">
        <w:rPr>
          <w:b/>
          <w:bCs/>
        </w:rPr>
        <w:t xml:space="preserve"> energy system </w:t>
      </w:r>
      <w:r w:rsidR="00344C30" w:rsidRPr="00514FD7">
        <w:rPr>
          <w:b/>
          <w:bCs/>
        </w:rPr>
        <w:t>from December 1</w:t>
      </w:r>
      <w:r w:rsidR="00344C30" w:rsidRPr="00514FD7">
        <w:rPr>
          <w:b/>
          <w:bCs/>
          <w:vertAlign w:val="superscript"/>
        </w:rPr>
        <w:t>st</w:t>
      </w:r>
      <w:proofErr w:type="gramStart"/>
      <w:r w:rsidR="00344C30" w:rsidRPr="00514FD7">
        <w:rPr>
          <w:b/>
          <w:bCs/>
        </w:rPr>
        <w:t xml:space="preserve"> 2022</w:t>
      </w:r>
      <w:proofErr w:type="gramEnd"/>
      <w:r w:rsidR="00344C30" w:rsidRPr="00514FD7">
        <w:rPr>
          <w:b/>
          <w:bCs/>
        </w:rPr>
        <w:t xml:space="preserve"> to December 9</w:t>
      </w:r>
      <w:r w:rsidR="00344C30" w:rsidRPr="00514FD7">
        <w:rPr>
          <w:b/>
          <w:bCs/>
          <w:vertAlign w:val="superscript"/>
        </w:rPr>
        <w:t>th</w:t>
      </w:r>
      <w:r w:rsidR="00344C30" w:rsidRPr="00514FD7">
        <w:rPr>
          <w:b/>
          <w:bCs/>
        </w:rPr>
        <w:t xml:space="preserve"> 2022</w:t>
      </w:r>
      <w:r w:rsidR="006B3DCE" w:rsidRPr="00514FD7">
        <w:rPr>
          <w:b/>
          <w:bCs/>
        </w:rPr>
        <w:t>.</w:t>
      </w:r>
      <w:r w:rsidR="003429D7" w:rsidRPr="00514FD7">
        <w:rPr>
          <w:b/>
          <w:bCs/>
        </w:rPr>
        <w:t xml:space="preserve"> Electric (top) is measured in kg-CO2 per kWh. Steam (middle) is measured in kg-CO2 per MMBTU. In this figure chilled water is measured in kg-CO2 per gallon</w:t>
      </w:r>
      <w:r w:rsidR="004F7074" w:rsidRPr="00514FD7">
        <w:rPr>
          <w:b/>
          <w:bCs/>
        </w:rPr>
        <w:t xml:space="preserve"> (this is somewhat imprecise because it ignores the cooling differential)</w:t>
      </w:r>
      <w:r w:rsidR="002410A3" w:rsidRPr="00514FD7">
        <w:rPr>
          <w:b/>
          <w:bCs/>
        </w:rPr>
        <w:t>.</w:t>
      </w:r>
    </w:p>
    <w:p w14:paraId="589CD8B2" w14:textId="77777777" w:rsidR="00EB052F" w:rsidRDefault="00EB052F" w:rsidP="00514FD7">
      <w:pPr>
        <w:pStyle w:val="Para"/>
      </w:pPr>
    </w:p>
    <w:p w14:paraId="56E89F1F" w14:textId="028DCFD0" w:rsidR="007942CF" w:rsidRPr="00384F56" w:rsidRDefault="00C30337" w:rsidP="003438E9">
      <w:pPr>
        <w:pStyle w:val="Para"/>
        <w:ind w:firstLine="245"/>
      </w:pPr>
      <w:r>
        <w:t xml:space="preserve">We </w:t>
      </w:r>
      <w:r w:rsidR="00417859">
        <w:t>developed</w:t>
      </w:r>
      <w:r w:rsidR="00CD7F3C">
        <w:t xml:space="preserve"> and used </w:t>
      </w:r>
      <w:r w:rsidR="00F6284B">
        <w:t xml:space="preserve">a </w:t>
      </w:r>
      <w:r>
        <w:t>software system</w:t>
      </w:r>
      <w:r w:rsidR="00BB1A38">
        <w:t xml:space="preserve">, called Dynamic Emissions Modeler (DEM), </w:t>
      </w:r>
      <w:r w:rsidR="00263053">
        <w:t>t</w:t>
      </w:r>
      <w:r w:rsidR="004C5F60">
        <w:t>o model the University of Iowa energy system and</w:t>
      </w:r>
      <w:r w:rsidR="003B6170">
        <w:t xml:space="preserve"> to</w:t>
      </w:r>
      <w:r w:rsidR="004C5F60">
        <w:t xml:space="preserve"> generate these carbon intensities</w:t>
      </w:r>
      <w:r w:rsidR="009E320C">
        <w:t>.</w:t>
      </w:r>
      <w:r w:rsidR="00384F56">
        <w:t xml:space="preserve"> </w:t>
      </w:r>
      <w:r w:rsidR="00080A3A">
        <w:t>DEM</w:t>
      </w:r>
      <w:r w:rsidR="00384F56">
        <w:t xml:space="preserve"> is dynamic enough to</w:t>
      </w:r>
      <w:r w:rsidR="00BE62FB">
        <w:t xml:space="preserve"> </w:t>
      </w:r>
      <w:r w:rsidR="00384F56">
        <w:t>do the same for any energy system</w:t>
      </w:r>
      <w:r w:rsidR="004C2D3F">
        <w:t>.</w:t>
      </w:r>
    </w:p>
    <w:p w14:paraId="3A32B587" w14:textId="092BCC7B" w:rsidR="00414292" w:rsidRDefault="00312FB3" w:rsidP="003438E9">
      <w:pPr>
        <w:pStyle w:val="Para"/>
        <w:ind w:firstLine="245"/>
      </w:pPr>
      <w:r>
        <w:t>In theory w</w:t>
      </w:r>
      <w:r w:rsidR="00456AB3">
        <w:t>e</w:t>
      </w:r>
      <w:r w:rsidR="007942CF">
        <w:t xml:space="preserve"> can use t</w:t>
      </w:r>
      <w:r w:rsidR="00FE3854">
        <w:t xml:space="preserve">hese carbon intensities for </w:t>
      </w:r>
      <w:r w:rsidR="000948CA">
        <w:t xml:space="preserve">various </w:t>
      </w:r>
      <w:r w:rsidR="000A43F4">
        <w:t>scheduling decision</w:t>
      </w:r>
      <w:r w:rsidR="00866996">
        <w:t>s</w:t>
      </w:r>
      <w:r w:rsidR="00B568C9">
        <w:t xml:space="preserve"> just as Xbox </w:t>
      </w:r>
      <w:r w:rsidR="00784423">
        <w:t>can use</w:t>
      </w:r>
      <w:r w:rsidR="00B568C9">
        <w:t xml:space="preserve"> the electric </w:t>
      </w:r>
      <w:r w:rsidR="00AF4EEF">
        <w:t>grid carbon intensity for scheduling updates</w:t>
      </w:r>
      <w:r w:rsidR="00765BF3">
        <w:t xml:space="preserve"> </w:t>
      </w:r>
      <w:r w:rsidR="00AF4EEF">
        <w:t>[1]</w:t>
      </w:r>
      <w:r w:rsidR="00507B60">
        <w:t xml:space="preserve"> or a data center can use them </w:t>
      </w:r>
      <w:r w:rsidR="009F50C4">
        <w:t xml:space="preserve">for scheduling </w:t>
      </w:r>
      <w:r w:rsidR="009F16C7">
        <w:t>computational</w:t>
      </w:r>
      <w:r w:rsidR="009F50C4">
        <w:t xml:space="preserve"> jobs [2]</w:t>
      </w:r>
      <w:r w:rsidR="00866996">
        <w:t xml:space="preserve">. </w:t>
      </w:r>
      <w:r w:rsidR="00765BF3">
        <w:t>On the campus level we can schedule</w:t>
      </w:r>
      <w:r w:rsidR="006C1C5D">
        <w:t xml:space="preserve"> </w:t>
      </w:r>
      <w:r w:rsidR="00190900">
        <w:t>vehicle charging</w:t>
      </w:r>
      <w:r w:rsidR="009F7229">
        <w:t xml:space="preserve"> or </w:t>
      </w:r>
      <w:r w:rsidR="006C1C5D">
        <w:t xml:space="preserve">perhaps </w:t>
      </w:r>
      <w:r w:rsidR="00866996">
        <w:t xml:space="preserve">an industrial process that requires </w:t>
      </w:r>
      <w:r w:rsidR="00A64C44">
        <w:t>steam</w:t>
      </w:r>
      <w:r w:rsidR="003239A0">
        <w:t>, for example.</w:t>
      </w:r>
      <w:r w:rsidR="00D41BB5">
        <w:t xml:space="preserve"> </w:t>
      </w:r>
      <w:r w:rsidR="003B6E0A">
        <w:t>However, w</w:t>
      </w:r>
      <w:r w:rsidR="00365576">
        <w:t>e have yet to perform any such scheduling based on these intensities.</w:t>
      </w:r>
    </w:p>
    <w:p w14:paraId="7127485A" w14:textId="785CC960" w:rsidR="00193D34" w:rsidRDefault="00193D34" w:rsidP="003438E9">
      <w:pPr>
        <w:pStyle w:val="Para"/>
        <w:ind w:firstLine="245"/>
      </w:pPr>
      <w:r>
        <w:t>What we have done is buil</w:t>
      </w:r>
      <w:r w:rsidR="008D783B">
        <w:t>t</w:t>
      </w:r>
      <w:r w:rsidR="009D256F">
        <w:t xml:space="preserve"> a dashboard that renders</w:t>
      </w:r>
      <w:r w:rsidR="00877AB1">
        <w:t xml:space="preserve"> </w:t>
      </w:r>
      <w:r w:rsidR="00D5469C">
        <w:t>carbon footprints for campus buildings.</w:t>
      </w:r>
      <w:r w:rsidR="008F515D">
        <w:t xml:space="preserve"> Because </w:t>
      </w:r>
      <w:r w:rsidR="00A70605">
        <w:t>DEM can</w:t>
      </w:r>
      <w:r w:rsidR="00AB37BC">
        <w:t xml:space="preserve"> calculate </w:t>
      </w:r>
      <w:r w:rsidR="008F515D">
        <w:t>carbon intensit</w:t>
      </w:r>
      <w:r w:rsidR="00FD428B">
        <w:t>ies</w:t>
      </w:r>
      <w:r w:rsidR="008F515D">
        <w:t xml:space="preserve"> </w:t>
      </w:r>
      <w:r w:rsidR="00B93C8F">
        <w:t>of our energy</w:t>
      </w:r>
      <w:r w:rsidR="00E34A84">
        <w:t xml:space="preserve"> resources</w:t>
      </w:r>
      <w:r w:rsidR="00B93C8F">
        <w:t xml:space="preserve"> </w:t>
      </w:r>
      <w:proofErr w:type="gramStart"/>
      <w:r w:rsidR="00BB3D41">
        <w:t xml:space="preserve">and </w:t>
      </w:r>
      <w:r w:rsidR="00CC6394">
        <w:t xml:space="preserve"> </w:t>
      </w:r>
      <w:r w:rsidR="00BB3D41">
        <w:t>we</w:t>
      </w:r>
      <w:proofErr w:type="gramEnd"/>
      <w:r w:rsidR="00BB3D41">
        <w:t xml:space="preserve"> know the </w:t>
      </w:r>
      <w:r w:rsidR="00101A6C">
        <w:t>energy usage of our building</w:t>
      </w:r>
      <w:r w:rsidR="002C5A89">
        <w:t xml:space="preserve">s, </w:t>
      </w:r>
      <w:r w:rsidR="002F1B4D">
        <w:t xml:space="preserve">calculating </w:t>
      </w:r>
      <w:r w:rsidR="00B51169">
        <w:t xml:space="preserve">historical and </w:t>
      </w:r>
      <w:r w:rsidR="00B511B6">
        <w:t xml:space="preserve">real-time carbon footprints for our </w:t>
      </w:r>
      <w:r w:rsidR="004A36FA">
        <w:t>building</w:t>
      </w:r>
      <w:r w:rsidR="00912DC9">
        <w:t xml:space="preserve">s </w:t>
      </w:r>
      <w:r w:rsidR="006446DA">
        <w:t xml:space="preserve">is as straightforward as multiplying </w:t>
      </w:r>
      <w:r w:rsidR="00F0733A">
        <w:t xml:space="preserve">the energy usage by the corresponding </w:t>
      </w:r>
      <w:r w:rsidR="00FC4C15">
        <w:t>carbon</w:t>
      </w:r>
      <w:r w:rsidR="00F0733A">
        <w:t xml:space="preserve"> </w:t>
      </w:r>
      <w:r w:rsidR="00FC4C15">
        <w:t>intensity</w:t>
      </w:r>
      <w:r w:rsidR="00F0733A">
        <w:t>.</w:t>
      </w:r>
      <w:r w:rsidR="00DD1963">
        <w:t xml:space="preserve"> </w:t>
      </w:r>
      <w:r w:rsidR="00F77256">
        <w:t xml:space="preserve">This supports </w:t>
      </w:r>
      <w:r w:rsidR="003E619B">
        <w:t xml:space="preserve">quantitative analysis of </w:t>
      </w:r>
      <w:r w:rsidR="003B6E0A">
        <w:t xml:space="preserve">the </w:t>
      </w:r>
      <w:r w:rsidR="00320601">
        <w:rPr>
          <w:i/>
          <w:iCs/>
        </w:rPr>
        <w:t>carbon efficien</w:t>
      </w:r>
      <w:r w:rsidR="003B6E0A">
        <w:rPr>
          <w:i/>
          <w:iCs/>
        </w:rPr>
        <w:t>cy</w:t>
      </w:r>
      <w:r w:rsidR="003B6E0A" w:rsidRPr="00944BDA">
        <w:t xml:space="preserve"> of</w:t>
      </w:r>
      <w:r w:rsidR="00320601">
        <w:t xml:space="preserve"> campus buildings </w:t>
      </w:r>
      <w:r w:rsidR="00B542CF">
        <w:t xml:space="preserve">compared </w:t>
      </w:r>
      <w:r w:rsidR="003B6E0A">
        <w:t>to their</w:t>
      </w:r>
      <w:r w:rsidR="002B0E34">
        <w:t xml:space="preserve"> </w:t>
      </w:r>
      <w:r w:rsidR="002B0E34">
        <w:rPr>
          <w:i/>
          <w:iCs/>
        </w:rPr>
        <w:t>energy efficien</w:t>
      </w:r>
      <w:r w:rsidR="003B6E0A">
        <w:rPr>
          <w:i/>
          <w:iCs/>
        </w:rPr>
        <w:t>cy</w:t>
      </w:r>
      <w:r w:rsidR="00D56364">
        <w:t>.</w:t>
      </w:r>
      <w:r w:rsidR="006E2278">
        <w:t xml:space="preserve"> As [2] exclaims </w:t>
      </w:r>
      <w:r w:rsidR="00A51C9B">
        <w:t xml:space="preserve">with “carbon first” it is more environmentally </w:t>
      </w:r>
      <w:r w:rsidR="00705476">
        <w:t xml:space="preserve">important to consider how much carbon a process </w:t>
      </w:r>
      <w:r w:rsidR="00C374F7">
        <w:t xml:space="preserve">uses rather than how </w:t>
      </w:r>
      <w:r w:rsidR="000279C2">
        <w:t>much energy a process uses.</w:t>
      </w:r>
      <w:r w:rsidR="00B429CA">
        <w:t xml:space="preserve"> </w:t>
      </w:r>
      <w:r w:rsidR="00056EDA">
        <w:t xml:space="preserve">See figure </w:t>
      </w:r>
      <w:r w:rsidR="002768E6">
        <w:t>2</w:t>
      </w:r>
      <w:r w:rsidR="007E0D30">
        <w:t xml:space="preserve"> for a visualization of this dashboard.</w:t>
      </w:r>
    </w:p>
    <w:p w14:paraId="2E9E2363" w14:textId="36F86972" w:rsidR="000C3DE2" w:rsidRDefault="00523B23" w:rsidP="00DE4E7E">
      <w:pPr>
        <w:pStyle w:val="Para"/>
        <w:ind w:firstLine="245"/>
      </w:pPr>
      <w:r>
        <w:t>L</w:t>
      </w:r>
      <w:r w:rsidR="00461B1C">
        <w:t xml:space="preserve">astly, and perhaps most interestingly, we use DEM to not only calculate the actual carbon emissions of the </w:t>
      </w:r>
      <w:proofErr w:type="spellStart"/>
      <w:r w:rsidR="00461B1C">
        <w:t>UIowa</w:t>
      </w:r>
      <w:proofErr w:type="spellEnd"/>
      <w:r w:rsidR="00461B1C">
        <w:t xml:space="preserve"> </w:t>
      </w:r>
      <w:r w:rsidR="003E7BD9">
        <w:t xml:space="preserve">energy </w:t>
      </w:r>
      <w:r w:rsidR="00461B1C">
        <w:t>system</w:t>
      </w:r>
      <w:r w:rsidR="003E7BD9">
        <w:t xml:space="preserve">, but also to predict the carbon and cost impact of changes to </w:t>
      </w:r>
      <w:r w:rsidR="00BC1CE2">
        <w:t xml:space="preserve">an energy system. </w:t>
      </w:r>
      <w:proofErr w:type="gramStart"/>
      <w:r w:rsidR="00BC1CE2">
        <w:t>In particular we</w:t>
      </w:r>
      <w:proofErr w:type="gramEnd"/>
      <w:r w:rsidR="00BC1CE2">
        <w:t xml:space="preserve"> evaluate the impacts of replacing coal </w:t>
      </w:r>
      <w:r w:rsidR="00D81AF6">
        <w:t xml:space="preserve">with other fuels such as </w:t>
      </w:r>
      <w:r w:rsidR="00D81AF6" w:rsidRPr="00592322">
        <w:rPr>
          <w:i/>
          <w:iCs/>
        </w:rPr>
        <w:t>energy pellets</w:t>
      </w:r>
      <w:r w:rsidR="00D81AF6">
        <w:t xml:space="preserve"> and </w:t>
      </w:r>
      <w:r w:rsidR="00D81AF6" w:rsidRPr="00592322">
        <w:rPr>
          <w:i/>
          <w:iCs/>
        </w:rPr>
        <w:t>oat hulls</w:t>
      </w:r>
      <w:r w:rsidR="00D81AF6">
        <w:t xml:space="preserve"> a</w:t>
      </w:r>
      <w:r w:rsidR="005D5918">
        <w:t xml:space="preserve">s well as the impact of </w:t>
      </w:r>
      <w:r w:rsidR="007E46AD">
        <w:t>installing</w:t>
      </w:r>
      <w:r w:rsidR="005D5918">
        <w:t xml:space="preserve"> an electric </w:t>
      </w:r>
      <w:r w:rsidR="007E46AD">
        <w:t xml:space="preserve">chiller </w:t>
      </w:r>
      <w:r w:rsidR="005D5918">
        <w:t>vers</w:t>
      </w:r>
      <w:r w:rsidR="009B6FB4">
        <w:t>u</w:t>
      </w:r>
      <w:r w:rsidR="005D5918">
        <w:t>s a steam chiller.</w:t>
      </w:r>
      <w:r w:rsidR="00B429CA">
        <w:t xml:space="preserve"> The experimental results in this paper explore </w:t>
      </w:r>
      <w:r w:rsidR="003B6E0A">
        <w:t>these aspects</w:t>
      </w:r>
      <w:r w:rsidR="006D1839">
        <w:t>.</w:t>
      </w:r>
    </w:p>
    <w:p w14:paraId="0523D64F" w14:textId="77777777" w:rsidR="000C3DE2" w:rsidRDefault="000C3DE2" w:rsidP="00DE4E7E">
      <w:pPr>
        <w:pStyle w:val="Para"/>
        <w:ind w:firstLine="245"/>
      </w:pPr>
    </w:p>
    <w:p w14:paraId="318DEBFD" w14:textId="03C05905" w:rsidR="00747BD1" w:rsidRDefault="009F71E4" w:rsidP="000C3DE2">
      <w:pPr>
        <w:pStyle w:val="Para"/>
      </w:pPr>
      <w:r w:rsidRPr="009F71E4">
        <w:rPr>
          <w:noProof/>
        </w:rPr>
        <w:drawing>
          <wp:inline distT="0" distB="0" distL="0" distR="0" wp14:anchorId="7A5A0E37" wp14:editId="10A157D6">
            <wp:extent cx="3174796" cy="1310926"/>
            <wp:effectExtent l="0" t="0" r="6985" b="3810"/>
            <wp:docPr id="9" name="Picture 8" descr="Text&#10;&#10;Description automatically generated with low confidence">
              <a:extLst xmlns:a="http://schemas.openxmlformats.org/drawingml/2006/main">
                <a:ext uri="{FF2B5EF4-FFF2-40B4-BE49-F238E27FC236}">
                  <a16:creationId xmlns:a16="http://schemas.microsoft.com/office/drawing/2014/main" id="{4318E9C7-16A9-11BD-0AB6-D34C02F08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with low confidence">
                      <a:extLst>
                        <a:ext uri="{FF2B5EF4-FFF2-40B4-BE49-F238E27FC236}">
                          <a16:creationId xmlns:a16="http://schemas.microsoft.com/office/drawing/2014/main" id="{4318E9C7-16A9-11BD-0AB6-D34C02F08E37}"/>
                        </a:ext>
                      </a:extLst>
                    </pic:cNvPr>
                    <pic:cNvPicPr>
                      <a:picLocks noChangeAspect="1"/>
                    </pic:cNvPicPr>
                  </pic:nvPicPr>
                  <pic:blipFill>
                    <a:blip r:embed="rId18"/>
                    <a:stretch>
                      <a:fillRect/>
                    </a:stretch>
                  </pic:blipFill>
                  <pic:spPr>
                    <a:xfrm>
                      <a:off x="0" y="0"/>
                      <a:ext cx="3174796" cy="1310926"/>
                    </a:xfrm>
                    <a:prstGeom prst="rect">
                      <a:avLst/>
                    </a:prstGeom>
                  </pic:spPr>
                </pic:pic>
              </a:graphicData>
            </a:graphic>
          </wp:inline>
        </w:drawing>
      </w:r>
    </w:p>
    <w:p w14:paraId="2009C969" w14:textId="47A900FB" w:rsidR="009F71E4" w:rsidRPr="00DD51B7" w:rsidRDefault="00747BD1" w:rsidP="001B17C0">
      <w:pPr>
        <w:pStyle w:val="Caption"/>
        <w:rPr>
          <w:lang w:eastAsia="ja-JP"/>
        </w:rPr>
      </w:pPr>
      <w:r w:rsidRPr="00DD51B7">
        <w:t xml:space="preserve">Figure </w:t>
      </w:r>
      <w:r w:rsidR="00F7353D">
        <w:t>2</w:t>
      </w:r>
      <w:r w:rsidRPr="00DD51B7">
        <w:t xml:space="preserve">: Carbon dashboard showing the carbon footprint for </w:t>
      </w:r>
      <w:r w:rsidR="003B6E0A" w:rsidRPr="00DD51B7">
        <w:t>Seam</w:t>
      </w:r>
      <w:r w:rsidR="003B6E0A">
        <w:t>a</w:t>
      </w:r>
      <w:r w:rsidR="003B6E0A" w:rsidRPr="00DD51B7">
        <w:t>n</w:t>
      </w:r>
      <w:r w:rsidR="003B6E0A">
        <w:t>s</w:t>
      </w:r>
      <w:r w:rsidRPr="00DD51B7">
        <w:t xml:space="preserve"> Center</w:t>
      </w:r>
      <w:r w:rsidR="005D196E">
        <w:t xml:space="preserve"> energy usage</w:t>
      </w:r>
      <w:r w:rsidRPr="00DD51B7">
        <w:t xml:space="preserve"> on Friday, December 9th from 2pm to 2:59pm.</w:t>
      </w:r>
    </w:p>
    <w:p w14:paraId="16444C2E" w14:textId="2B199971" w:rsidR="00D26272" w:rsidRDefault="003C5BB1">
      <w:pPr>
        <w:pStyle w:val="Head1"/>
      </w:pPr>
      <w:r>
        <w:rPr>
          <w:rStyle w:val="Label"/>
          <w14:ligatures w14:val="standard"/>
        </w:rPr>
        <w:t>2</w:t>
      </w:r>
      <w:r w:rsidRPr="00586A35">
        <w:t> </w:t>
      </w:r>
      <w:r w:rsidR="00D26272">
        <w:t>BACKGROUND</w:t>
      </w:r>
    </w:p>
    <w:p w14:paraId="1F77C8DD" w14:textId="3732AA43" w:rsidR="009B46AF" w:rsidRPr="001C6E48" w:rsidRDefault="002E2F43" w:rsidP="00514FD7">
      <w:pPr>
        <w:pStyle w:val="Para"/>
      </w:pPr>
      <w:r w:rsidRPr="00E07170">
        <w:t xml:space="preserve">This section </w:t>
      </w:r>
      <w:r w:rsidR="00D441B0" w:rsidRPr="00E07170">
        <w:t>details</w:t>
      </w:r>
      <w:r w:rsidR="008511D7" w:rsidRPr="00E07170">
        <w:t xml:space="preserve"> </w:t>
      </w:r>
      <w:r w:rsidR="000B565C" w:rsidRPr="00E07170">
        <w:t xml:space="preserve">the </w:t>
      </w:r>
      <w:proofErr w:type="spellStart"/>
      <w:r w:rsidR="000B565C" w:rsidRPr="00E07170">
        <w:t>UIowa</w:t>
      </w:r>
      <w:proofErr w:type="spellEnd"/>
      <w:r w:rsidR="000B565C" w:rsidRPr="00E07170">
        <w:t xml:space="preserve"> </w:t>
      </w:r>
      <w:r w:rsidR="00BB5071" w:rsidRPr="00E07170">
        <w:t>energy system</w:t>
      </w:r>
      <w:r w:rsidR="004D7E67" w:rsidRPr="00E07170">
        <w:t>.</w:t>
      </w:r>
      <w:r w:rsidR="002C25F0" w:rsidRPr="00E07170">
        <w:t xml:space="preserve"> This background is helpful </w:t>
      </w:r>
      <w:r w:rsidR="00952859" w:rsidRPr="00E07170">
        <w:t>for</w:t>
      </w:r>
      <w:r w:rsidR="002C25F0" w:rsidRPr="00E07170">
        <w:t xml:space="preserve"> </w:t>
      </w:r>
      <w:r w:rsidR="00345629" w:rsidRPr="00E07170">
        <w:t xml:space="preserve">understanding </w:t>
      </w:r>
      <w:r w:rsidR="002C25F0" w:rsidRPr="00E07170">
        <w:t>the software</w:t>
      </w:r>
      <w:r w:rsidR="002C25F0">
        <w:rPr>
          <w:rFonts w:ascii="Times New Roman" w:hAnsi="Times New Roman" w:cs="Times New Roman"/>
          <w:sz w:val="20"/>
          <w:szCs w:val="20"/>
        </w:rPr>
        <w:t xml:space="preserve"> </w:t>
      </w:r>
      <w:r w:rsidR="002C25F0" w:rsidRPr="00E07170">
        <w:t>implementatio</w:t>
      </w:r>
      <w:r w:rsidR="00DA31A1" w:rsidRPr="00E07170">
        <w:t>n</w:t>
      </w:r>
      <w:r w:rsidR="002C25F0" w:rsidRPr="00E07170">
        <w:t>.</w:t>
      </w:r>
      <w:r w:rsidR="00120954" w:rsidRPr="00E07170">
        <w:t xml:space="preserve"> </w:t>
      </w:r>
      <w:r w:rsidR="00483154" w:rsidRPr="00E07170">
        <w:t xml:space="preserve">The </w:t>
      </w:r>
      <w:proofErr w:type="spellStart"/>
      <w:r w:rsidR="00483154" w:rsidRPr="00E07170">
        <w:t>UIowa</w:t>
      </w:r>
      <w:proofErr w:type="spellEnd"/>
      <w:r w:rsidR="00483154" w:rsidRPr="00E07170">
        <w:t xml:space="preserve"> energy system is managed and operated by ENGIE</w:t>
      </w:r>
      <w:r w:rsidR="003B6E0A">
        <w:t xml:space="preserve"> North America</w:t>
      </w:r>
      <w:r w:rsidR="00860FA0" w:rsidRPr="00E07170">
        <w:t xml:space="preserve">. ENGIE partners with various institutions </w:t>
      </w:r>
      <w:r w:rsidR="00C6286E" w:rsidRPr="00E07170">
        <w:t>including</w:t>
      </w:r>
      <w:r w:rsidR="006F3B3B" w:rsidRPr="00E07170">
        <w:t xml:space="preserve"> University of Iowa,</w:t>
      </w:r>
      <w:r w:rsidR="00C6286E" w:rsidRPr="00E07170">
        <w:t xml:space="preserve"> Ohio State University</w:t>
      </w:r>
      <w:r w:rsidR="00951773" w:rsidRPr="00E07170">
        <w:t xml:space="preserve">, </w:t>
      </w:r>
      <w:r w:rsidR="004419CA" w:rsidRPr="00E07170">
        <w:t>University of Maryland,</w:t>
      </w:r>
      <w:r w:rsidR="00F24E42" w:rsidRPr="00E07170">
        <w:t xml:space="preserve"> and</w:t>
      </w:r>
      <w:r w:rsidR="004419CA" w:rsidRPr="00E07170">
        <w:t xml:space="preserve"> Georgetown</w:t>
      </w:r>
      <w:r w:rsidR="003F0CF9" w:rsidRPr="00E07170">
        <w:t xml:space="preserve"> University</w:t>
      </w:r>
      <w:r w:rsidR="000D3AAC" w:rsidRPr="00E07170">
        <w:t xml:space="preserve"> for management and operation of their energy systems</w:t>
      </w:r>
      <w:r w:rsidR="0052647E" w:rsidRPr="00E07170">
        <w:t>.</w:t>
      </w:r>
    </w:p>
    <w:p w14:paraId="72D32FE5" w14:textId="4395BC81" w:rsidR="00D74B31" w:rsidRDefault="00D74B31" w:rsidP="001831AD">
      <w:pPr>
        <w:pStyle w:val="Head2"/>
        <w:rPr>
          <w:rStyle w:val="Label"/>
          <w14:ligatures w14:val="standard"/>
        </w:rPr>
      </w:pPr>
      <w:r>
        <w:rPr>
          <w:rStyle w:val="Label"/>
          <w14:ligatures w14:val="standard"/>
        </w:rPr>
        <w:t>2.1 District Energy Systems</w:t>
      </w:r>
    </w:p>
    <w:p w14:paraId="1C0C2872" w14:textId="18697C1D" w:rsidR="00D74B31" w:rsidRDefault="00AD0621" w:rsidP="00514FD7">
      <w:pPr>
        <w:pStyle w:val="Para"/>
        <w:rPr>
          <w:rStyle w:val="Label"/>
          <w14:ligatures w14:val="standard"/>
        </w:rPr>
      </w:pPr>
      <w:r>
        <w:t>Campus energy systems</w:t>
      </w:r>
      <w:r w:rsidR="00463781">
        <w:t xml:space="preserve">, such </w:t>
      </w:r>
      <w:proofErr w:type="spellStart"/>
      <w:r w:rsidR="007931CD">
        <w:t>UIowa</w:t>
      </w:r>
      <w:r w:rsidR="00E54814">
        <w:t>’</w:t>
      </w:r>
      <w:r w:rsidR="007931CD">
        <w:t>s</w:t>
      </w:r>
      <w:proofErr w:type="spellEnd"/>
      <w:r w:rsidR="007931CD">
        <w:t xml:space="preserve"> energy system, </w:t>
      </w:r>
      <w:r w:rsidR="00F96071">
        <w:t>fall into the category of district energy systems</w:t>
      </w:r>
      <w:r w:rsidR="00D67D06">
        <w:t xml:space="preserve">. </w:t>
      </w:r>
      <w:r w:rsidR="00641F23">
        <w:t>In district energy systems, energy resource</w:t>
      </w:r>
      <w:r w:rsidR="00913CFA">
        <w:t>s</w:t>
      </w:r>
      <w:r w:rsidR="00641F23">
        <w:t xml:space="preserve"> such as </w:t>
      </w:r>
      <w:r w:rsidR="00913CFA">
        <w:t>steam, chilled water, and electricity</w:t>
      </w:r>
      <w:r w:rsidR="00FF6756">
        <w:t>,</w:t>
      </w:r>
      <w:r w:rsidR="00913CFA">
        <w:t xml:space="preserve"> are generated at </w:t>
      </w:r>
      <w:r w:rsidR="00E86EBD">
        <w:t>centralized facilities and distributed to consumers</w:t>
      </w:r>
      <w:r w:rsidR="00EC0814">
        <w:t xml:space="preserve"> (</w:t>
      </w:r>
      <w:r w:rsidR="005539D7">
        <w:t>i.e.,</w:t>
      </w:r>
      <w:r w:rsidR="00EC0814">
        <w:t xml:space="preserve"> buildings)</w:t>
      </w:r>
      <w:r w:rsidR="00E86EBD">
        <w:t xml:space="preserve"> through </w:t>
      </w:r>
      <w:r w:rsidR="00D27A49">
        <w:t>pipes, electric lines, etc</w:t>
      </w:r>
      <w:r w:rsidR="00935DFE">
        <w:t>. [7]</w:t>
      </w:r>
      <w:r w:rsidR="00E76666">
        <w:t xml:space="preserve">. </w:t>
      </w:r>
      <w:r w:rsidR="00953388">
        <w:t xml:space="preserve">This </w:t>
      </w:r>
      <w:r w:rsidR="000370C9">
        <w:t xml:space="preserve">infrastructure provides economies of scale </w:t>
      </w:r>
      <w:r w:rsidR="00FE2796">
        <w:t xml:space="preserve">in </w:t>
      </w:r>
      <w:r w:rsidR="005A7747">
        <w:t xml:space="preserve">areas </w:t>
      </w:r>
      <w:r w:rsidR="002A3AC2">
        <w:t>with a high density of energy consumers (i.e.</w:t>
      </w:r>
      <w:r w:rsidR="003B6E0A">
        <w:t>,</w:t>
      </w:r>
      <w:r w:rsidR="002A3AC2">
        <w:t xml:space="preserve"> universities, hospitals, military bases, </w:t>
      </w:r>
      <w:r w:rsidR="0084346C">
        <w:t>business districts) [7]</w:t>
      </w:r>
      <w:r w:rsidR="00834C03">
        <w:t>.</w:t>
      </w:r>
    </w:p>
    <w:p w14:paraId="6EF64535" w14:textId="6FE4E1B9" w:rsidR="001831AD" w:rsidRDefault="00966400" w:rsidP="001831AD">
      <w:pPr>
        <w:pStyle w:val="Head2"/>
        <w:rPr>
          <w14:ligatures w14:val="standard"/>
        </w:rPr>
      </w:pPr>
      <w:r>
        <w:rPr>
          <w:rStyle w:val="Label"/>
          <w14:ligatures w14:val="standard"/>
        </w:rPr>
        <w:t>2</w:t>
      </w:r>
      <w:r w:rsidR="005244BE" w:rsidRPr="00586A35">
        <w:rPr>
          <w:rStyle w:val="Label"/>
          <w14:ligatures w14:val="standard"/>
        </w:rPr>
        <w:t>.</w:t>
      </w:r>
      <w:r w:rsidR="004122E5">
        <w:rPr>
          <w:rStyle w:val="Label"/>
          <w14:ligatures w14:val="standard"/>
        </w:rPr>
        <w:t>2</w:t>
      </w:r>
      <w:r w:rsidR="005244BE" w:rsidRPr="00586A35">
        <w:rPr>
          <w14:ligatures w14:val="standard"/>
        </w:rPr>
        <w:t> </w:t>
      </w:r>
      <w:r>
        <w:rPr>
          <w14:ligatures w14:val="standard"/>
        </w:rPr>
        <w:t>Steam Heatin</w:t>
      </w:r>
      <w:r w:rsidR="001831AD">
        <w:rPr>
          <w14:ligatures w14:val="standard"/>
        </w:rPr>
        <w:t>g</w:t>
      </w:r>
    </w:p>
    <w:p w14:paraId="64EA40B0" w14:textId="21F69688" w:rsidR="00007FFC" w:rsidRDefault="000363FE" w:rsidP="00514FD7">
      <w:pPr>
        <w:pStyle w:val="Para"/>
      </w:pPr>
      <w:r>
        <w:t xml:space="preserve">All buildings </w:t>
      </w:r>
      <w:r w:rsidR="007969F0">
        <w:t xml:space="preserve">on a campus need a source of heating. </w:t>
      </w:r>
      <w:r w:rsidR="006E156C">
        <w:t xml:space="preserve">In the </w:t>
      </w:r>
      <w:proofErr w:type="spellStart"/>
      <w:r w:rsidR="006E156C">
        <w:t>UIowa</w:t>
      </w:r>
      <w:proofErr w:type="spellEnd"/>
      <w:r w:rsidR="006E156C">
        <w:t xml:space="preserve"> system most</w:t>
      </w:r>
      <w:r w:rsidR="00EC7AD6">
        <w:t xml:space="preserve"> buildings are heated with steam that is generated at</w:t>
      </w:r>
      <w:r w:rsidR="0041226F">
        <w:t xml:space="preserve"> the</w:t>
      </w:r>
      <w:r w:rsidR="00EC7AD6">
        <w:t xml:space="preserve"> central </w:t>
      </w:r>
      <w:r w:rsidR="006C4548">
        <w:t>power plant</w:t>
      </w:r>
      <w:r w:rsidR="00576E8B">
        <w:t xml:space="preserve">, although </w:t>
      </w:r>
      <w:r w:rsidR="007B0427">
        <w:t xml:space="preserve">there are a few exceptions </w:t>
      </w:r>
      <w:r w:rsidR="00577614">
        <w:t xml:space="preserve">where buildings </w:t>
      </w:r>
      <w:r w:rsidR="007E6F67">
        <w:t xml:space="preserve">heat </w:t>
      </w:r>
      <w:r w:rsidR="00763FDD">
        <w:t>via</w:t>
      </w:r>
      <w:r w:rsidR="005B5A07">
        <w:t xml:space="preserve"> a</w:t>
      </w:r>
      <w:r w:rsidR="00763FDD">
        <w:t xml:space="preserve"> natural gas furnace or</w:t>
      </w:r>
      <w:r w:rsidR="00577593">
        <w:t xml:space="preserve"> electric</w:t>
      </w:r>
      <w:r w:rsidR="00763FDD">
        <w:t xml:space="preserve"> heat pump</w:t>
      </w:r>
      <w:r w:rsidR="006C4548">
        <w:t xml:space="preserve">. </w:t>
      </w:r>
      <w:proofErr w:type="spellStart"/>
      <w:r w:rsidR="006C4548">
        <w:t>UIowa</w:t>
      </w:r>
      <w:proofErr w:type="spellEnd"/>
      <w:r w:rsidR="006C4548">
        <w:t xml:space="preserve"> generates steam using </w:t>
      </w:r>
      <w:r w:rsidR="003A3AE1">
        <w:t>boiler</w:t>
      </w:r>
      <w:r w:rsidR="00871267">
        <w:t xml:space="preserve">s that burn </w:t>
      </w:r>
      <w:r w:rsidR="00304D93">
        <w:t>natural gas, coal</w:t>
      </w:r>
      <w:r w:rsidR="00E20388">
        <w:t xml:space="preserve">, </w:t>
      </w:r>
      <w:r w:rsidR="00E20388">
        <w:rPr>
          <w:i/>
          <w:iCs/>
        </w:rPr>
        <w:t>energy pellets</w:t>
      </w:r>
      <w:r w:rsidR="00E20388">
        <w:t xml:space="preserve">, </w:t>
      </w:r>
      <w:r w:rsidR="00017E0C">
        <w:t xml:space="preserve">or </w:t>
      </w:r>
      <w:r w:rsidR="00E20388" w:rsidRPr="005C3863">
        <w:rPr>
          <w:i/>
          <w:iCs/>
        </w:rPr>
        <w:t>oat hulls</w:t>
      </w:r>
      <w:r w:rsidR="00017E0C">
        <w:t xml:space="preserve">. Each of these fuels has corresponding </w:t>
      </w:r>
      <w:r w:rsidR="0093239B">
        <w:rPr>
          <w:i/>
          <w:iCs/>
        </w:rPr>
        <w:t>emission factor</w:t>
      </w:r>
      <w:r w:rsidR="0095290B">
        <w:rPr>
          <w:i/>
          <w:iCs/>
        </w:rPr>
        <w:t>s</w:t>
      </w:r>
      <w:r w:rsidR="0093239B">
        <w:t>.</w:t>
      </w:r>
      <w:r w:rsidR="0083731A">
        <w:t xml:space="preserve"> An emissions factor </w:t>
      </w:r>
      <w:r w:rsidR="00BB1619">
        <w:t xml:space="preserve">describes </w:t>
      </w:r>
      <w:r w:rsidR="00C3027B">
        <w:t xml:space="preserve">how much </w:t>
      </w:r>
      <w:r w:rsidR="002C1013">
        <w:t xml:space="preserve">of an emission </w:t>
      </w:r>
      <w:r w:rsidR="009743D2">
        <w:t>is emitted per unit of fuel burned</w:t>
      </w:r>
      <w:r w:rsidR="00D43595">
        <w:t xml:space="preserve"> (</w:t>
      </w:r>
      <w:r w:rsidR="000B55A6">
        <w:t>i.e.,</w:t>
      </w:r>
      <w:r w:rsidR="00D43595">
        <w:t xml:space="preserve"> </w:t>
      </w:r>
      <w:r w:rsidR="00B64BE5">
        <w:t>k</w:t>
      </w:r>
      <w:r w:rsidR="00D43595">
        <w:t xml:space="preserve">ilograms of CO2 per </w:t>
      </w:r>
      <w:r w:rsidR="007F42BD">
        <w:t>p</w:t>
      </w:r>
      <w:r w:rsidR="00D43595">
        <w:t xml:space="preserve">ound of </w:t>
      </w:r>
      <w:r w:rsidR="003B6E0A">
        <w:t>fuel</w:t>
      </w:r>
      <w:r w:rsidR="00D43595">
        <w:t xml:space="preserve"> burned)</w:t>
      </w:r>
      <w:r w:rsidR="009906C2">
        <w:t>.</w:t>
      </w:r>
      <w:r w:rsidR="000F0674">
        <w:t xml:space="preserve"> Fuels such as coal have multiple emissions factor</w:t>
      </w:r>
      <w:r w:rsidR="00E9629F">
        <w:t>s, one for each type of emission (</w:t>
      </w:r>
      <w:r w:rsidR="00724809">
        <w:t>i.e.,</w:t>
      </w:r>
      <w:r w:rsidR="009E6F55">
        <w:t xml:space="preserve"> </w:t>
      </w:r>
      <w:r w:rsidR="00735C2B">
        <w:t>kilogram</w:t>
      </w:r>
      <w:r w:rsidR="00A95FE7">
        <w:t>s-CH4 per pound burned, kilograms</w:t>
      </w:r>
      <w:r w:rsidR="00F9347E">
        <w:t>-</w:t>
      </w:r>
      <w:r w:rsidR="00F97083">
        <w:t>C</w:t>
      </w:r>
      <w:r w:rsidR="003B6E0A">
        <w:t>O2</w:t>
      </w:r>
      <w:r w:rsidR="00F97083">
        <w:t xml:space="preserve"> per pound burned, etc.). </w:t>
      </w:r>
      <w:r w:rsidR="00981A93">
        <w:t>This paper is mostly focused on</w:t>
      </w:r>
      <w:r w:rsidR="0072157A">
        <w:t xml:space="preserve"> CO2 emission factors, but DEM </w:t>
      </w:r>
      <w:r w:rsidR="00A908A9">
        <w:t>supports modeling</w:t>
      </w:r>
      <w:r w:rsidR="00AD0748">
        <w:t xml:space="preserve"> of any kind of factor.</w:t>
      </w:r>
      <w:r w:rsidR="001A0DFC">
        <w:t xml:space="preserve"> See table 1 for</w:t>
      </w:r>
      <w:r w:rsidR="00CA4752">
        <w:t xml:space="preserve"> average</w:t>
      </w:r>
      <w:r w:rsidR="001A0DFC">
        <w:t xml:space="preserve"> </w:t>
      </w:r>
      <w:r w:rsidR="001A0DFC">
        <w:lastRenderedPageBreak/>
        <w:t xml:space="preserve">CO2 </w:t>
      </w:r>
      <w:r w:rsidR="0054387F">
        <w:t>emission factors</w:t>
      </w:r>
      <w:r w:rsidR="00007FFC">
        <w:t xml:space="preserve"> </w:t>
      </w:r>
      <w:r w:rsidR="00857C0B">
        <w:t>o</w:t>
      </w:r>
      <w:r w:rsidR="00CA4752">
        <w:t>f relevant fuels provide</w:t>
      </w:r>
      <w:r w:rsidR="005E63B8">
        <w:t>d</w:t>
      </w:r>
      <w:r w:rsidR="00CA4752">
        <w:t xml:space="preserve"> by the E</w:t>
      </w:r>
      <w:r w:rsidR="004D657B">
        <w:t xml:space="preserve">nvironmental </w:t>
      </w:r>
      <w:r w:rsidR="00CA4752">
        <w:t>P</w:t>
      </w:r>
      <w:r w:rsidR="004D657B">
        <w:t xml:space="preserve">rotection </w:t>
      </w:r>
      <w:r w:rsidR="00CA4752">
        <w:t>A</w:t>
      </w:r>
      <w:r w:rsidR="004D657B">
        <w:t>gency</w:t>
      </w:r>
      <w:r w:rsidR="00C036A9">
        <w:t xml:space="preserve"> (EPA)</w:t>
      </w:r>
      <w:r w:rsidR="004D657B">
        <w:t xml:space="preserve"> [8]</w:t>
      </w:r>
      <w:r w:rsidR="001027AA">
        <w:t>.</w:t>
      </w:r>
      <w:r w:rsidR="00D85E93">
        <w:t xml:space="preserve"> Note</w:t>
      </w:r>
      <w:r w:rsidR="000212D6">
        <w:t>:</w:t>
      </w:r>
      <w:r w:rsidR="00D85E93">
        <w:t xml:space="preserve"> the</w:t>
      </w:r>
      <w:r w:rsidR="00C82B18">
        <w:t xml:space="preserve"> terms</w:t>
      </w:r>
      <w:r w:rsidR="00D85E93">
        <w:t xml:space="preserve"> carbon intensity and emission factor</w:t>
      </w:r>
      <w:r w:rsidR="002D1E96">
        <w:t xml:space="preserve"> are sometimes used interchangeably</w:t>
      </w:r>
      <w:r w:rsidR="003B6E0A">
        <w:t>.</w:t>
      </w:r>
      <w:r w:rsidR="00BF388D">
        <w:t xml:space="preserve"> </w:t>
      </w:r>
      <w:r w:rsidR="003B6E0A">
        <w:t>I</w:t>
      </w:r>
      <w:r w:rsidR="00BF388D">
        <w:t xml:space="preserve">n this paper we use emission factor </w:t>
      </w:r>
      <w:r w:rsidR="00F821CC">
        <w:t xml:space="preserve">to discuss the result of a direct burn </w:t>
      </w:r>
      <w:r w:rsidR="008E0500">
        <w:t xml:space="preserve">of a substance </w:t>
      </w:r>
      <w:r w:rsidR="00F821CC">
        <w:t xml:space="preserve">and use carbon </w:t>
      </w:r>
      <w:r w:rsidR="008E0500">
        <w:t>intensity to talk about the carbon associated with an energy resource (electric, steam, and chilled water)</w:t>
      </w:r>
      <w:r w:rsidR="00BD6A61">
        <w:t>.</w:t>
      </w:r>
    </w:p>
    <w:p w14:paraId="6869F16F" w14:textId="63E55A5C" w:rsidR="005C0D51" w:rsidRDefault="005C0D51" w:rsidP="001B17C0">
      <w:pPr>
        <w:pStyle w:val="Caption"/>
      </w:pPr>
    </w:p>
    <w:tbl>
      <w:tblPr>
        <w:tblStyle w:val="TableGrid"/>
        <w:tblW w:w="0" w:type="auto"/>
        <w:jc w:val="center"/>
        <w:tblLook w:val="04A0" w:firstRow="1" w:lastRow="0" w:firstColumn="1" w:lastColumn="0" w:noHBand="0" w:noVBand="1"/>
      </w:tblPr>
      <w:tblGrid>
        <w:gridCol w:w="2155"/>
        <w:gridCol w:w="2280"/>
      </w:tblGrid>
      <w:tr w:rsidR="002038E0" w:rsidRPr="005E5F7C" w14:paraId="7E1C3CCC" w14:textId="77777777" w:rsidTr="004A5FC1">
        <w:trPr>
          <w:jc w:val="center"/>
        </w:trPr>
        <w:tc>
          <w:tcPr>
            <w:tcW w:w="2155" w:type="dxa"/>
          </w:tcPr>
          <w:p w14:paraId="4005E535" w14:textId="77777777" w:rsidR="002038E0" w:rsidRPr="00360D75" w:rsidRDefault="002038E0" w:rsidP="00DA2F0E">
            <w:pPr>
              <w:rPr>
                <w:rFonts w:eastAsia="Times New Roman" w:cs="Linux Libertine"/>
                <w:b/>
                <w:bCs/>
                <w:szCs w:val="18"/>
              </w:rPr>
            </w:pPr>
            <w:r w:rsidRPr="00360D75">
              <w:rPr>
                <w:rFonts w:eastAsia="Times New Roman" w:cs="Linux Libertine"/>
                <w:b/>
                <w:bCs/>
                <w:szCs w:val="18"/>
              </w:rPr>
              <w:t>Fuel</w:t>
            </w:r>
          </w:p>
        </w:tc>
        <w:tc>
          <w:tcPr>
            <w:tcW w:w="2280" w:type="dxa"/>
          </w:tcPr>
          <w:p w14:paraId="3D36E5D7" w14:textId="6D14BA4D" w:rsidR="002038E0" w:rsidRPr="00360D75" w:rsidRDefault="002038E0" w:rsidP="00DA2F0E">
            <w:pPr>
              <w:rPr>
                <w:rFonts w:eastAsia="Times New Roman" w:cs="Linux Libertine"/>
                <w:b/>
                <w:bCs/>
                <w:szCs w:val="18"/>
              </w:rPr>
            </w:pPr>
            <w:r w:rsidRPr="00360D75">
              <w:rPr>
                <w:rFonts w:eastAsia="Times New Roman" w:cs="Linux Libertine"/>
                <w:b/>
                <w:bCs/>
                <w:szCs w:val="18"/>
              </w:rPr>
              <w:t>Emission Factor</w:t>
            </w:r>
          </w:p>
        </w:tc>
      </w:tr>
      <w:tr w:rsidR="002038E0" w:rsidRPr="00064390" w14:paraId="580BE9B3" w14:textId="77777777" w:rsidTr="004A5FC1">
        <w:trPr>
          <w:jc w:val="center"/>
        </w:trPr>
        <w:tc>
          <w:tcPr>
            <w:tcW w:w="2155" w:type="dxa"/>
          </w:tcPr>
          <w:p w14:paraId="1C555A31" w14:textId="79AFB7A1" w:rsidR="002038E0" w:rsidRPr="00360D75" w:rsidRDefault="00C852D1" w:rsidP="00DA2F0E">
            <w:pPr>
              <w:rPr>
                <w:rFonts w:eastAsia="Times New Roman" w:cs="Linux Libertine"/>
                <w:szCs w:val="18"/>
              </w:rPr>
            </w:pPr>
            <w:r w:rsidRPr="00360D75">
              <w:rPr>
                <w:rFonts w:eastAsia="Times New Roman" w:cs="Linux Libertine"/>
                <w:szCs w:val="18"/>
              </w:rPr>
              <w:t>Bituminous Coal</w:t>
            </w:r>
          </w:p>
        </w:tc>
        <w:tc>
          <w:tcPr>
            <w:tcW w:w="2280" w:type="dxa"/>
          </w:tcPr>
          <w:p w14:paraId="1171DBDA" w14:textId="74E063EF" w:rsidR="002038E0" w:rsidRPr="00360D75" w:rsidRDefault="001A3313" w:rsidP="00DA2F0E">
            <w:pPr>
              <w:rPr>
                <w:rFonts w:eastAsia="Times New Roman" w:cs="Linux Libertine"/>
                <w:szCs w:val="18"/>
              </w:rPr>
            </w:pPr>
            <w:r w:rsidRPr="00360D75">
              <w:rPr>
                <w:rFonts w:cs="Linux Libertine"/>
                <w:szCs w:val="18"/>
              </w:rPr>
              <w:t xml:space="preserve">2,325 </w:t>
            </w:r>
            <w:r w:rsidR="00B0163A" w:rsidRPr="00360D75">
              <w:rPr>
                <w:rFonts w:cs="Linux Libertine"/>
                <w:szCs w:val="18"/>
              </w:rPr>
              <w:t>kg of CO2</w:t>
            </w:r>
            <w:r w:rsidR="005C3E20" w:rsidRPr="00360D75">
              <w:rPr>
                <w:rFonts w:cs="Linux Libertine"/>
                <w:szCs w:val="18"/>
              </w:rPr>
              <w:t xml:space="preserve"> per short ton</w:t>
            </w:r>
            <w:r w:rsidR="00A63071" w:rsidRPr="00360D75">
              <w:rPr>
                <w:rFonts w:cs="Linux Libertine"/>
                <w:szCs w:val="18"/>
              </w:rPr>
              <w:t xml:space="preserve"> burned</w:t>
            </w:r>
          </w:p>
        </w:tc>
      </w:tr>
      <w:tr w:rsidR="002038E0" w:rsidRPr="00470E90" w14:paraId="260EA537" w14:textId="77777777" w:rsidTr="004A5FC1">
        <w:trPr>
          <w:jc w:val="center"/>
        </w:trPr>
        <w:tc>
          <w:tcPr>
            <w:tcW w:w="2155" w:type="dxa"/>
          </w:tcPr>
          <w:p w14:paraId="5C115802" w14:textId="2DE600D2" w:rsidR="002038E0" w:rsidRPr="00360D75" w:rsidRDefault="001E4304" w:rsidP="00DA2F0E">
            <w:pPr>
              <w:rPr>
                <w:rFonts w:eastAsia="Times New Roman" w:cs="Linux Libertine"/>
                <w:szCs w:val="18"/>
              </w:rPr>
            </w:pPr>
            <w:r w:rsidRPr="00360D75">
              <w:rPr>
                <w:rFonts w:eastAsia="Times New Roman" w:cs="Linux Libertine"/>
                <w:szCs w:val="18"/>
              </w:rPr>
              <w:t>Natural Gas</w:t>
            </w:r>
          </w:p>
        </w:tc>
        <w:tc>
          <w:tcPr>
            <w:tcW w:w="2280" w:type="dxa"/>
          </w:tcPr>
          <w:p w14:paraId="206A38B8" w14:textId="6E8431E7" w:rsidR="002038E0" w:rsidRPr="00360D75" w:rsidRDefault="00462A1C" w:rsidP="00DA2F0E">
            <w:pPr>
              <w:rPr>
                <w:rFonts w:eastAsia="Times New Roman" w:cs="Linux Libertine"/>
                <w:szCs w:val="18"/>
              </w:rPr>
            </w:pPr>
            <w:r w:rsidRPr="00360D75">
              <w:rPr>
                <w:rFonts w:cs="Linux Libertine"/>
                <w:szCs w:val="18"/>
              </w:rPr>
              <w:t xml:space="preserve">0.05444 </w:t>
            </w:r>
            <w:r w:rsidR="0099510D" w:rsidRPr="00360D75">
              <w:rPr>
                <w:rFonts w:cs="Linux Libertine"/>
                <w:szCs w:val="18"/>
              </w:rPr>
              <w:t>kg of CO2 per square foot burned</w:t>
            </w:r>
          </w:p>
        </w:tc>
      </w:tr>
      <w:tr w:rsidR="002038E0" w:rsidRPr="00EA67B8" w14:paraId="052935DC" w14:textId="77777777" w:rsidTr="004A5FC1">
        <w:trPr>
          <w:jc w:val="center"/>
        </w:trPr>
        <w:tc>
          <w:tcPr>
            <w:tcW w:w="2155" w:type="dxa"/>
          </w:tcPr>
          <w:p w14:paraId="1AE4F591" w14:textId="185FB649" w:rsidR="002038E0" w:rsidRPr="00360D75" w:rsidRDefault="002038E0" w:rsidP="00DA2F0E">
            <w:pPr>
              <w:rPr>
                <w:rFonts w:eastAsia="Times New Roman" w:cs="Linux Libertine"/>
                <w:szCs w:val="18"/>
              </w:rPr>
            </w:pPr>
            <w:r w:rsidRPr="00360D75">
              <w:rPr>
                <w:rFonts w:eastAsia="Times New Roman" w:cs="Linux Libertine"/>
                <w:szCs w:val="18"/>
              </w:rPr>
              <w:t>Plastic</w:t>
            </w:r>
            <w:r w:rsidR="001668FF" w:rsidRPr="00360D75">
              <w:rPr>
                <w:rFonts w:eastAsia="Times New Roman" w:cs="Linux Libertine"/>
                <w:szCs w:val="18"/>
              </w:rPr>
              <w:t>s</w:t>
            </w:r>
          </w:p>
        </w:tc>
        <w:tc>
          <w:tcPr>
            <w:tcW w:w="2280" w:type="dxa"/>
          </w:tcPr>
          <w:p w14:paraId="5CAD7332" w14:textId="11FECD2A" w:rsidR="002038E0" w:rsidRPr="00360D75" w:rsidRDefault="00F41754" w:rsidP="00DA2F0E">
            <w:pPr>
              <w:rPr>
                <w:rFonts w:cs="Linux Libertine"/>
                <w:szCs w:val="18"/>
              </w:rPr>
            </w:pPr>
            <w:r w:rsidRPr="00360D75">
              <w:rPr>
                <w:rFonts w:cs="Linux Libertine"/>
                <w:szCs w:val="18"/>
              </w:rPr>
              <w:t xml:space="preserve">2,850 </w:t>
            </w:r>
            <w:r w:rsidR="002038E0" w:rsidRPr="00360D75">
              <w:rPr>
                <w:rFonts w:eastAsia="Times New Roman" w:cs="Linux Libertine"/>
                <w:szCs w:val="18"/>
              </w:rPr>
              <w:t>kilograms of CO</w:t>
            </w:r>
            <w:r w:rsidR="00841B8F" w:rsidRPr="00360D75">
              <w:rPr>
                <w:rFonts w:eastAsia="Times New Roman" w:cs="Linux Libertine"/>
                <w:szCs w:val="18"/>
              </w:rPr>
              <w:t>2</w:t>
            </w:r>
            <w:r w:rsidR="002038E0" w:rsidRPr="00360D75">
              <w:rPr>
                <w:rFonts w:eastAsia="Times New Roman" w:cs="Linux Libertine"/>
                <w:szCs w:val="18"/>
                <w:vertAlign w:val="subscript"/>
              </w:rPr>
              <w:t xml:space="preserve"> </w:t>
            </w:r>
            <w:r w:rsidR="002038E0" w:rsidRPr="00360D75">
              <w:rPr>
                <w:rFonts w:eastAsia="Times New Roman" w:cs="Linux Libertine"/>
                <w:szCs w:val="18"/>
              </w:rPr>
              <w:t>per</w:t>
            </w:r>
            <w:r w:rsidRPr="00360D75">
              <w:rPr>
                <w:rFonts w:eastAsia="Times New Roman" w:cs="Linux Libertine"/>
                <w:szCs w:val="18"/>
              </w:rPr>
              <w:t xml:space="preserve"> short ton burned</w:t>
            </w:r>
          </w:p>
        </w:tc>
      </w:tr>
      <w:tr w:rsidR="002038E0" w:rsidRPr="00473ECA" w14:paraId="17F22C77" w14:textId="77777777" w:rsidTr="004A5FC1">
        <w:trPr>
          <w:jc w:val="center"/>
        </w:trPr>
        <w:tc>
          <w:tcPr>
            <w:tcW w:w="2155" w:type="dxa"/>
          </w:tcPr>
          <w:p w14:paraId="1903F398" w14:textId="17583ADD" w:rsidR="002038E0" w:rsidRPr="00360D75" w:rsidRDefault="00BB74DC" w:rsidP="00DA2F0E">
            <w:pPr>
              <w:rPr>
                <w:rFonts w:eastAsia="Times New Roman" w:cs="Linux Libertine"/>
                <w:szCs w:val="18"/>
              </w:rPr>
            </w:pPr>
            <w:r w:rsidRPr="00360D75">
              <w:rPr>
                <w:rFonts w:eastAsia="Times New Roman" w:cs="Linux Libertine"/>
                <w:szCs w:val="18"/>
              </w:rPr>
              <w:t>Agricultural Byproducts</w:t>
            </w:r>
          </w:p>
        </w:tc>
        <w:tc>
          <w:tcPr>
            <w:tcW w:w="2280" w:type="dxa"/>
          </w:tcPr>
          <w:p w14:paraId="47A4CA50" w14:textId="14C0AAD7" w:rsidR="002038E0" w:rsidRPr="00360D75" w:rsidRDefault="00841B8F" w:rsidP="005C0D51">
            <w:pPr>
              <w:keepNext/>
              <w:rPr>
                <w:rFonts w:eastAsia="Times New Roman" w:cs="Linux Libertine"/>
                <w:szCs w:val="18"/>
              </w:rPr>
            </w:pPr>
            <w:r w:rsidRPr="00360D75">
              <w:rPr>
                <w:rFonts w:cs="Linux Libertine"/>
                <w:szCs w:val="18"/>
              </w:rPr>
              <w:t xml:space="preserve">975 kg of CO2 per </w:t>
            </w:r>
            <w:r w:rsidR="00AD52CA" w:rsidRPr="00360D75">
              <w:rPr>
                <w:rFonts w:cs="Linux Libertine"/>
                <w:szCs w:val="18"/>
              </w:rPr>
              <w:t>short ton burned</w:t>
            </w:r>
          </w:p>
        </w:tc>
      </w:tr>
    </w:tbl>
    <w:p w14:paraId="0C1D89C1" w14:textId="06729396" w:rsidR="0035330F" w:rsidRPr="00612751" w:rsidRDefault="005C0D51" w:rsidP="00E12A82">
      <w:pPr>
        <w:pStyle w:val="Para"/>
        <w:spacing w:line="240" w:lineRule="auto"/>
        <w:rPr>
          <w:b/>
          <w:bCs/>
        </w:rPr>
      </w:pPr>
      <w:r w:rsidRPr="00612751">
        <w:rPr>
          <w:b/>
          <w:bCs/>
        </w:rPr>
        <w:t xml:space="preserve">Table </w:t>
      </w:r>
      <w:r w:rsidR="00F121F5" w:rsidRPr="00612751">
        <w:rPr>
          <w:b/>
          <w:bCs/>
        </w:rPr>
        <w:fldChar w:fldCharType="begin"/>
      </w:r>
      <w:r w:rsidR="00F121F5" w:rsidRPr="00612751">
        <w:rPr>
          <w:b/>
          <w:bCs/>
        </w:rPr>
        <w:instrText xml:space="preserve"> SEQ Table \* ARABIC </w:instrText>
      </w:r>
      <w:r w:rsidR="00F121F5" w:rsidRPr="00612751">
        <w:rPr>
          <w:b/>
          <w:bCs/>
        </w:rPr>
        <w:fldChar w:fldCharType="separate"/>
      </w:r>
      <w:r w:rsidR="00F8154B">
        <w:rPr>
          <w:b/>
          <w:bCs/>
          <w:noProof/>
        </w:rPr>
        <w:t>1</w:t>
      </w:r>
      <w:r w:rsidR="00F121F5" w:rsidRPr="00612751">
        <w:rPr>
          <w:b/>
          <w:bCs/>
        </w:rPr>
        <w:fldChar w:fldCharType="end"/>
      </w:r>
      <w:r w:rsidRPr="00612751">
        <w:rPr>
          <w:b/>
          <w:bCs/>
        </w:rPr>
        <w:t>: CO2 emissions factors for</w:t>
      </w:r>
      <w:r w:rsidR="005B32E7" w:rsidRPr="00612751">
        <w:rPr>
          <w:b/>
          <w:bCs/>
        </w:rPr>
        <w:t xml:space="preserve"> </w:t>
      </w:r>
      <w:r w:rsidR="002314AF" w:rsidRPr="00612751">
        <w:rPr>
          <w:b/>
          <w:bCs/>
        </w:rPr>
        <w:t>relevant</w:t>
      </w:r>
      <w:r w:rsidRPr="00612751">
        <w:rPr>
          <w:b/>
          <w:bCs/>
        </w:rPr>
        <w:t xml:space="preserve"> fuels provided by the EPA [8]</w:t>
      </w:r>
    </w:p>
    <w:p w14:paraId="138853AD" w14:textId="77777777" w:rsidR="0026778F" w:rsidRDefault="0026778F" w:rsidP="00514FD7">
      <w:pPr>
        <w:pStyle w:val="Para"/>
      </w:pPr>
    </w:p>
    <w:p w14:paraId="1DE0B96D" w14:textId="051FDA4F" w:rsidR="0026778F" w:rsidRPr="0004658A" w:rsidRDefault="0004658A" w:rsidP="00AC483D">
      <w:pPr>
        <w:pStyle w:val="Para"/>
        <w:ind w:firstLine="245"/>
      </w:pPr>
      <w:r>
        <w:t xml:space="preserve">In aggregate we can determine the carbon intensity </w:t>
      </w:r>
      <w:r w:rsidR="004A2237">
        <w:t xml:space="preserve">of </w:t>
      </w:r>
      <w:proofErr w:type="spellStart"/>
      <w:r w:rsidR="004A2237">
        <w:t>UIowa</w:t>
      </w:r>
      <w:proofErr w:type="spellEnd"/>
      <w:r w:rsidR="004A2237">
        <w:t xml:space="preserve"> steam by looking at how much of each fuel </w:t>
      </w:r>
      <w:r w:rsidR="004F4B27">
        <w:t>was</w:t>
      </w:r>
      <w:r w:rsidR="004F6F9F">
        <w:t xml:space="preserve"> burned </w:t>
      </w:r>
      <w:r w:rsidR="00D4428F">
        <w:t xml:space="preserve">and how much </w:t>
      </w:r>
      <w:r w:rsidR="002C2B8B">
        <w:t xml:space="preserve">resulting steam </w:t>
      </w:r>
      <w:r w:rsidR="004F4B27">
        <w:t>was</w:t>
      </w:r>
      <w:r w:rsidR="002C2B8B">
        <w:t xml:space="preserve"> produced</w:t>
      </w:r>
      <w:r w:rsidR="005E0F1B">
        <w:t xml:space="preserve"> </w:t>
      </w:r>
      <w:proofErr w:type="gramStart"/>
      <w:r w:rsidR="005E0F1B">
        <w:t>in a given</w:t>
      </w:r>
      <w:proofErr w:type="gramEnd"/>
      <w:r w:rsidR="005E0F1B">
        <w:t xml:space="preserve"> time period</w:t>
      </w:r>
      <w:r w:rsidR="009308A3">
        <w:t>.</w:t>
      </w:r>
      <w:r w:rsidR="000E26C9">
        <w:t xml:space="preserve"> For </w:t>
      </w:r>
      <w:proofErr w:type="gramStart"/>
      <w:r w:rsidR="000E26C9">
        <w:t>example</w:t>
      </w:r>
      <w:proofErr w:type="gramEnd"/>
      <w:r w:rsidR="000E26C9">
        <w:t xml:space="preserve"> if 1 short t</w:t>
      </w:r>
      <w:r w:rsidR="00430E82">
        <w:t xml:space="preserve">on of coal and 10,000 square feet </w:t>
      </w:r>
      <w:r w:rsidR="0002181F">
        <w:t>of natural gas was burned</w:t>
      </w:r>
      <w:r w:rsidR="0085672A">
        <w:t xml:space="preserve"> and </w:t>
      </w:r>
      <w:r w:rsidR="007E624F">
        <w:t>30 MMBTUs of steam was gener</w:t>
      </w:r>
      <w:r w:rsidR="00EA54FE">
        <w:t>ated</w:t>
      </w:r>
      <w:r w:rsidR="00794050">
        <w:t>,</w:t>
      </w:r>
      <w:r w:rsidR="00EA54FE">
        <w:t xml:space="preserve"> the carbon intensity</w:t>
      </w:r>
      <w:r w:rsidR="00972D6A">
        <w:t xml:space="preserve"> of steam would be (1 * 2,325 + 10,000 * 0.0544</w:t>
      </w:r>
      <w:r w:rsidR="000952C0">
        <w:t xml:space="preserve">) / 30 = </w:t>
      </w:r>
      <w:r w:rsidR="00A822BC">
        <w:t>95 kgs of CO2 per MMBTU of steam.</w:t>
      </w:r>
    </w:p>
    <w:p w14:paraId="0565596F" w14:textId="77777777" w:rsidR="00A11BB5" w:rsidRDefault="00A11BB5" w:rsidP="00514FD7">
      <w:pPr>
        <w:pStyle w:val="Para"/>
      </w:pPr>
    </w:p>
    <w:p w14:paraId="2663CA49" w14:textId="473A6AA1" w:rsidR="006F0778" w:rsidRDefault="00355C0C" w:rsidP="00D87934">
      <w:pPr>
        <w:pStyle w:val="Para"/>
        <w:ind w:firstLine="245"/>
      </w:pPr>
      <w:r>
        <w:rPr>
          <w:rFonts w:ascii="Linux Biolinum" w:hAnsi="Linux Biolinum" w:cs="Linux Biolinum"/>
          <w:i/>
        </w:rPr>
        <w:t>2</w:t>
      </w:r>
      <w:r w:rsidR="006F0778" w:rsidRPr="00586A35">
        <w:rPr>
          <w:rFonts w:ascii="Linux Biolinum" w:hAnsi="Linux Biolinum" w:cs="Linux Biolinum"/>
          <w:i/>
        </w:rPr>
        <w:t>.</w:t>
      </w:r>
      <w:r>
        <w:rPr>
          <w:rFonts w:ascii="Linux Biolinum" w:hAnsi="Linux Biolinum" w:cs="Linux Biolinum"/>
          <w:i/>
        </w:rPr>
        <w:t>2</w:t>
      </w:r>
      <w:r w:rsidR="006F0778" w:rsidRPr="00586A35">
        <w:rPr>
          <w:rStyle w:val="Label"/>
          <w:rFonts w:cs="Linux Libertine"/>
          <w:i/>
          <w14:ligatures w14:val="standard"/>
        </w:rPr>
        <w:t>.1</w:t>
      </w:r>
      <w:r w:rsidR="006F0778" w:rsidRPr="00586A35">
        <w:rPr>
          <w:rFonts w:ascii="Linux Biolinum" w:hAnsi="Linux Biolinum" w:cs="Linux Biolinum"/>
          <w:i/>
        </w:rPr>
        <w:t xml:space="preserve"> </w:t>
      </w:r>
      <w:r w:rsidR="00222110">
        <w:rPr>
          <w:rFonts w:ascii="Linux Biolinum" w:hAnsi="Linux Biolinum" w:cs="Linux Biolinum"/>
          <w:i/>
        </w:rPr>
        <w:t>Energy Pellets</w:t>
      </w:r>
      <w:r w:rsidR="005C3863">
        <w:rPr>
          <w:rFonts w:ascii="Linux Biolinum" w:hAnsi="Linux Biolinum" w:cs="Linux Biolinum"/>
          <w:i/>
        </w:rPr>
        <w:t>.</w:t>
      </w:r>
      <w:r w:rsidR="006F0778" w:rsidRPr="00586A35">
        <w:rPr>
          <w:rFonts w:ascii="Linux Biolinum" w:hAnsi="Linux Biolinum" w:cs="Linux Biolinum"/>
          <w:i/>
        </w:rPr>
        <w:t xml:space="preserve"> </w:t>
      </w:r>
      <w:proofErr w:type="spellStart"/>
      <w:r w:rsidR="006B50FD">
        <w:t>UIowa</w:t>
      </w:r>
      <w:proofErr w:type="spellEnd"/>
      <w:r w:rsidR="006B50FD">
        <w:t xml:space="preserve"> </w:t>
      </w:r>
      <w:r w:rsidR="007D47E7">
        <w:t xml:space="preserve">is increasingly using energy pellets as a </w:t>
      </w:r>
      <w:r w:rsidR="00766077">
        <w:t>boiler fuel.</w:t>
      </w:r>
      <w:r w:rsidR="004016F6">
        <w:t xml:space="preserve"> </w:t>
      </w:r>
      <w:r w:rsidR="00706444">
        <w:t xml:space="preserve">Energy pellets are purchased from a company called </w:t>
      </w:r>
      <w:proofErr w:type="spellStart"/>
      <w:r w:rsidR="00706444">
        <w:t>Convergen</w:t>
      </w:r>
      <w:proofErr w:type="spellEnd"/>
      <w:r w:rsidR="00D549BF">
        <w:t xml:space="preserve"> Energy</w:t>
      </w:r>
      <w:r w:rsidR="00706444">
        <w:t xml:space="preserve"> [9]</w:t>
      </w:r>
      <w:r w:rsidR="00D21D3A">
        <w:t xml:space="preserve">. </w:t>
      </w:r>
      <w:r w:rsidR="004A374E">
        <w:t xml:space="preserve">They are a hybrid fuel </w:t>
      </w:r>
      <w:r w:rsidR="0015721F">
        <w:t>composed of plastics, biomass, and agricultural byproducts</w:t>
      </w:r>
      <w:r w:rsidR="00A4319F">
        <w:t xml:space="preserve">. The product </w:t>
      </w:r>
      <w:proofErr w:type="spellStart"/>
      <w:r w:rsidR="00A4319F">
        <w:t>UIowa</w:t>
      </w:r>
      <w:proofErr w:type="spellEnd"/>
      <w:r w:rsidR="00A4319F">
        <w:t xml:space="preserve"> purchases is</w:t>
      </w:r>
      <w:r w:rsidR="005B704D">
        <w:t xml:space="preserve"> </w:t>
      </w:r>
      <w:r w:rsidR="003A15CE">
        <w:t>42.5</w:t>
      </w:r>
      <w:r w:rsidR="00197265">
        <w:t>%</w:t>
      </w:r>
      <w:r w:rsidR="003A15CE">
        <w:t xml:space="preserve"> pre-consumer plastics</w:t>
      </w:r>
      <w:r w:rsidR="00B635B9">
        <w:t xml:space="preserve"> </w:t>
      </w:r>
      <w:r w:rsidR="00171F05">
        <w:t>and 57.5</w:t>
      </w:r>
      <w:r w:rsidR="00197265">
        <w:t>%</w:t>
      </w:r>
      <w:r w:rsidR="00171F05">
        <w:t xml:space="preserve"> biomass, where biomass is </w:t>
      </w:r>
      <w:r w:rsidR="00FE1946">
        <w:t>a mix of pre-consumer papers</w:t>
      </w:r>
      <w:r w:rsidR="0009032C">
        <w:t xml:space="preserve"> and </w:t>
      </w:r>
      <w:r w:rsidR="00DD7822">
        <w:t>m</w:t>
      </w:r>
      <w:r w:rsidR="0009032C" w:rsidRPr="0009032C">
        <w:t>iscanthus</w:t>
      </w:r>
      <w:r w:rsidR="0009032C">
        <w:t xml:space="preserve"> grass (which </w:t>
      </w:r>
      <w:proofErr w:type="spellStart"/>
      <w:r w:rsidR="0009032C">
        <w:t>UIowa</w:t>
      </w:r>
      <w:proofErr w:type="spellEnd"/>
      <w:r w:rsidR="0009032C">
        <w:t xml:space="preserve"> grows locally)</w:t>
      </w:r>
      <w:r w:rsidR="00334413">
        <w:t>.</w:t>
      </w:r>
      <w:r w:rsidR="009408CD">
        <w:t xml:space="preserve"> </w:t>
      </w:r>
      <w:r w:rsidR="00EF0404">
        <w:t xml:space="preserve">Both pre-consumer papers </w:t>
      </w:r>
      <w:r w:rsidR="00DD7822">
        <w:t xml:space="preserve">and miscanthus grass use </w:t>
      </w:r>
      <w:r w:rsidR="002B1CC9">
        <w:t>the agricultural byproduct CO2 emission factor.</w:t>
      </w:r>
      <w:r w:rsidR="001F01CC">
        <w:t xml:space="preserve"> The price fluctuates</w:t>
      </w:r>
      <w:r w:rsidR="008F23CF">
        <w:t xml:space="preserve">, but ENGIE’s December 2021 fuel report marks energy pellets </w:t>
      </w:r>
      <w:r w:rsidR="00523707">
        <w:t>at $</w:t>
      </w:r>
      <w:r w:rsidR="00C069BF">
        <w:t>0.</w:t>
      </w:r>
      <w:r w:rsidR="00A648E8">
        <w:t>048</w:t>
      </w:r>
      <w:r w:rsidR="00523707">
        <w:t xml:space="preserve"> per pound.</w:t>
      </w:r>
    </w:p>
    <w:p w14:paraId="6229E05C" w14:textId="77777777" w:rsidR="00614724" w:rsidRDefault="00614724" w:rsidP="00514FD7">
      <w:pPr>
        <w:pStyle w:val="Para"/>
      </w:pPr>
    </w:p>
    <w:p w14:paraId="7863E378" w14:textId="4ABA9462" w:rsidR="0036011B" w:rsidRPr="001F5588" w:rsidRDefault="00614724" w:rsidP="00501ABF">
      <w:pPr>
        <w:pStyle w:val="Para"/>
        <w:ind w:firstLine="245"/>
      </w:pPr>
      <w:r>
        <w:rPr>
          <w:rFonts w:ascii="Linux Biolinum" w:hAnsi="Linux Biolinum" w:cs="Linux Biolinum"/>
          <w:i/>
        </w:rPr>
        <w:t>2</w:t>
      </w:r>
      <w:r w:rsidRPr="00586A35">
        <w:rPr>
          <w:rFonts w:ascii="Linux Biolinum" w:hAnsi="Linux Biolinum" w:cs="Linux Biolinum"/>
          <w:i/>
        </w:rPr>
        <w:t>.</w:t>
      </w:r>
      <w:r>
        <w:rPr>
          <w:rFonts w:ascii="Linux Biolinum" w:hAnsi="Linux Biolinum" w:cs="Linux Biolinum"/>
          <w:i/>
        </w:rPr>
        <w:t>2</w:t>
      </w:r>
      <w:r w:rsidR="00E7716B">
        <w:rPr>
          <w:rStyle w:val="Label"/>
          <w:rFonts w:cs="Linux Libertine"/>
          <w:i/>
          <w14:ligatures w14:val="standard"/>
        </w:rPr>
        <w:t>.2</w:t>
      </w:r>
      <w:r w:rsidRPr="00586A35">
        <w:rPr>
          <w:rFonts w:ascii="Linux Biolinum" w:hAnsi="Linux Biolinum" w:cs="Linux Biolinum"/>
          <w:i/>
        </w:rPr>
        <w:t xml:space="preserve"> </w:t>
      </w:r>
      <w:r w:rsidR="0055111C">
        <w:rPr>
          <w:rFonts w:ascii="Linux Biolinum" w:hAnsi="Linux Biolinum" w:cs="Linux Biolinum"/>
          <w:i/>
        </w:rPr>
        <w:t>Oat Hulls</w:t>
      </w:r>
      <w:r>
        <w:rPr>
          <w:rFonts w:ascii="Linux Biolinum" w:hAnsi="Linux Biolinum" w:cs="Linux Biolinum"/>
          <w:i/>
        </w:rPr>
        <w:t>.</w:t>
      </w:r>
      <w:r w:rsidRPr="00586A35">
        <w:rPr>
          <w:rFonts w:ascii="Linux Biolinum" w:hAnsi="Linux Biolinum" w:cs="Linux Biolinum"/>
          <w:i/>
        </w:rPr>
        <w:t xml:space="preserve"> </w:t>
      </w:r>
      <w:proofErr w:type="spellStart"/>
      <w:r w:rsidR="00E92030">
        <w:t>UIowa</w:t>
      </w:r>
      <w:proofErr w:type="spellEnd"/>
      <w:r w:rsidR="00E92030">
        <w:t xml:space="preserve"> has historically</w:t>
      </w:r>
      <w:r w:rsidR="0029598E">
        <w:t xml:space="preserve"> used</w:t>
      </w:r>
      <w:r w:rsidR="00E92030">
        <w:t xml:space="preserve"> and currently </w:t>
      </w:r>
      <w:r w:rsidR="00650B4A">
        <w:t>use</w:t>
      </w:r>
      <w:r w:rsidR="0029598E">
        <w:t>s</w:t>
      </w:r>
      <w:r w:rsidR="00650B4A">
        <w:t xml:space="preserve"> oat hulls from Quaker Oats </w:t>
      </w:r>
      <w:r w:rsidR="00643D70">
        <w:t xml:space="preserve">as boiler fuel. </w:t>
      </w:r>
      <w:r w:rsidR="005A1041">
        <w:t xml:space="preserve">Oat hulls are </w:t>
      </w:r>
      <w:r w:rsidR="00283E95">
        <w:t>a</w:t>
      </w:r>
      <w:r w:rsidR="005A1041">
        <w:t xml:space="preserve"> byproduct of </w:t>
      </w:r>
      <w:r w:rsidR="00283E95">
        <w:t>oat milling</w:t>
      </w:r>
      <w:r w:rsidR="00796A46">
        <w:t xml:space="preserve">. Quaker Oats used to </w:t>
      </w:r>
      <w:r w:rsidR="00794050">
        <w:t xml:space="preserve">donate </w:t>
      </w:r>
      <w:r w:rsidR="00796A46">
        <w:t xml:space="preserve">them to </w:t>
      </w:r>
      <w:proofErr w:type="spellStart"/>
      <w:r w:rsidR="00796A46">
        <w:t>UIowa</w:t>
      </w:r>
      <w:proofErr w:type="spellEnd"/>
      <w:r w:rsidR="00796A46">
        <w:t xml:space="preserve"> </w:t>
      </w:r>
      <w:r w:rsidR="00F84270">
        <w:t xml:space="preserve">but as </w:t>
      </w:r>
      <w:r w:rsidR="00F70613">
        <w:t>burning biomass has become more p</w:t>
      </w:r>
      <w:r w:rsidR="00A61BD8">
        <w:t>rominent</w:t>
      </w:r>
      <w:r w:rsidR="00794050">
        <w:t>,</w:t>
      </w:r>
      <w:r w:rsidR="00A61BD8">
        <w:t xml:space="preserve"> </w:t>
      </w:r>
      <w:proofErr w:type="spellStart"/>
      <w:r w:rsidR="00A61BD8">
        <w:t>UIowa</w:t>
      </w:r>
      <w:proofErr w:type="spellEnd"/>
      <w:r w:rsidR="00A61BD8">
        <w:t xml:space="preserve"> now pay</w:t>
      </w:r>
      <w:r w:rsidR="00794050">
        <w:t>s</w:t>
      </w:r>
      <w:r w:rsidR="00A61BD8">
        <w:t xml:space="preserve"> for them</w:t>
      </w:r>
      <w:r w:rsidR="00413E7D">
        <w:t>.</w:t>
      </w:r>
      <w:r w:rsidR="0019029C">
        <w:t xml:space="preserve"> The price fluctuates, but</w:t>
      </w:r>
      <w:r w:rsidR="00413E7D">
        <w:t xml:space="preserve"> ENGIE’s December 2021 fuel report marks </w:t>
      </w:r>
      <w:r w:rsidR="00890BFC">
        <w:t>oat hulls as $0.03</w:t>
      </w:r>
      <w:r w:rsidR="00852CDC">
        <w:t>1</w:t>
      </w:r>
      <w:r w:rsidR="004F782E">
        <w:t xml:space="preserve"> per pound</w:t>
      </w:r>
      <w:r w:rsidR="004D2F77">
        <w:t>.</w:t>
      </w:r>
    </w:p>
    <w:p w14:paraId="31DAE09D" w14:textId="68D0151A" w:rsidR="0036011B" w:rsidRPr="00940553" w:rsidRDefault="00940553" w:rsidP="00940553">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sidR="008567EE">
        <w:rPr>
          <w14:ligatures w14:val="standard"/>
        </w:rPr>
        <w:t>Campus Electric</w:t>
      </w:r>
    </w:p>
    <w:p w14:paraId="26B798A6" w14:textId="652650F3" w:rsidR="00AF011C" w:rsidRDefault="00353134" w:rsidP="00E12A82">
      <w:pPr>
        <w:pStyle w:val="DisplayFormula"/>
        <w:tabs>
          <w:tab w:val="left" w:pos="200"/>
          <w:tab w:val="right" w:pos="4780"/>
        </w:tabs>
        <w:spacing w:before="0" w:after="0" w:line="264" w:lineRule="auto"/>
        <w:jc w:val="both"/>
        <w:rPr>
          <w:lang w:eastAsia="ja-JP"/>
          <w14:ligatures w14:val="standard"/>
        </w:rPr>
      </w:pPr>
      <w:bookmarkStart w:id="1" w:name="_Hlk126341842"/>
      <w:bookmarkStart w:id="2" w:name="_Hlk126352601"/>
      <w:proofErr w:type="spellStart"/>
      <w:r>
        <w:rPr>
          <w:lang w:eastAsia="ja-JP"/>
          <w14:ligatures w14:val="standard"/>
        </w:rPr>
        <w:t>UIowa</w:t>
      </w:r>
      <w:proofErr w:type="spellEnd"/>
      <w:r w:rsidR="00C5241B">
        <w:rPr>
          <w:lang w:eastAsia="ja-JP"/>
          <w14:ligatures w14:val="standard"/>
        </w:rPr>
        <w:t xml:space="preserve"> typically</w:t>
      </w:r>
      <w:r>
        <w:rPr>
          <w:lang w:eastAsia="ja-JP"/>
          <w14:ligatures w14:val="standard"/>
        </w:rPr>
        <w:t xml:space="preserve"> </w:t>
      </w:r>
      <w:r w:rsidR="00C43EFD">
        <w:rPr>
          <w:lang w:eastAsia="ja-JP"/>
          <w14:ligatures w14:val="standard"/>
        </w:rPr>
        <w:t xml:space="preserve">generates </w:t>
      </w:r>
      <w:r w:rsidR="0054540C">
        <w:rPr>
          <w:lang w:eastAsia="ja-JP"/>
          <w14:ligatures w14:val="standard"/>
        </w:rPr>
        <w:t xml:space="preserve">15% </w:t>
      </w:r>
      <w:r w:rsidR="00F41D2E">
        <w:rPr>
          <w:lang w:eastAsia="ja-JP"/>
          <w14:ligatures w14:val="standard"/>
        </w:rPr>
        <w:t>to 30% of its electricity supply</w:t>
      </w:r>
      <w:r w:rsidR="009236AE">
        <w:rPr>
          <w:lang w:eastAsia="ja-JP"/>
          <w14:ligatures w14:val="standard"/>
        </w:rPr>
        <w:t xml:space="preserve"> </w:t>
      </w:r>
      <w:r w:rsidR="00A03A1F">
        <w:rPr>
          <w:lang w:eastAsia="ja-JP"/>
          <w14:ligatures w14:val="standard"/>
        </w:rPr>
        <w:t>and purchases the rest from the local utility</w:t>
      </w:r>
      <w:r w:rsidR="00254F82">
        <w:rPr>
          <w:lang w:eastAsia="ja-JP"/>
          <w14:ligatures w14:val="standard"/>
        </w:rPr>
        <w:t>, MidAmerican Energy Company.</w:t>
      </w:r>
      <w:r w:rsidR="008D55B4">
        <w:rPr>
          <w:lang w:eastAsia="ja-JP"/>
          <w14:ligatures w14:val="standard"/>
        </w:rPr>
        <w:t xml:space="preserve"> </w:t>
      </w:r>
      <w:proofErr w:type="spellStart"/>
      <w:r w:rsidR="008D55B4">
        <w:rPr>
          <w:lang w:eastAsia="ja-JP"/>
          <w14:ligatures w14:val="standard"/>
        </w:rPr>
        <w:t>UIowa</w:t>
      </w:r>
      <w:proofErr w:type="spellEnd"/>
      <w:r w:rsidR="008D55B4">
        <w:rPr>
          <w:lang w:eastAsia="ja-JP"/>
          <w14:ligatures w14:val="standard"/>
        </w:rPr>
        <w:t xml:space="preserve"> generation mostly</w:t>
      </w:r>
      <w:r w:rsidR="00C563DA">
        <w:rPr>
          <w:lang w:eastAsia="ja-JP"/>
          <w14:ligatures w14:val="standard"/>
        </w:rPr>
        <w:t xml:space="preserve"> comes from </w:t>
      </w:r>
      <w:r w:rsidR="00C563DA">
        <w:rPr>
          <w:i/>
          <w:iCs/>
          <w:lang w:eastAsia="ja-JP"/>
          <w14:ligatures w14:val="standard"/>
        </w:rPr>
        <w:t>cogeneration</w:t>
      </w:r>
      <w:r w:rsidR="00113937">
        <w:rPr>
          <w:lang w:eastAsia="ja-JP"/>
          <w14:ligatures w14:val="standard"/>
        </w:rPr>
        <w:t xml:space="preserve">. </w:t>
      </w:r>
      <w:r w:rsidR="00816784">
        <w:rPr>
          <w:lang w:eastAsia="ja-JP"/>
          <w14:ligatures w14:val="standard"/>
        </w:rPr>
        <w:t>That is, b</w:t>
      </w:r>
      <w:r w:rsidR="00113937">
        <w:rPr>
          <w:lang w:eastAsia="ja-JP"/>
          <w14:ligatures w14:val="standard"/>
        </w:rPr>
        <w:t xml:space="preserve">ecause </w:t>
      </w:r>
      <w:r w:rsidR="00A17CE3">
        <w:rPr>
          <w:lang w:eastAsia="ja-JP"/>
          <w14:ligatures w14:val="standard"/>
        </w:rPr>
        <w:t xml:space="preserve">steam </w:t>
      </w:r>
      <w:bookmarkEnd w:id="1"/>
      <w:r w:rsidR="00A17CE3">
        <w:rPr>
          <w:lang w:eastAsia="ja-JP"/>
          <w14:ligatures w14:val="standard"/>
        </w:rPr>
        <w:t>is</w:t>
      </w:r>
      <w:r w:rsidR="00896265">
        <w:rPr>
          <w:lang w:eastAsia="ja-JP"/>
          <w14:ligatures w14:val="standard"/>
        </w:rPr>
        <w:t xml:space="preserve"> already</w:t>
      </w:r>
      <w:r w:rsidR="00200A00">
        <w:rPr>
          <w:lang w:eastAsia="ja-JP"/>
          <w14:ligatures w14:val="standard"/>
        </w:rPr>
        <w:t xml:space="preserve"> being</w:t>
      </w:r>
      <w:r w:rsidR="00A17CE3">
        <w:rPr>
          <w:lang w:eastAsia="ja-JP"/>
          <w14:ligatures w14:val="standard"/>
        </w:rPr>
        <w:t xml:space="preserve"> </w:t>
      </w:r>
      <w:r w:rsidR="00835947">
        <w:rPr>
          <w:lang w:eastAsia="ja-JP"/>
          <w14:ligatures w14:val="standard"/>
        </w:rPr>
        <w:t>produced</w:t>
      </w:r>
      <w:r w:rsidR="00A17CE3">
        <w:rPr>
          <w:lang w:eastAsia="ja-JP"/>
          <w14:ligatures w14:val="standard"/>
        </w:rPr>
        <w:t xml:space="preserve"> for heating buildings, </w:t>
      </w:r>
      <w:r w:rsidR="00EA30A9">
        <w:rPr>
          <w:lang w:eastAsia="ja-JP"/>
          <w14:ligatures w14:val="standard"/>
        </w:rPr>
        <w:t xml:space="preserve">any excess can be </w:t>
      </w:r>
      <w:r w:rsidR="00794050">
        <w:rPr>
          <w:lang w:eastAsia="ja-JP"/>
          <w14:ligatures w14:val="standard"/>
        </w:rPr>
        <w:t xml:space="preserve">throttled </w:t>
      </w:r>
      <w:r w:rsidR="00EA30A9">
        <w:rPr>
          <w:lang w:eastAsia="ja-JP"/>
          <w14:ligatures w14:val="standard"/>
        </w:rPr>
        <w:t xml:space="preserve">through steam turbines </w:t>
      </w:r>
      <w:r w:rsidR="00502C37">
        <w:rPr>
          <w:lang w:eastAsia="ja-JP"/>
          <w14:ligatures w14:val="standard"/>
        </w:rPr>
        <w:t>to generate electricity</w:t>
      </w:r>
      <w:r w:rsidR="00CD0290">
        <w:rPr>
          <w:lang w:eastAsia="ja-JP"/>
          <w14:ligatures w14:val="standard"/>
        </w:rPr>
        <w:t xml:space="preserve"> for direct use</w:t>
      </w:r>
      <w:r w:rsidR="00645418">
        <w:rPr>
          <w:lang w:eastAsia="ja-JP"/>
          <w14:ligatures w14:val="standard"/>
        </w:rPr>
        <w:t>.</w:t>
      </w:r>
      <w:r w:rsidR="00BE716B">
        <w:rPr>
          <w:lang w:eastAsia="ja-JP"/>
          <w14:ligatures w14:val="standard"/>
        </w:rPr>
        <w:t xml:space="preserve"> </w:t>
      </w:r>
      <w:r w:rsidR="00563497">
        <w:rPr>
          <w:lang w:eastAsia="ja-JP"/>
          <w14:ligatures w14:val="standard"/>
        </w:rPr>
        <w:t>Other electric sources include</w:t>
      </w:r>
      <w:r w:rsidR="00BE716B">
        <w:rPr>
          <w:lang w:eastAsia="ja-JP"/>
          <w14:ligatures w14:val="standard"/>
        </w:rPr>
        <w:t xml:space="preserve"> four natural gas generators and</w:t>
      </w:r>
      <w:r w:rsidR="00563497">
        <w:rPr>
          <w:lang w:eastAsia="ja-JP"/>
          <w14:ligatures w14:val="standard"/>
        </w:rPr>
        <w:t xml:space="preserve"> </w:t>
      </w:r>
      <w:r w:rsidR="00282811">
        <w:rPr>
          <w:lang w:eastAsia="ja-JP"/>
          <w14:ligatures w14:val="standard"/>
        </w:rPr>
        <w:t>two</w:t>
      </w:r>
      <w:r w:rsidR="00563497">
        <w:rPr>
          <w:lang w:eastAsia="ja-JP"/>
          <w14:ligatures w14:val="standard"/>
        </w:rPr>
        <w:t xml:space="preserve"> solar arrays.</w:t>
      </w:r>
      <w:r w:rsidR="00EE32A3">
        <w:rPr>
          <w:lang w:eastAsia="ja-JP"/>
          <w14:ligatures w14:val="standard"/>
        </w:rPr>
        <w:t xml:space="preserve"> To calculate the </w:t>
      </w:r>
      <w:r w:rsidR="00EE32A3">
        <w:rPr>
          <w:lang w:eastAsia="ja-JP"/>
          <w14:ligatures w14:val="standard"/>
        </w:rPr>
        <w:t xml:space="preserve">carbon intensity of </w:t>
      </w:r>
      <w:proofErr w:type="spellStart"/>
      <w:r w:rsidR="00EE32A3">
        <w:rPr>
          <w:lang w:eastAsia="ja-JP"/>
          <w14:ligatures w14:val="standard"/>
        </w:rPr>
        <w:t>UIowa</w:t>
      </w:r>
      <w:proofErr w:type="spellEnd"/>
      <w:r w:rsidR="00EE32A3">
        <w:rPr>
          <w:lang w:eastAsia="ja-JP"/>
          <w14:ligatures w14:val="standard"/>
        </w:rPr>
        <w:t xml:space="preserve"> electric</w:t>
      </w:r>
      <w:r w:rsidR="00CD0290">
        <w:rPr>
          <w:lang w:eastAsia="ja-JP"/>
          <w14:ligatures w14:val="standard"/>
        </w:rPr>
        <w:t>ity,</w:t>
      </w:r>
      <w:r w:rsidR="00EE32A3">
        <w:rPr>
          <w:lang w:eastAsia="ja-JP"/>
          <w14:ligatures w14:val="standard"/>
        </w:rPr>
        <w:t xml:space="preserve"> we need to aggregate the intensities </w:t>
      </w:r>
      <w:r w:rsidR="00B772F9">
        <w:rPr>
          <w:lang w:eastAsia="ja-JP"/>
          <w14:ligatures w14:val="standard"/>
        </w:rPr>
        <w:t xml:space="preserve">of </w:t>
      </w:r>
      <w:r w:rsidR="00206879">
        <w:rPr>
          <w:lang w:eastAsia="ja-JP"/>
          <w14:ligatures w14:val="standard"/>
        </w:rPr>
        <w:t xml:space="preserve">the utility electric </w:t>
      </w:r>
      <w:r w:rsidR="00A85213">
        <w:rPr>
          <w:lang w:eastAsia="ja-JP"/>
          <w14:ligatures w14:val="standard"/>
        </w:rPr>
        <w:t>and o</w:t>
      </w:r>
      <w:r w:rsidR="006864B0">
        <w:rPr>
          <w:lang w:eastAsia="ja-JP"/>
          <w14:ligatures w14:val="standard"/>
        </w:rPr>
        <w:t xml:space="preserve">f campus </w:t>
      </w:r>
      <w:r w:rsidR="00A85213">
        <w:rPr>
          <w:lang w:eastAsia="ja-JP"/>
          <w14:ligatures w14:val="standard"/>
        </w:rPr>
        <w:t>electric</w:t>
      </w:r>
      <w:r w:rsidR="00B80E6B">
        <w:rPr>
          <w:lang w:eastAsia="ja-JP"/>
          <w14:ligatures w14:val="standard"/>
        </w:rPr>
        <w:t xml:space="preserve"> sources</w:t>
      </w:r>
      <w:r w:rsidR="00A85213">
        <w:rPr>
          <w:lang w:eastAsia="ja-JP"/>
          <w14:ligatures w14:val="standard"/>
        </w:rPr>
        <w:t>.</w:t>
      </w:r>
      <w:bookmarkEnd w:id="2"/>
    </w:p>
    <w:p w14:paraId="60B5BCD8" w14:textId="77777777" w:rsidR="00E1321C" w:rsidRDefault="00E1321C" w:rsidP="00E1321C">
      <w:pPr>
        <w:pStyle w:val="DisplayFormula"/>
        <w:tabs>
          <w:tab w:val="left" w:pos="200"/>
          <w:tab w:val="right" w:pos="4780"/>
        </w:tabs>
        <w:spacing w:before="0" w:after="0" w:line="264" w:lineRule="auto"/>
        <w:ind w:firstLine="245"/>
        <w:jc w:val="both"/>
        <w:rPr>
          <w:lang w:eastAsia="ja-JP"/>
          <w14:ligatures w14:val="standard"/>
        </w:rPr>
      </w:pPr>
    </w:p>
    <w:p w14:paraId="69CDE195" w14:textId="2BB84EDF" w:rsidR="00A85213" w:rsidRDefault="00791BB7" w:rsidP="00E1321C">
      <w:pPr>
        <w:pStyle w:val="DisplayFormula"/>
        <w:tabs>
          <w:tab w:val="left" w:pos="200"/>
          <w:tab w:val="right" w:pos="4780"/>
        </w:tabs>
        <w:spacing w:before="0" w:after="0" w:line="264" w:lineRule="auto"/>
        <w:ind w:firstLine="245"/>
        <w:jc w:val="both"/>
        <w:rPr>
          <w:rFonts w:cs="Linux Libertine"/>
          <w:iCs/>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3</w:t>
      </w:r>
      <w:r>
        <w:rPr>
          <w:rStyle w:val="Label"/>
          <w:rFonts w:cs="Linux Libertine"/>
          <w:i/>
          <w14:ligatures w14:val="standard"/>
        </w:rPr>
        <w:t>.1</w:t>
      </w:r>
      <w:r w:rsidRPr="00586A35">
        <w:rPr>
          <w:rFonts w:ascii="Linux Biolinum" w:hAnsi="Linux Biolinum" w:cs="Linux Biolinum"/>
          <w:i/>
          <w14:ligatures w14:val="standard"/>
        </w:rPr>
        <w:t xml:space="preserve"> </w:t>
      </w:r>
      <w:proofErr w:type="spellStart"/>
      <w:r>
        <w:rPr>
          <w:rFonts w:ascii="Linux Biolinum" w:hAnsi="Linux Biolinum" w:cs="Linux Biolinum"/>
          <w:i/>
          <w14:ligatures w14:val="standard"/>
        </w:rPr>
        <w:t>UIowa</w:t>
      </w:r>
      <w:proofErr w:type="spellEnd"/>
      <w:r>
        <w:rPr>
          <w:rFonts w:ascii="Linux Biolinum" w:hAnsi="Linux Biolinum" w:cs="Linux Biolinum"/>
          <w:i/>
          <w14:ligatures w14:val="standard"/>
        </w:rPr>
        <w:t xml:space="preserve"> </w:t>
      </w:r>
      <w:r w:rsidR="00AD5291">
        <w:rPr>
          <w:rFonts w:ascii="Linux Biolinum" w:hAnsi="Linux Biolinum" w:cs="Linux Biolinum"/>
          <w:i/>
          <w14:ligatures w14:val="standard"/>
        </w:rPr>
        <w:t>Co</w:t>
      </w:r>
      <w:r w:rsidR="009C0306">
        <w:rPr>
          <w:rFonts w:ascii="Linux Biolinum" w:hAnsi="Linux Biolinum" w:cs="Linux Biolinum"/>
          <w:i/>
          <w14:ligatures w14:val="standard"/>
        </w:rPr>
        <w:t>g</w:t>
      </w:r>
      <w:r>
        <w:rPr>
          <w:rFonts w:ascii="Linux Biolinum" w:hAnsi="Linux Biolinum" w:cs="Linux Biolinum"/>
          <w:i/>
          <w14:ligatures w14:val="standard"/>
        </w:rPr>
        <w:t>enerated Electric</w:t>
      </w:r>
      <w:r w:rsidR="00A529CE">
        <w:rPr>
          <w:rFonts w:ascii="Linux Biolinum" w:hAnsi="Linux Biolinum" w:cs="Linux Biolinum"/>
          <w:i/>
          <w14:ligatures w14:val="standard"/>
        </w:rPr>
        <w:t>ity</w:t>
      </w:r>
      <w:r w:rsidR="009F721E">
        <w:rPr>
          <w:rFonts w:ascii="Linux Biolinum" w:hAnsi="Linux Biolinum" w:cs="Linux Biolinum"/>
          <w:i/>
          <w14:ligatures w14:val="standard"/>
        </w:rPr>
        <w:t xml:space="preserve">. </w:t>
      </w:r>
      <w:r w:rsidR="007E1058" w:rsidRPr="00861A1E">
        <w:rPr>
          <w:rFonts w:cs="Linux Libertine"/>
          <w:iCs/>
          <w14:ligatures w14:val="standard"/>
        </w:rPr>
        <w:t>The carbon intensity of cogenerated electric</w:t>
      </w:r>
      <w:r w:rsidR="000314AA">
        <w:rPr>
          <w:rFonts w:cs="Linux Libertine"/>
          <w:iCs/>
          <w14:ligatures w14:val="standard"/>
        </w:rPr>
        <w:t>ity</w:t>
      </w:r>
      <w:r w:rsidR="007E1058" w:rsidRPr="00861A1E">
        <w:rPr>
          <w:rFonts w:cs="Linux Libertine"/>
          <w:iCs/>
          <w14:ligatures w14:val="standard"/>
        </w:rPr>
        <w:t xml:space="preserve"> is a product </w:t>
      </w:r>
      <w:r w:rsidR="00E23EDA" w:rsidRPr="00861A1E">
        <w:rPr>
          <w:rFonts w:cs="Linux Libertine"/>
          <w:iCs/>
          <w14:ligatures w14:val="standard"/>
        </w:rPr>
        <w:t xml:space="preserve">of how much steam </w:t>
      </w:r>
      <w:r w:rsidR="00CD0290" w:rsidRPr="00861A1E">
        <w:rPr>
          <w:rFonts w:cs="Linux Libertine"/>
          <w:iCs/>
          <w14:ligatures w14:val="standard"/>
        </w:rPr>
        <w:t>passed</w:t>
      </w:r>
      <w:r w:rsidR="00E23EDA" w:rsidRPr="00861A1E">
        <w:rPr>
          <w:rFonts w:cs="Linux Libertine"/>
          <w:iCs/>
          <w14:ligatures w14:val="standard"/>
        </w:rPr>
        <w:t xml:space="preserve"> through</w:t>
      </w:r>
      <w:r w:rsidR="00E65BDB" w:rsidRPr="00861A1E">
        <w:rPr>
          <w:rFonts w:cs="Linux Libertine"/>
          <w:iCs/>
          <w14:ligatures w14:val="standard"/>
        </w:rPr>
        <w:t xml:space="preserve"> turbine</w:t>
      </w:r>
      <w:r w:rsidR="007C7078" w:rsidRPr="00861A1E">
        <w:rPr>
          <w:rFonts w:cs="Linux Libertine"/>
          <w:iCs/>
          <w14:ligatures w14:val="standard"/>
        </w:rPr>
        <w:t>s</w:t>
      </w:r>
      <w:r w:rsidR="0013489F" w:rsidRPr="00861A1E">
        <w:rPr>
          <w:rFonts w:cs="Linux Libertine"/>
          <w:iCs/>
          <w14:ligatures w14:val="standard"/>
        </w:rPr>
        <w:t xml:space="preserve"> and the</w:t>
      </w:r>
      <w:r w:rsidR="006546DF" w:rsidRPr="00861A1E">
        <w:rPr>
          <w:rFonts w:cs="Linux Libertine"/>
          <w:iCs/>
          <w14:ligatures w14:val="standard"/>
        </w:rPr>
        <w:t xml:space="preserve"> carbon</w:t>
      </w:r>
      <w:r w:rsidR="0013489F" w:rsidRPr="00861A1E">
        <w:rPr>
          <w:rFonts w:cs="Linux Libertine"/>
          <w:iCs/>
          <w14:ligatures w14:val="standard"/>
        </w:rPr>
        <w:t xml:space="preserve"> intensity of that steam</w:t>
      </w:r>
      <w:r w:rsidR="00330E3B" w:rsidRPr="00861A1E">
        <w:rPr>
          <w:rFonts w:cs="Linux Libertine"/>
          <w:iCs/>
          <w14:ligatures w14:val="standard"/>
        </w:rPr>
        <w:t xml:space="preserve"> over how much </w:t>
      </w:r>
      <w:r w:rsidR="006F6E16" w:rsidRPr="00861A1E">
        <w:rPr>
          <w:rFonts w:cs="Linux Libertine"/>
          <w:iCs/>
          <w14:ligatures w14:val="standard"/>
        </w:rPr>
        <w:t>electricity was generated.</w:t>
      </w:r>
      <w:r w:rsidR="00A94670" w:rsidRPr="00861A1E">
        <w:rPr>
          <w:rFonts w:cs="Linux Libertine"/>
          <w:iCs/>
          <w14:ligatures w14:val="standard"/>
        </w:rPr>
        <w:t xml:space="preserve"> For </w:t>
      </w:r>
      <w:proofErr w:type="gramStart"/>
      <w:r w:rsidR="00A94670" w:rsidRPr="00861A1E">
        <w:rPr>
          <w:rFonts w:cs="Linux Libertine"/>
          <w:iCs/>
          <w14:ligatures w14:val="standard"/>
        </w:rPr>
        <w:t>example</w:t>
      </w:r>
      <w:proofErr w:type="gramEnd"/>
      <w:r w:rsidR="00A94670" w:rsidRPr="00861A1E">
        <w:rPr>
          <w:rFonts w:cs="Linux Libertine"/>
          <w:iCs/>
          <w14:ligatures w14:val="standard"/>
        </w:rPr>
        <w:t xml:space="preserve"> if</w:t>
      </w:r>
      <w:r w:rsidR="00D32ED4" w:rsidRPr="00861A1E">
        <w:rPr>
          <w:rFonts w:cs="Linux Libertine"/>
          <w:iCs/>
          <w14:ligatures w14:val="standard"/>
        </w:rPr>
        <w:t xml:space="preserve"> </w:t>
      </w:r>
      <w:r w:rsidR="00961DAA" w:rsidRPr="00861A1E">
        <w:rPr>
          <w:rFonts w:cs="Linux Libertine"/>
          <w:iCs/>
          <w14:ligatures w14:val="standard"/>
        </w:rPr>
        <w:t xml:space="preserve">50 MMBTUs of steam </w:t>
      </w:r>
      <w:r w:rsidR="00E80C1A" w:rsidRPr="00861A1E">
        <w:rPr>
          <w:rFonts w:cs="Linux Libertine"/>
          <w:iCs/>
          <w14:ligatures w14:val="standard"/>
        </w:rPr>
        <w:t>with the</w:t>
      </w:r>
      <w:r w:rsidR="00AD4F89" w:rsidRPr="00861A1E">
        <w:rPr>
          <w:rFonts w:cs="Linux Libertine"/>
          <w:iCs/>
          <w14:ligatures w14:val="standard"/>
        </w:rPr>
        <w:t xml:space="preserve"> average</w:t>
      </w:r>
      <w:r w:rsidR="00E80C1A" w:rsidRPr="00861A1E">
        <w:rPr>
          <w:rFonts w:cs="Linux Libertine"/>
          <w:iCs/>
          <w14:ligatures w14:val="standard"/>
        </w:rPr>
        <w:t xml:space="preserve"> carbon intensity of 70 kgs-</w:t>
      </w:r>
      <w:r w:rsidR="00CD0290" w:rsidRPr="00861A1E">
        <w:rPr>
          <w:rFonts w:cs="Linux Libertine"/>
          <w:iCs/>
          <w14:ligatures w14:val="standard"/>
        </w:rPr>
        <w:t>CO</w:t>
      </w:r>
      <w:r w:rsidR="00E80C1A" w:rsidRPr="00861A1E">
        <w:rPr>
          <w:rFonts w:cs="Linux Libertine"/>
          <w:iCs/>
          <w14:ligatures w14:val="standard"/>
        </w:rPr>
        <w:t>2 per MMBTU</w:t>
      </w:r>
      <w:r w:rsidR="007C7078" w:rsidRPr="00861A1E">
        <w:rPr>
          <w:rFonts w:cs="Linux Libertine"/>
          <w:iCs/>
          <w14:ligatures w14:val="standard"/>
        </w:rPr>
        <w:t xml:space="preserve"> was sent through the</w:t>
      </w:r>
      <w:r w:rsidR="009D509E" w:rsidRPr="00861A1E">
        <w:rPr>
          <w:rFonts w:cs="Linux Libertine"/>
          <w:iCs/>
          <w14:ligatures w14:val="standard"/>
        </w:rPr>
        <w:t xml:space="preserve"> turbines</w:t>
      </w:r>
      <w:r w:rsidR="000850CA" w:rsidRPr="00861A1E">
        <w:rPr>
          <w:rFonts w:cs="Linux Libertine"/>
          <w:iCs/>
          <w14:ligatures w14:val="standard"/>
        </w:rPr>
        <w:t>,</w:t>
      </w:r>
      <w:r w:rsidR="00E80C1A" w:rsidRPr="00861A1E">
        <w:rPr>
          <w:rFonts w:cs="Linux Libertine"/>
          <w:iCs/>
          <w14:ligatures w14:val="standard"/>
        </w:rPr>
        <w:t xml:space="preserve"> </w:t>
      </w:r>
      <w:r w:rsidR="00D46A75" w:rsidRPr="00861A1E">
        <w:rPr>
          <w:rFonts w:cs="Linux Libertine"/>
          <w:iCs/>
          <w14:ligatures w14:val="standard"/>
        </w:rPr>
        <w:t>and</w:t>
      </w:r>
      <w:r w:rsidR="009D509E" w:rsidRPr="00861A1E">
        <w:rPr>
          <w:rFonts w:cs="Linux Libertine"/>
          <w:iCs/>
          <w14:ligatures w14:val="standard"/>
        </w:rPr>
        <w:t xml:space="preserve"> the turbines generated</w:t>
      </w:r>
      <w:r w:rsidR="00D46A75" w:rsidRPr="00861A1E">
        <w:rPr>
          <w:rFonts w:cs="Linux Libertine"/>
          <w:iCs/>
          <w14:ligatures w14:val="standard"/>
        </w:rPr>
        <w:t xml:space="preserve"> </w:t>
      </w:r>
      <w:r w:rsidR="00BA5F3A" w:rsidRPr="00861A1E">
        <w:rPr>
          <w:rFonts w:cs="Linux Libertine"/>
          <w:iCs/>
          <w14:ligatures w14:val="standard"/>
        </w:rPr>
        <w:t>30,</w:t>
      </w:r>
      <w:r w:rsidR="000D47A2" w:rsidRPr="00861A1E">
        <w:rPr>
          <w:rFonts w:cs="Linux Libertine"/>
          <w:iCs/>
          <w14:ligatures w14:val="standard"/>
        </w:rPr>
        <w:t>0</w:t>
      </w:r>
      <w:r w:rsidR="00B7395E" w:rsidRPr="00861A1E">
        <w:rPr>
          <w:rFonts w:cs="Linux Libertine"/>
          <w:iCs/>
          <w14:ligatures w14:val="standard"/>
        </w:rPr>
        <w:t>0</w:t>
      </w:r>
      <w:r w:rsidR="000D47A2" w:rsidRPr="00861A1E">
        <w:rPr>
          <w:rFonts w:cs="Linux Libertine"/>
          <w:iCs/>
          <w14:ligatures w14:val="standard"/>
        </w:rPr>
        <w:t>0 MJs</w:t>
      </w:r>
      <w:r w:rsidR="007C7078" w:rsidRPr="00861A1E">
        <w:rPr>
          <w:rFonts w:cs="Linux Libertine"/>
          <w:iCs/>
          <w14:ligatures w14:val="standard"/>
        </w:rPr>
        <w:t xml:space="preserve"> of electric</w:t>
      </w:r>
      <w:r w:rsidR="00CD0290" w:rsidRPr="00861A1E">
        <w:rPr>
          <w:rFonts w:cs="Linux Libertine"/>
          <w:iCs/>
          <w14:ligatures w14:val="standard"/>
        </w:rPr>
        <w:t>ity</w:t>
      </w:r>
      <w:r w:rsidR="000850CA" w:rsidRPr="00861A1E">
        <w:rPr>
          <w:rFonts w:cs="Linux Libertine"/>
          <w:iCs/>
          <w14:ligatures w14:val="standard"/>
        </w:rPr>
        <w:t xml:space="preserve">, </w:t>
      </w:r>
      <w:r w:rsidR="0002498E" w:rsidRPr="00861A1E">
        <w:rPr>
          <w:rFonts w:cs="Linux Libertine"/>
          <w:iCs/>
          <w14:ligatures w14:val="standard"/>
        </w:rPr>
        <w:t>the carbon intensity of the cogenerated electric is (</w:t>
      </w:r>
      <w:r w:rsidR="000A467E" w:rsidRPr="00861A1E">
        <w:rPr>
          <w:rFonts w:cs="Linux Libertine"/>
          <w:iCs/>
          <w14:ligatures w14:val="standard"/>
        </w:rPr>
        <w:t xml:space="preserve">50 </w:t>
      </w:r>
      <w:r w:rsidR="00B7395E" w:rsidRPr="00861A1E">
        <w:rPr>
          <w:rFonts w:cs="Linux Libertine"/>
          <w:iCs/>
          <w14:ligatures w14:val="standard"/>
        </w:rPr>
        <w:t xml:space="preserve">MMBTUs </w:t>
      </w:r>
      <w:r w:rsidR="000A467E" w:rsidRPr="00861A1E">
        <w:rPr>
          <w:rFonts w:cs="Linux Libertine"/>
          <w:iCs/>
          <w14:ligatures w14:val="standard"/>
        </w:rPr>
        <w:t xml:space="preserve">* </w:t>
      </w:r>
      <w:r w:rsidR="00B7395E" w:rsidRPr="00861A1E">
        <w:rPr>
          <w:rFonts w:cs="Linux Libertine"/>
          <w:iCs/>
          <w14:ligatures w14:val="standard"/>
        </w:rPr>
        <w:t>70 kg-</w:t>
      </w:r>
      <w:r w:rsidR="00CD0290" w:rsidRPr="00861A1E">
        <w:rPr>
          <w:rFonts w:cs="Linux Libertine"/>
          <w:iCs/>
          <w14:ligatures w14:val="standard"/>
        </w:rPr>
        <w:t>CO</w:t>
      </w:r>
      <w:r w:rsidR="00B7395E" w:rsidRPr="00861A1E">
        <w:rPr>
          <w:rFonts w:cs="Linux Libertine"/>
          <w:iCs/>
          <w14:ligatures w14:val="standard"/>
        </w:rPr>
        <w:t>2/MMBTU) / 30,000 MJ</w:t>
      </w:r>
      <w:r w:rsidR="006E63AD" w:rsidRPr="00861A1E">
        <w:rPr>
          <w:rFonts w:cs="Linux Libertine"/>
          <w:iCs/>
          <w14:ligatures w14:val="standard"/>
        </w:rPr>
        <w:t xml:space="preserve"> </w:t>
      </w:r>
      <w:r w:rsidR="002225FB" w:rsidRPr="00861A1E">
        <w:rPr>
          <w:rFonts w:cs="Linux Libertine"/>
          <w:iCs/>
          <w14:ligatures w14:val="standard"/>
        </w:rPr>
        <w:t>≈ 116.6 kgs-</w:t>
      </w:r>
      <w:r w:rsidR="00CD0290" w:rsidRPr="00861A1E">
        <w:rPr>
          <w:rFonts w:cs="Linux Libertine"/>
          <w:iCs/>
          <w14:ligatures w14:val="standard"/>
        </w:rPr>
        <w:t>CO</w:t>
      </w:r>
      <w:r w:rsidR="002225FB" w:rsidRPr="00861A1E">
        <w:rPr>
          <w:rFonts w:cs="Linux Libertine"/>
          <w:iCs/>
          <w14:ligatures w14:val="standard"/>
        </w:rPr>
        <w:t>2 per MJ</w:t>
      </w:r>
      <w:r w:rsidR="007F2AE8" w:rsidRPr="00861A1E">
        <w:rPr>
          <w:rFonts w:cs="Linux Libertine"/>
          <w:iCs/>
          <w14:ligatures w14:val="standard"/>
        </w:rPr>
        <w:t>.</w:t>
      </w:r>
    </w:p>
    <w:p w14:paraId="2FDF0B27" w14:textId="77777777" w:rsidR="00E1321C" w:rsidRDefault="00E1321C" w:rsidP="00861A1E">
      <w:pPr>
        <w:pStyle w:val="DisplayFormula"/>
        <w:tabs>
          <w:tab w:val="left" w:pos="200"/>
          <w:tab w:val="right" w:pos="4780"/>
        </w:tabs>
        <w:spacing w:before="0" w:after="0" w:line="264" w:lineRule="auto"/>
        <w:ind w:firstLine="245"/>
        <w:jc w:val="both"/>
        <w:rPr>
          <w:rFonts w:ascii="Linux Biolinum" w:hAnsi="Linux Biolinum" w:cs="Linux Biolinum"/>
          <w:iCs/>
          <w14:ligatures w14:val="standard"/>
        </w:rPr>
      </w:pPr>
    </w:p>
    <w:p w14:paraId="47DACF63" w14:textId="4919327B" w:rsidR="007F2AE8" w:rsidRDefault="007F2AE8" w:rsidP="00861A1E">
      <w:pPr>
        <w:pStyle w:val="DisplayFormula"/>
        <w:tabs>
          <w:tab w:val="left" w:pos="200"/>
          <w:tab w:val="right" w:pos="4780"/>
        </w:tabs>
        <w:spacing w:before="0" w:after="0" w:line="264" w:lineRule="auto"/>
        <w:ind w:firstLine="245"/>
        <w:jc w:val="both"/>
        <w:rPr>
          <w:rFonts w:cs="Linux Libertine"/>
          <w:iCs/>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3</w:t>
      </w:r>
      <w:r>
        <w:rPr>
          <w:rStyle w:val="Label"/>
          <w:rFonts w:cs="Linux Libertine"/>
          <w:i/>
          <w14:ligatures w14:val="standard"/>
        </w:rPr>
        <w:t>.2</w:t>
      </w:r>
      <w:r w:rsidRPr="00586A35">
        <w:rPr>
          <w:rFonts w:ascii="Linux Biolinum" w:hAnsi="Linux Biolinum" w:cs="Linux Biolinum"/>
          <w:i/>
          <w14:ligatures w14:val="standard"/>
        </w:rPr>
        <w:t xml:space="preserve"> </w:t>
      </w:r>
      <w:proofErr w:type="spellStart"/>
      <w:r>
        <w:rPr>
          <w:rFonts w:ascii="Linux Biolinum" w:hAnsi="Linux Biolinum" w:cs="Linux Biolinum"/>
          <w:i/>
          <w14:ligatures w14:val="standard"/>
        </w:rPr>
        <w:t>UIowa</w:t>
      </w:r>
      <w:proofErr w:type="spellEnd"/>
      <w:r>
        <w:rPr>
          <w:rFonts w:ascii="Linux Biolinum" w:hAnsi="Linux Biolinum" w:cs="Linux Biolinum"/>
          <w:i/>
          <w14:ligatures w14:val="standard"/>
        </w:rPr>
        <w:t xml:space="preserve"> </w:t>
      </w:r>
      <w:r w:rsidR="00103132">
        <w:rPr>
          <w:rFonts w:ascii="Linux Biolinum" w:hAnsi="Linux Biolinum" w:cs="Linux Biolinum"/>
          <w:i/>
          <w14:ligatures w14:val="standard"/>
        </w:rPr>
        <w:t>Other Electric</w:t>
      </w:r>
      <w:r w:rsidR="005601F1">
        <w:rPr>
          <w:rFonts w:ascii="Linux Biolinum" w:hAnsi="Linux Biolinum" w:cs="Linux Biolinum"/>
          <w:i/>
          <w14:ligatures w14:val="standard"/>
        </w:rPr>
        <w:t>ity</w:t>
      </w:r>
      <w:r w:rsidR="00103132">
        <w:rPr>
          <w:rFonts w:ascii="Linux Biolinum" w:hAnsi="Linux Biolinum" w:cs="Linux Biolinum"/>
          <w:i/>
          <w14:ligatures w14:val="standard"/>
        </w:rPr>
        <w:t xml:space="preserve"> Sources. </w:t>
      </w:r>
      <w:r w:rsidR="00103132" w:rsidRPr="00861A1E">
        <w:rPr>
          <w:rFonts w:cs="Linux Libertine"/>
          <w:iCs/>
          <w14:ligatures w14:val="standard"/>
        </w:rPr>
        <w:t>Most campus-generated electric</w:t>
      </w:r>
      <w:r w:rsidR="00E765D3">
        <w:rPr>
          <w:rFonts w:cs="Linux Libertine"/>
          <w:iCs/>
          <w14:ligatures w14:val="standard"/>
        </w:rPr>
        <w:t>ity</w:t>
      </w:r>
      <w:r w:rsidR="00103132" w:rsidRPr="00861A1E">
        <w:rPr>
          <w:rFonts w:cs="Linux Libertine"/>
          <w:iCs/>
          <w14:ligatures w14:val="standard"/>
        </w:rPr>
        <w:t xml:space="preserve"> comes from cogeneratio</w:t>
      </w:r>
      <w:r w:rsidR="002F4943" w:rsidRPr="00861A1E">
        <w:rPr>
          <w:rFonts w:cs="Linux Libertine"/>
          <w:iCs/>
          <w14:ligatures w14:val="standard"/>
        </w:rPr>
        <w:t xml:space="preserve">n. Nonetheless calculating the </w:t>
      </w:r>
      <w:r w:rsidR="000853D2" w:rsidRPr="00861A1E">
        <w:rPr>
          <w:rFonts w:cs="Linux Libertine"/>
          <w:iCs/>
          <w14:ligatures w14:val="standard"/>
        </w:rPr>
        <w:t>carbon intensity</w:t>
      </w:r>
      <w:r w:rsidR="008E5D7C">
        <w:rPr>
          <w:rFonts w:cs="Linux Libertine"/>
          <w:iCs/>
          <w14:ligatures w14:val="standard"/>
        </w:rPr>
        <w:t xml:space="preserve"> of</w:t>
      </w:r>
      <w:r w:rsidR="000853D2" w:rsidRPr="00861A1E">
        <w:rPr>
          <w:rFonts w:cs="Linux Libertine"/>
          <w:iCs/>
          <w14:ligatures w14:val="standard"/>
        </w:rPr>
        <w:t xml:space="preserve"> electric</w:t>
      </w:r>
      <w:r w:rsidR="00924152">
        <w:rPr>
          <w:rFonts w:cs="Linux Libertine"/>
          <w:iCs/>
          <w14:ligatures w14:val="standard"/>
        </w:rPr>
        <w:t>ity</w:t>
      </w:r>
      <w:r w:rsidR="008E5D7C">
        <w:rPr>
          <w:rFonts w:cs="Linux Libertine"/>
          <w:iCs/>
          <w14:ligatures w14:val="standard"/>
        </w:rPr>
        <w:t xml:space="preserve"> from the natural gas generators</w:t>
      </w:r>
      <w:r w:rsidR="000853D2" w:rsidRPr="00861A1E">
        <w:rPr>
          <w:rFonts w:cs="Linux Libertine"/>
          <w:iCs/>
          <w14:ligatures w14:val="standard"/>
        </w:rPr>
        <w:t xml:space="preserve"> simply involve</w:t>
      </w:r>
      <w:r w:rsidR="00FC0DC9">
        <w:rPr>
          <w:rFonts w:cs="Linux Libertine"/>
          <w:iCs/>
          <w14:ligatures w14:val="standard"/>
        </w:rPr>
        <w:t>s</w:t>
      </w:r>
      <w:r w:rsidR="000853D2" w:rsidRPr="00861A1E">
        <w:rPr>
          <w:rFonts w:cs="Linux Libertine"/>
          <w:iCs/>
          <w14:ligatures w14:val="standard"/>
        </w:rPr>
        <w:t xml:space="preserve"> taking the natural gas emissions factor from table 1</w:t>
      </w:r>
      <w:r w:rsidR="007575C6">
        <w:rPr>
          <w:rFonts w:cs="Linux Libertine"/>
          <w:iCs/>
          <w14:ligatures w14:val="standard"/>
        </w:rPr>
        <w:t>,</w:t>
      </w:r>
      <w:r w:rsidR="000853D2" w:rsidRPr="00861A1E">
        <w:rPr>
          <w:rFonts w:cs="Linux Libertine"/>
          <w:iCs/>
          <w14:ligatures w14:val="standard"/>
        </w:rPr>
        <w:t xml:space="preserve"> multiplying </w:t>
      </w:r>
      <w:r w:rsidR="007575C6">
        <w:rPr>
          <w:rFonts w:cs="Linux Libertine"/>
          <w:iCs/>
          <w14:ligatures w14:val="standard"/>
        </w:rPr>
        <w:t>it</w:t>
      </w:r>
      <w:r w:rsidR="000853D2" w:rsidRPr="00861A1E">
        <w:rPr>
          <w:rFonts w:cs="Linux Libertine"/>
          <w:iCs/>
          <w14:ligatures w14:val="standard"/>
        </w:rPr>
        <w:t xml:space="preserve"> by </w:t>
      </w:r>
      <w:r w:rsidR="002B3115" w:rsidRPr="00861A1E">
        <w:rPr>
          <w:rFonts w:cs="Linux Libertine"/>
          <w:iCs/>
          <w14:ligatures w14:val="standard"/>
        </w:rPr>
        <w:t>how much natural gas was used by the generator</w:t>
      </w:r>
      <w:r w:rsidR="00CF0C69" w:rsidRPr="00861A1E">
        <w:rPr>
          <w:rFonts w:cs="Linux Libertine"/>
          <w:iCs/>
          <w14:ligatures w14:val="standard"/>
        </w:rPr>
        <w:t>s</w:t>
      </w:r>
      <w:r w:rsidR="007575C6">
        <w:rPr>
          <w:rFonts w:cs="Linux Libertine"/>
          <w:iCs/>
          <w14:ligatures w14:val="standard"/>
        </w:rPr>
        <w:t>, and</w:t>
      </w:r>
      <w:r w:rsidR="002B3115" w:rsidRPr="00861A1E">
        <w:rPr>
          <w:rFonts w:cs="Linux Libertine"/>
          <w:iCs/>
          <w14:ligatures w14:val="standard"/>
        </w:rPr>
        <w:t xml:space="preserve"> then dividing that by the amount of electric</w:t>
      </w:r>
      <w:r w:rsidR="00084275">
        <w:rPr>
          <w:rFonts w:cs="Linux Libertine"/>
          <w:iCs/>
          <w14:ligatures w14:val="standard"/>
        </w:rPr>
        <w:t>ity</w:t>
      </w:r>
      <w:r w:rsidR="002B3115" w:rsidRPr="00861A1E">
        <w:rPr>
          <w:rFonts w:cs="Linux Libertine"/>
          <w:iCs/>
          <w14:ligatures w14:val="standard"/>
        </w:rPr>
        <w:t xml:space="preserve"> </w:t>
      </w:r>
      <w:r w:rsidR="00200B45">
        <w:rPr>
          <w:rFonts w:cs="Linux Libertine"/>
          <w:iCs/>
          <w14:ligatures w14:val="standard"/>
        </w:rPr>
        <w:t xml:space="preserve">they </w:t>
      </w:r>
      <w:r w:rsidR="001822B7">
        <w:rPr>
          <w:rFonts w:cs="Linux Libertine"/>
          <w:iCs/>
          <w14:ligatures w14:val="standard"/>
        </w:rPr>
        <w:t>produced</w:t>
      </w:r>
      <w:r w:rsidR="002B3115" w:rsidRPr="00861A1E">
        <w:rPr>
          <w:rFonts w:cs="Linux Libertine"/>
          <w:iCs/>
          <w14:ligatures w14:val="standard"/>
        </w:rPr>
        <w:t xml:space="preserve">. </w:t>
      </w:r>
      <w:r w:rsidR="00B10934" w:rsidRPr="00861A1E">
        <w:rPr>
          <w:rFonts w:cs="Linux Libertine"/>
          <w:iCs/>
          <w14:ligatures w14:val="standard"/>
        </w:rPr>
        <w:t>For solar arrays, we treat the carbon intensity as 0</w:t>
      </w:r>
      <w:r w:rsidR="000D4ABF" w:rsidRPr="00861A1E">
        <w:rPr>
          <w:rFonts w:cs="Linux Libertine"/>
          <w:iCs/>
          <w14:ligatures w14:val="standard"/>
        </w:rPr>
        <w:t>.</w:t>
      </w:r>
    </w:p>
    <w:p w14:paraId="7386FA14" w14:textId="77777777" w:rsidR="00E1321C" w:rsidRDefault="00E1321C" w:rsidP="00861A1E">
      <w:pPr>
        <w:pStyle w:val="DisplayFormula"/>
        <w:tabs>
          <w:tab w:val="left" w:pos="200"/>
          <w:tab w:val="right" w:pos="4780"/>
        </w:tabs>
        <w:spacing w:before="0" w:after="0" w:line="264" w:lineRule="auto"/>
        <w:ind w:firstLine="245"/>
        <w:jc w:val="both"/>
        <w:rPr>
          <w:rFonts w:ascii="Linux Biolinum" w:hAnsi="Linux Biolinum" w:cs="Linux Biolinum"/>
          <w:iCs/>
          <w14:ligatures w14:val="standard"/>
        </w:rPr>
      </w:pPr>
    </w:p>
    <w:p w14:paraId="781F1BA9" w14:textId="0B1E94F6" w:rsidR="008C7DE6" w:rsidRDefault="005F43CD" w:rsidP="00861A1E">
      <w:pPr>
        <w:pStyle w:val="DisplayFormula"/>
        <w:tabs>
          <w:tab w:val="left" w:pos="200"/>
          <w:tab w:val="right" w:pos="4780"/>
        </w:tabs>
        <w:spacing w:before="0" w:after="0" w:line="264" w:lineRule="auto"/>
        <w:ind w:firstLine="245"/>
        <w:jc w:val="both"/>
        <w:rPr>
          <w:rFonts w:ascii="Linux Biolinum" w:hAnsi="Linux Biolinum" w:cs="Linux Biolinum"/>
          <w:iCs/>
          <w14:ligatures w14:val="standard"/>
        </w:rPr>
      </w:pPr>
      <w:bookmarkStart w:id="3" w:name="_Hlk126493064"/>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3</w:t>
      </w:r>
      <w:r>
        <w:rPr>
          <w:rStyle w:val="Label"/>
          <w:rFonts w:cs="Linux Libertine"/>
          <w:i/>
          <w14:ligatures w14:val="standard"/>
        </w:rPr>
        <w:t>.3</w:t>
      </w:r>
      <w:r>
        <w:rPr>
          <w:rFonts w:ascii="Linux Biolinum" w:hAnsi="Linux Biolinum" w:cs="Linux Biolinum"/>
          <w:i/>
          <w14:ligatures w14:val="standard"/>
        </w:rPr>
        <w:t xml:space="preserve"> Utility Electric</w:t>
      </w:r>
      <w:r w:rsidR="005601F1">
        <w:rPr>
          <w:rFonts w:ascii="Linux Biolinum" w:hAnsi="Linux Biolinum" w:cs="Linux Biolinum"/>
          <w:i/>
          <w14:ligatures w14:val="standard"/>
        </w:rPr>
        <w:t>ity</w:t>
      </w:r>
      <w:r w:rsidR="000F6D8D">
        <w:rPr>
          <w:rFonts w:ascii="Linux Biolinum" w:hAnsi="Linux Biolinum" w:cs="Linux Biolinum"/>
          <w:iCs/>
          <w14:ligatures w14:val="standard"/>
        </w:rPr>
        <w:t xml:space="preserve">. </w:t>
      </w:r>
      <w:proofErr w:type="spellStart"/>
      <w:r w:rsidR="000F6D8D" w:rsidRPr="00861A1E">
        <w:rPr>
          <w:rFonts w:cs="Linux Libertine"/>
          <w:iCs/>
          <w14:ligatures w14:val="standard"/>
        </w:rPr>
        <w:t>UIowa</w:t>
      </w:r>
      <w:proofErr w:type="spellEnd"/>
      <w:r w:rsidR="000F6D8D" w:rsidRPr="00861A1E">
        <w:rPr>
          <w:rFonts w:cs="Linux Libertine"/>
          <w:iCs/>
          <w14:ligatures w14:val="standard"/>
        </w:rPr>
        <w:t xml:space="preserve"> meters how much</w:t>
      </w:r>
      <w:r w:rsidR="00184297" w:rsidRPr="00861A1E">
        <w:rPr>
          <w:rFonts w:cs="Linux Libertine"/>
          <w:iCs/>
          <w14:ligatures w14:val="standard"/>
        </w:rPr>
        <w:t xml:space="preserve"> electric</w:t>
      </w:r>
      <w:r w:rsidR="00841DAC">
        <w:rPr>
          <w:rFonts w:cs="Linux Libertine"/>
          <w:iCs/>
          <w14:ligatures w14:val="standard"/>
        </w:rPr>
        <w:t>ity</w:t>
      </w:r>
      <w:r w:rsidR="00184297" w:rsidRPr="00861A1E">
        <w:rPr>
          <w:rFonts w:cs="Linux Libertine"/>
          <w:iCs/>
          <w14:ligatures w14:val="standard"/>
        </w:rPr>
        <w:t xml:space="preserve"> is being purchased from the utility at any given time</w:t>
      </w:r>
      <w:r w:rsidR="000616E4" w:rsidRPr="00861A1E">
        <w:rPr>
          <w:rFonts w:cs="Linux Libertine"/>
          <w:iCs/>
          <w14:ligatures w14:val="standard"/>
        </w:rPr>
        <w:t xml:space="preserve">. The fuel mix assumed </w:t>
      </w:r>
      <w:r w:rsidR="004A3A0F" w:rsidRPr="00861A1E">
        <w:rPr>
          <w:rFonts w:cs="Linux Libertine"/>
          <w:iCs/>
          <w14:ligatures w14:val="standard"/>
        </w:rPr>
        <w:t>of this electric</w:t>
      </w:r>
      <w:r w:rsidR="00CD0290" w:rsidRPr="00861A1E">
        <w:rPr>
          <w:rFonts w:cs="Linux Libertine"/>
          <w:iCs/>
          <w14:ligatures w14:val="standard"/>
        </w:rPr>
        <w:t>ity</w:t>
      </w:r>
      <w:r w:rsidR="004A3A0F" w:rsidRPr="00861A1E">
        <w:rPr>
          <w:rFonts w:cs="Linux Libertine"/>
          <w:iCs/>
          <w14:ligatures w14:val="standard"/>
        </w:rPr>
        <w:t xml:space="preserve"> </w:t>
      </w:r>
      <w:bookmarkEnd w:id="3"/>
      <w:r w:rsidR="004A3A0F" w:rsidRPr="00861A1E">
        <w:rPr>
          <w:rFonts w:cs="Linux Libertine"/>
          <w:iCs/>
          <w14:ligatures w14:val="standard"/>
        </w:rPr>
        <w:t>can be sourced from multiple sources</w:t>
      </w:r>
      <w:r w:rsidR="00580058" w:rsidRPr="00861A1E">
        <w:rPr>
          <w:rFonts w:cs="Linux Libertine"/>
          <w:iCs/>
          <w14:ligatures w14:val="standard"/>
        </w:rPr>
        <w:t>, depending on</w:t>
      </w:r>
      <w:r w:rsidR="00BA7F3B" w:rsidRPr="00861A1E">
        <w:rPr>
          <w:rFonts w:cs="Linux Libertine"/>
          <w:iCs/>
          <w14:ligatures w14:val="standard"/>
        </w:rPr>
        <w:t xml:space="preserve"> the experiment. For historical </w:t>
      </w:r>
      <w:r w:rsidR="0063585A" w:rsidRPr="00861A1E">
        <w:rPr>
          <w:rFonts w:cs="Linux Libertine"/>
          <w:iCs/>
          <w14:ligatures w14:val="standard"/>
        </w:rPr>
        <w:t>analysis</w:t>
      </w:r>
      <w:r w:rsidR="00BA7F3B" w:rsidRPr="00861A1E">
        <w:rPr>
          <w:rFonts w:cs="Linux Libertine"/>
          <w:iCs/>
          <w14:ligatures w14:val="standard"/>
        </w:rPr>
        <w:t xml:space="preserve"> we have used both the </w:t>
      </w:r>
      <w:r w:rsidR="0063585A" w:rsidRPr="00861A1E">
        <w:rPr>
          <w:rFonts w:cs="Linux Libertine"/>
          <w:iCs/>
          <w14:ligatures w14:val="standard"/>
        </w:rPr>
        <w:t xml:space="preserve">MISO fuel mix </w:t>
      </w:r>
      <w:r w:rsidR="00B512E0" w:rsidRPr="00861A1E">
        <w:rPr>
          <w:rFonts w:cs="Linux Libertine"/>
          <w:iCs/>
          <w14:ligatures w14:val="standard"/>
        </w:rPr>
        <w:t xml:space="preserve">provided by EIA </w:t>
      </w:r>
      <w:r w:rsidR="0063585A" w:rsidRPr="00861A1E">
        <w:rPr>
          <w:rFonts w:cs="Linux Libertine"/>
          <w:iCs/>
          <w14:ligatures w14:val="standard"/>
        </w:rPr>
        <w:t>[</w:t>
      </w:r>
      <w:r w:rsidR="00B512E0" w:rsidRPr="00861A1E">
        <w:rPr>
          <w:rFonts w:cs="Linux Libertine"/>
          <w:iCs/>
          <w14:ligatures w14:val="standard"/>
        </w:rPr>
        <w:t>3] and the</w:t>
      </w:r>
      <w:r w:rsidR="00763E80" w:rsidRPr="00861A1E">
        <w:rPr>
          <w:rFonts w:cs="Linux Libertine"/>
          <w:iCs/>
          <w14:ligatures w14:val="standard"/>
        </w:rPr>
        <w:t xml:space="preserve"> yearly</w:t>
      </w:r>
      <w:r w:rsidR="00B512E0" w:rsidRPr="00861A1E">
        <w:rPr>
          <w:rFonts w:cs="Linux Libertine"/>
          <w:iCs/>
          <w14:ligatures w14:val="standard"/>
        </w:rPr>
        <w:t xml:space="preserve"> average MidAmerican Energy </w:t>
      </w:r>
      <w:r w:rsidR="00537E34" w:rsidRPr="00861A1E">
        <w:rPr>
          <w:rFonts w:cs="Linux Libertine"/>
          <w:iCs/>
          <w14:ligatures w14:val="standard"/>
        </w:rPr>
        <w:t>Company fuel mix [10].</w:t>
      </w:r>
      <w:r w:rsidR="00B5520C" w:rsidRPr="00861A1E">
        <w:rPr>
          <w:rFonts w:cs="Linux Libertine"/>
          <w:iCs/>
          <w14:ligatures w14:val="standard"/>
        </w:rPr>
        <w:t xml:space="preserve"> For </w:t>
      </w:r>
      <w:r w:rsidR="002924A1" w:rsidRPr="00861A1E">
        <w:rPr>
          <w:rFonts w:cs="Linux Libertine"/>
          <w:iCs/>
          <w14:ligatures w14:val="standard"/>
        </w:rPr>
        <w:t xml:space="preserve">instantaneous </w:t>
      </w:r>
      <w:r w:rsidR="00A728B5" w:rsidRPr="00861A1E">
        <w:rPr>
          <w:rFonts w:cs="Linux Libertine"/>
          <w:iCs/>
          <w14:ligatures w14:val="standard"/>
        </w:rPr>
        <w:t>use-cases (</w:t>
      </w:r>
      <w:r w:rsidR="00EA30EE" w:rsidRPr="00861A1E">
        <w:rPr>
          <w:rFonts w:cs="Linux Libertine"/>
          <w:iCs/>
          <w14:ligatures w14:val="standard"/>
        </w:rPr>
        <w:t>i.e.,</w:t>
      </w:r>
      <w:r w:rsidR="00A728B5" w:rsidRPr="00861A1E">
        <w:rPr>
          <w:rFonts w:cs="Linux Libertine"/>
          <w:iCs/>
          <w14:ligatures w14:val="standard"/>
        </w:rPr>
        <w:t xml:space="preserve"> a real-time carbon footprint), we have </w:t>
      </w:r>
      <w:r w:rsidR="00BC2A75" w:rsidRPr="00861A1E">
        <w:rPr>
          <w:rFonts w:cs="Linux Libertine"/>
          <w:iCs/>
          <w14:ligatures w14:val="standard"/>
        </w:rPr>
        <w:t>used the MidAmerican fuel mix or the instantaneous MISO fuel mix [</w:t>
      </w:r>
      <w:r w:rsidR="007A55CF" w:rsidRPr="00861A1E">
        <w:rPr>
          <w:rFonts w:cs="Linux Libertine"/>
          <w:iCs/>
          <w14:ligatures w14:val="standard"/>
        </w:rPr>
        <w:t>4].</w:t>
      </w:r>
      <w:r w:rsidR="00314F26" w:rsidRPr="00861A1E">
        <w:rPr>
          <w:rFonts w:cs="Linux Libertine"/>
          <w:iCs/>
          <w14:ligatures w14:val="standard"/>
        </w:rPr>
        <w:t xml:space="preserve"> The fuel mix used can make a large difference in carbon </w:t>
      </w:r>
      <w:r w:rsidR="009921BC" w:rsidRPr="00861A1E">
        <w:rPr>
          <w:rFonts w:cs="Linux Libertine"/>
          <w:iCs/>
          <w14:ligatures w14:val="standard"/>
        </w:rPr>
        <w:t xml:space="preserve">intensity considering </w:t>
      </w:r>
      <w:r w:rsidR="00CB7A09" w:rsidRPr="00861A1E">
        <w:rPr>
          <w:rFonts w:cs="Linux Libertine"/>
          <w:iCs/>
          <w14:ligatures w14:val="standard"/>
        </w:rPr>
        <w:t>that the MidAmerican fuel mix is 62%</w:t>
      </w:r>
      <w:r w:rsidR="003422BA" w:rsidRPr="00861A1E">
        <w:rPr>
          <w:rFonts w:cs="Linux Libertine"/>
          <w:iCs/>
          <w14:ligatures w14:val="standard"/>
        </w:rPr>
        <w:t xml:space="preserve"> wind (which we treat as 0 carbon), but the MISO fuel </w:t>
      </w:r>
      <w:r w:rsidR="009B240D" w:rsidRPr="00861A1E">
        <w:rPr>
          <w:rFonts w:cs="Linux Libertine"/>
          <w:iCs/>
          <w14:ligatures w14:val="standard"/>
        </w:rPr>
        <w:t>mi</w:t>
      </w:r>
      <w:r w:rsidR="003422BA" w:rsidRPr="00861A1E">
        <w:rPr>
          <w:rFonts w:cs="Linux Libertine"/>
          <w:iCs/>
          <w14:ligatures w14:val="standard"/>
        </w:rPr>
        <w:t xml:space="preserve">x </w:t>
      </w:r>
      <w:r w:rsidR="00AF5080" w:rsidRPr="00861A1E">
        <w:rPr>
          <w:rFonts w:cs="Linux Libertine"/>
          <w:iCs/>
          <w14:ligatures w14:val="standard"/>
        </w:rPr>
        <w:t xml:space="preserve">is </w:t>
      </w:r>
      <w:r w:rsidR="00E96175" w:rsidRPr="00861A1E">
        <w:rPr>
          <w:rFonts w:cs="Linux Libertine"/>
          <w:iCs/>
          <w14:ligatures w14:val="standard"/>
        </w:rPr>
        <w:t>closer to</w:t>
      </w:r>
      <w:r w:rsidR="007C39CC" w:rsidRPr="00861A1E">
        <w:rPr>
          <w:rFonts w:cs="Linux Libertine"/>
          <w:iCs/>
          <w14:ligatures w14:val="standard"/>
        </w:rPr>
        <w:t xml:space="preserve"> 20% wind [</w:t>
      </w:r>
      <w:r w:rsidR="00E96175" w:rsidRPr="00861A1E">
        <w:rPr>
          <w:rFonts w:cs="Linux Libertine"/>
          <w:iCs/>
          <w14:ligatures w14:val="standard"/>
        </w:rPr>
        <w:t>10, 4]</w:t>
      </w:r>
      <w:r w:rsidR="00B158F9" w:rsidRPr="00861A1E">
        <w:rPr>
          <w:rFonts w:cs="Linux Libertine"/>
          <w:iCs/>
          <w14:ligatures w14:val="standard"/>
        </w:rPr>
        <w:t>.</w:t>
      </w:r>
    </w:p>
    <w:p w14:paraId="28EDD598" w14:textId="628B1272" w:rsidR="008B37F2" w:rsidRDefault="006C36DB" w:rsidP="00861A1E">
      <w:pPr>
        <w:pStyle w:val="DisplayFormula"/>
        <w:tabs>
          <w:tab w:val="left" w:pos="200"/>
          <w:tab w:val="right" w:pos="4780"/>
        </w:tabs>
        <w:spacing w:before="0" w:after="0" w:line="264" w:lineRule="auto"/>
        <w:ind w:firstLine="245"/>
        <w:jc w:val="both"/>
        <w:rPr>
          <w:rFonts w:cs="Linux Libertine"/>
          <w:iCs/>
          <w14:ligatures w14:val="standard"/>
        </w:rPr>
      </w:pPr>
      <w:r>
        <w:rPr>
          <w:rFonts w:ascii="Linux Biolinum" w:hAnsi="Linux Biolinum" w:cs="Linux Biolinum"/>
          <w:iCs/>
          <w14:ligatures w14:val="standard"/>
        </w:rPr>
        <w:tab/>
      </w:r>
      <w:r w:rsidRPr="00861A1E">
        <w:rPr>
          <w:rFonts w:cs="Linux Libertine"/>
          <w:iCs/>
          <w14:ligatures w14:val="standard"/>
        </w:rPr>
        <w:t>Once a fuel mix is de</w:t>
      </w:r>
      <w:r w:rsidR="00563AA7" w:rsidRPr="00861A1E">
        <w:rPr>
          <w:rFonts w:cs="Linux Libertine"/>
          <w:iCs/>
          <w14:ligatures w14:val="standard"/>
        </w:rPr>
        <w:t>termined</w:t>
      </w:r>
      <w:r w:rsidR="00512D1D" w:rsidRPr="00861A1E">
        <w:rPr>
          <w:rFonts w:cs="Linux Libertine"/>
          <w:iCs/>
          <w14:ligatures w14:val="standard"/>
        </w:rPr>
        <w:t>, the carbon intensity of</w:t>
      </w:r>
      <w:r w:rsidR="00A3731F" w:rsidRPr="00861A1E">
        <w:rPr>
          <w:rFonts w:cs="Linux Libertine"/>
          <w:iCs/>
          <w14:ligatures w14:val="standard"/>
        </w:rPr>
        <w:t xml:space="preserve"> purchased</w:t>
      </w:r>
      <w:r w:rsidR="00512D1D" w:rsidRPr="00861A1E">
        <w:rPr>
          <w:rFonts w:cs="Linux Libertine"/>
          <w:iCs/>
          <w14:ligatures w14:val="standard"/>
        </w:rPr>
        <w:t xml:space="preserve"> grid electric</w:t>
      </w:r>
      <w:r w:rsidR="00050A84">
        <w:rPr>
          <w:rFonts w:cs="Linux Libertine"/>
          <w:iCs/>
          <w14:ligatures w14:val="standard"/>
        </w:rPr>
        <w:t>ity</w:t>
      </w:r>
      <w:r w:rsidR="00512D1D" w:rsidRPr="00861A1E">
        <w:rPr>
          <w:rFonts w:cs="Linux Libertine"/>
          <w:iCs/>
          <w14:ligatures w14:val="standard"/>
        </w:rPr>
        <w:t xml:space="preserve"> is</w:t>
      </w:r>
      <w:r w:rsidR="00640B41" w:rsidRPr="00861A1E">
        <w:rPr>
          <w:rFonts w:cs="Linux Libertine"/>
          <w:iCs/>
          <w14:ligatures w14:val="standard"/>
        </w:rPr>
        <w:t xml:space="preserve"> </w:t>
      </w:r>
      <w:r w:rsidR="00FF4F77" w:rsidRPr="00861A1E">
        <w:rPr>
          <w:rFonts w:cs="Linux Libertine"/>
          <w:iCs/>
          <w14:ligatures w14:val="standard"/>
        </w:rPr>
        <w:t>an aggregate</w:t>
      </w:r>
      <w:r w:rsidR="002A55A0">
        <w:rPr>
          <w:rFonts w:cs="Linux Libertine"/>
          <w:iCs/>
          <w14:ligatures w14:val="standard"/>
        </w:rPr>
        <w:t xml:space="preserve"> of</w:t>
      </w:r>
      <w:r w:rsidR="00D63B59">
        <w:rPr>
          <w:rFonts w:cs="Linux Libertine"/>
          <w:iCs/>
          <w14:ligatures w14:val="standard"/>
        </w:rPr>
        <w:t>,</w:t>
      </w:r>
      <w:r w:rsidR="00FF4F77" w:rsidRPr="00861A1E">
        <w:rPr>
          <w:rFonts w:cs="Linux Libertine"/>
          <w:iCs/>
          <w14:ligatures w14:val="standard"/>
        </w:rPr>
        <w:t xml:space="preserve"> </w:t>
      </w:r>
      <w:r w:rsidR="00034FDC" w:rsidRPr="00861A1E">
        <w:rPr>
          <w:rFonts w:cs="Linux Libertine"/>
          <w:iCs/>
          <w14:ligatures w14:val="standard"/>
        </w:rPr>
        <w:t xml:space="preserve">for each </w:t>
      </w:r>
      <w:r w:rsidR="00DE56B6" w:rsidRPr="00861A1E">
        <w:rPr>
          <w:rFonts w:cs="Linux Libertine"/>
          <w:iCs/>
          <w14:ligatures w14:val="standard"/>
        </w:rPr>
        <w:t>energy source</w:t>
      </w:r>
      <w:r w:rsidR="00034FDC" w:rsidRPr="00861A1E">
        <w:rPr>
          <w:rFonts w:cs="Linux Libertine"/>
          <w:iCs/>
          <w14:ligatures w14:val="standard"/>
        </w:rPr>
        <w:t xml:space="preserve"> in the mix</w:t>
      </w:r>
      <w:r w:rsidR="002A55A0">
        <w:rPr>
          <w:rFonts w:cs="Linux Libertine"/>
          <w:iCs/>
          <w14:ligatures w14:val="standard"/>
        </w:rPr>
        <w:t xml:space="preserve">, </w:t>
      </w:r>
      <w:r w:rsidR="00034FDC" w:rsidRPr="00861A1E">
        <w:rPr>
          <w:rFonts w:cs="Linux Libertine"/>
          <w:iCs/>
          <w14:ligatures w14:val="standard"/>
        </w:rPr>
        <w:t>the</w:t>
      </w:r>
      <w:r w:rsidR="00904BBC" w:rsidRPr="00861A1E">
        <w:rPr>
          <w:rFonts w:cs="Linux Libertine"/>
          <w:i/>
          <w14:ligatures w14:val="standard"/>
        </w:rPr>
        <w:t xml:space="preserve"> </w:t>
      </w:r>
      <w:r w:rsidR="003B792D" w:rsidRPr="00861A1E">
        <w:rPr>
          <w:rFonts w:cs="Linux Libertine"/>
          <w:i/>
          <w14:ligatures w14:val="standard"/>
        </w:rPr>
        <w:t>total electric</w:t>
      </w:r>
      <w:r w:rsidR="00033F4F">
        <w:rPr>
          <w:rFonts w:cs="Linux Libertine"/>
          <w:i/>
          <w14:ligatures w14:val="standard"/>
        </w:rPr>
        <w:t>ity</w:t>
      </w:r>
      <w:r w:rsidR="00BF5157" w:rsidRPr="00861A1E">
        <w:rPr>
          <w:rFonts w:cs="Linux Libertine"/>
          <w:i/>
          <w14:ligatures w14:val="standard"/>
        </w:rPr>
        <w:t xml:space="preserve"> </w:t>
      </w:r>
      <w:r w:rsidR="003B3FF7" w:rsidRPr="00861A1E">
        <w:rPr>
          <w:rFonts w:cs="Linux Libertine"/>
          <w:i/>
          <w14:ligatures w14:val="standard"/>
        </w:rPr>
        <w:t>purchased</w:t>
      </w:r>
      <w:r w:rsidR="003B3FF7" w:rsidRPr="00861A1E">
        <w:rPr>
          <w:rFonts w:cs="Linux Libertine"/>
          <w:iCs/>
          <w14:ligatures w14:val="standard"/>
        </w:rPr>
        <w:t xml:space="preserve"> * </w:t>
      </w:r>
      <w:r w:rsidR="009E5564" w:rsidRPr="00861A1E">
        <w:rPr>
          <w:rFonts w:cs="Linux Libertine"/>
          <w:i/>
          <w14:ligatures w14:val="standard"/>
        </w:rPr>
        <w:t>percent of fuel mix</w:t>
      </w:r>
      <w:r w:rsidR="009E5564" w:rsidRPr="00861A1E">
        <w:rPr>
          <w:rFonts w:cs="Linux Libertine"/>
          <w:iCs/>
          <w14:ligatures w14:val="standard"/>
        </w:rPr>
        <w:t xml:space="preserve"> * </w:t>
      </w:r>
      <w:r w:rsidR="006502AF" w:rsidRPr="00861A1E">
        <w:rPr>
          <w:rFonts w:cs="Linux Libertine"/>
          <w:i/>
          <w14:ligatures w14:val="standard"/>
        </w:rPr>
        <w:t>the carbon intensity</w:t>
      </w:r>
      <w:r w:rsidR="003E29FF" w:rsidRPr="00861A1E">
        <w:rPr>
          <w:rFonts w:cs="Linux Libertine"/>
          <w:i/>
          <w14:ligatures w14:val="standard"/>
        </w:rPr>
        <w:t xml:space="preserve"> of the</w:t>
      </w:r>
      <w:r w:rsidR="006502AF" w:rsidRPr="00861A1E">
        <w:rPr>
          <w:rFonts w:cs="Linux Libertine"/>
          <w:i/>
          <w14:ligatures w14:val="standard"/>
        </w:rPr>
        <w:t xml:space="preserve"> </w:t>
      </w:r>
      <w:r w:rsidR="000D28CD" w:rsidRPr="00861A1E">
        <w:rPr>
          <w:rFonts w:cs="Linux Libertine"/>
          <w:i/>
          <w14:ligatures w14:val="standard"/>
        </w:rPr>
        <w:t>energy source</w:t>
      </w:r>
      <w:r w:rsidR="00E934F7" w:rsidRPr="00861A1E">
        <w:rPr>
          <w:rFonts w:cs="Linux Libertine"/>
          <w:i/>
          <w14:ligatures w14:val="standard"/>
        </w:rPr>
        <w:t xml:space="preserve"> </w:t>
      </w:r>
      <w:r w:rsidR="00875D71" w:rsidRPr="00861A1E">
        <w:rPr>
          <w:rFonts w:cs="Linux Libertine"/>
          <w:iCs/>
          <w14:ligatures w14:val="standard"/>
        </w:rPr>
        <w:t xml:space="preserve">all </w:t>
      </w:r>
      <w:r w:rsidR="00512E1C" w:rsidRPr="00861A1E">
        <w:rPr>
          <w:rFonts w:cs="Linux Libertine"/>
          <w:iCs/>
          <w14:ligatures w14:val="standard"/>
        </w:rPr>
        <w:t>divided by</w:t>
      </w:r>
      <w:r w:rsidR="00875D71" w:rsidRPr="00861A1E">
        <w:rPr>
          <w:rFonts w:cs="Linux Libertine"/>
          <w:iCs/>
          <w14:ligatures w14:val="standard"/>
        </w:rPr>
        <w:t xml:space="preserve"> the</w:t>
      </w:r>
      <w:r w:rsidR="00875D71" w:rsidRPr="00861A1E">
        <w:rPr>
          <w:rFonts w:cs="Linux Libertine"/>
          <w:i/>
          <w14:ligatures w14:val="standard"/>
        </w:rPr>
        <w:t xml:space="preserve"> total electric</w:t>
      </w:r>
      <w:r w:rsidR="00A071E9">
        <w:rPr>
          <w:rFonts w:cs="Linux Libertine"/>
          <w:i/>
          <w14:ligatures w14:val="standard"/>
        </w:rPr>
        <w:t>ity</w:t>
      </w:r>
      <w:r w:rsidR="00875D71" w:rsidRPr="00861A1E">
        <w:rPr>
          <w:rFonts w:cs="Linux Libertine"/>
          <w:i/>
          <w14:ligatures w14:val="standard"/>
        </w:rPr>
        <w:t xml:space="preserve"> purchased</w:t>
      </w:r>
      <w:r w:rsidR="000F6FEE" w:rsidRPr="00861A1E">
        <w:rPr>
          <w:rFonts w:cs="Linux Libertine"/>
          <w:iCs/>
          <w14:ligatures w14:val="standard"/>
        </w:rPr>
        <w:t xml:space="preserve">. </w:t>
      </w:r>
      <w:r w:rsidR="00214320" w:rsidRPr="00861A1E">
        <w:rPr>
          <w:rFonts w:cs="Linux Libertine"/>
          <w:iCs/>
          <w14:ligatures w14:val="standard"/>
        </w:rPr>
        <w:t xml:space="preserve">For </w:t>
      </w:r>
      <w:r w:rsidR="00F32848" w:rsidRPr="00861A1E">
        <w:rPr>
          <w:rFonts w:cs="Linux Libertine"/>
          <w:iCs/>
          <w14:ligatures w14:val="standard"/>
        </w:rPr>
        <w:t>example,</w:t>
      </w:r>
      <w:r w:rsidR="00214320" w:rsidRPr="00861A1E">
        <w:rPr>
          <w:rFonts w:cs="Linux Libertine"/>
          <w:iCs/>
          <w14:ligatures w14:val="standard"/>
        </w:rPr>
        <w:t xml:space="preserve"> using the intensities from tab</w:t>
      </w:r>
      <w:r w:rsidR="005E3C15" w:rsidRPr="00861A1E">
        <w:rPr>
          <w:rFonts w:cs="Linux Libertine"/>
          <w:iCs/>
          <w14:ligatures w14:val="standard"/>
        </w:rPr>
        <w:t xml:space="preserve">le </w:t>
      </w:r>
      <w:r w:rsidR="008C65D3" w:rsidRPr="00861A1E">
        <w:rPr>
          <w:rFonts w:cs="Linux Libertine"/>
          <w:iCs/>
          <w14:ligatures w14:val="standard"/>
        </w:rPr>
        <w:t>2</w:t>
      </w:r>
      <w:r w:rsidR="008B37F2" w:rsidRPr="00861A1E">
        <w:rPr>
          <w:rFonts w:cs="Linux Libertine"/>
          <w:iCs/>
          <w14:ligatures w14:val="standard"/>
        </w:rPr>
        <w:t xml:space="preserve">, </w:t>
      </w:r>
      <w:r w:rsidR="0020266A" w:rsidRPr="00861A1E">
        <w:rPr>
          <w:rFonts w:cs="Linux Libertine"/>
          <w:iCs/>
          <w14:ligatures w14:val="standard"/>
        </w:rPr>
        <w:t xml:space="preserve">if </w:t>
      </w:r>
      <w:r w:rsidR="001D1336" w:rsidRPr="00861A1E">
        <w:rPr>
          <w:rFonts w:cs="Linux Libertine"/>
          <w:iCs/>
          <w14:ligatures w14:val="standard"/>
        </w:rPr>
        <w:t xml:space="preserve">30 </w:t>
      </w:r>
      <w:r w:rsidR="002F4A13" w:rsidRPr="00861A1E">
        <w:rPr>
          <w:rFonts w:cs="Linux Libertine"/>
          <w:iCs/>
          <w14:ligatures w14:val="standard"/>
        </w:rPr>
        <w:t xml:space="preserve">MWh </w:t>
      </w:r>
      <w:r w:rsidR="0020266A" w:rsidRPr="00861A1E">
        <w:rPr>
          <w:rFonts w:cs="Linux Libertine"/>
          <w:iCs/>
          <w14:ligatures w14:val="standard"/>
        </w:rPr>
        <w:t>of electric is purchased</w:t>
      </w:r>
      <w:r w:rsidR="0096184E" w:rsidRPr="00861A1E">
        <w:rPr>
          <w:rFonts w:cs="Linux Libertine"/>
          <w:iCs/>
          <w14:ligatures w14:val="standard"/>
        </w:rPr>
        <w:t xml:space="preserve"> and 50% of the mix is wind, 30% is natural gas</w:t>
      </w:r>
      <w:r w:rsidR="00D30A81" w:rsidRPr="00861A1E">
        <w:rPr>
          <w:rFonts w:cs="Linux Libertine"/>
          <w:iCs/>
          <w14:ligatures w14:val="standard"/>
        </w:rPr>
        <w:t>, and 20% is coal</w:t>
      </w:r>
      <w:r w:rsidR="00B75B98">
        <w:rPr>
          <w:rFonts w:cs="Linux Libertine"/>
          <w:iCs/>
          <w14:ligatures w14:val="standard"/>
        </w:rPr>
        <w:t>,</w:t>
      </w:r>
      <w:r w:rsidR="00D30A81" w:rsidRPr="00861A1E">
        <w:rPr>
          <w:rFonts w:cs="Linux Libertine"/>
          <w:iCs/>
          <w14:ligatures w14:val="standard"/>
        </w:rPr>
        <w:t xml:space="preserve"> then the carbon</w:t>
      </w:r>
      <w:r w:rsidR="00976D30" w:rsidRPr="00861A1E">
        <w:rPr>
          <w:rFonts w:cs="Linux Libertine"/>
          <w:iCs/>
          <w14:ligatures w14:val="standard"/>
        </w:rPr>
        <w:t xml:space="preserve"> intensity of purchased </w:t>
      </w:r>
      <w:r w:rsidR="00177643" w:rsidRPr="00861A1E">
        <w:rPr>
          <w:rFonts w:cs="Linux Libertine"/>
          <w:iCs/>
          <w14:ligatures w14:val="standard"/>
        </w:rPr>
        <w:t>electric is (</w:t>
      </w:r>
      <w:r w:rsidR="00331D7A" w:rsidRPr="00861A1E">
        <w:rPr>
          <w:rFonts w:cs="Linux Libertine"/>
          <w:iCs/>
          <w14:ligatures w14:val="standard"/>
        </w:rPr>
        <w:t xml:space="preserve">30 * 0.5 * 0 + </w:t>
      </w:r>
      <w:r w:rsidR="00CF2940" w:rsidRPr="00861A1E">
        <w:rPr>
          <w:rFonts w:cs="Linux Libertine"/>
          <w:iCs/>
          <w14:ligatures w14:val="standard"/>
        </w:rPr>
        <w:t>3</w:t>
      </w:r>
      <w:r w:rsidR="00331D7A" w:rsidRPr="00861A1E">
        <w:rPr>
          <w:rFonts w:cs="Linux Libertine"/>
          <w:iCs/>
          <w14:ligatures w14:val="standard"/>
        </w:rPr>
        <w:t xml:space="preserve">0 * 0.3 * </w:t>
      </w:r>
      <w:r w:rsidR="00C4776E" w:rsidRPr="00861A1E">
        <w:rPr>
          <w:rFonts w:cs="Linux Libertine"/>
          <w:iCs/>
          <w14:ligatures w14:val="standard"/>
        </w:rPr>
        <w:t>0.97</w:t>
      </w:r>
      <w:r w:rsidR="006C29B3" w:rsidRPr="00861A1E">
        <w:rPr>
          <w:rFonts w:cs="Linux Libertine"/>
          <w:iCs/>
          <w14:ligatures w14:val="standard"/>
        </w:rPr>
        <w:t xml:space="preserve"> * 1000 + 30 * 0.2 * </w:t>
      </w:r>
      <w:r w:rsidR="00C4776E" w:rsidRPr="00861A1E">
        <w:rPr>
          <w:rFonts w:cs="Linux Libertine"/>
          <w:iCs/>
          <w14:ligatures w14:val="standard"/>
        </w:rPr>
        <w:t xml:space="preserve">2.26 * 1000) / 30 ≈ </w:t>
      </w:r>
      <w:r w:rsidR="00B42502" w:rsidRPr="00861A1E">
        <w:rPr>
          <w:rStyle w:val="qv3wpe"/>
          <w:rFonts w:cs="Linux Libertine"/>
        </w:rPr>
        <w:t xml:space="preserve">743 lbs. of CO2 per </w:t>
      </w:r>
      <w:r w:rsidR="00853319" w:rsidRPr="00861A1E">
        <w:rPr>
          <w:rStyle w:val="qv3wpe"/>
          <w:rFonts w:cs="Linux Libertine"/>
        </w:rPr>
        <w:t>megawatt</w:t>
      </w:r>
      <w:r w:rsidR="00922E88" w:rsidRPr="00861A1E">
        <w:rPr>
          <w:rStyle w:val="qv3wpe"/>
          <w:rFonts w:cs="Linux Libertine"/>
        </w:rPr>
        <w:t>-hour (</w:t>
      </w:r>
      <w:r w:rsidR="00B42502" w:rsidRPr="00861A1E">
        <w:rPr>
          <w:rStyle w:val="qv3wpe"/>
          <w:rFonts w:cs="Linux Libertine"/>
        </w:rPr>
        <w:t>MWh</w:t>
      </w:r>
      <w:r w:rsidR="00922E88" w:rsidRPr="00861A1E">
        <w:rPr>
          <w:rStyle w:val="qv3wpe"/>
          <w:rFonts w:cs="Linux Libertine"/>
        </w:rPr>
        <w:t>)</w:t>
      </w:r>
    </w:p>
    <w:p w14:paraId="0B091FAA" w14:textId="77777777" w:rsidR="00861A1E" w:rsidRPr="00861A1E" w:rsidRDefault="00861A1E" w:rsidP="00861A1E">
      <w:pPr>
        <w:pStyle w:val="DisplayFormula"/>
        <w:tabs>
          <w:tab w:val="left" w:pos="200"/>
          <w:tab w:val="right" w:pos="4780"/>
        </w:tabs>
        <w:spacing w:before="0" w:after="0" w:line="264" w:lineRule="auto"/>
        <w:ind w:firstLine="245"/>
        <w:jc w:val="both"/>
        <w:rPr>
          <w:rFonts w:cs="Linux Libertine"/>
          <w:iCs/>
          <w14:ligatures w14:val="standard"/>
        </w:rPr>
      </w:pPr>
    </w:p>
    <w:tbl>
      <w:tblPr>
        <w:tblStyle w:val="TableGrid"/>
        <w:tblW w:w="0" w:type="auto"/>
        <w:jc w:val="center"/>
        <w:tblLook w:val="04A0" w:firstRow="1" w:lastRow="0" w:firstColumn="1" w:lastColumn="0" w:noHBand="0" w:noVBand="1"/>
      </w:tblPr>
      <w:tblGrid>
        <w:gridCol w:w="1380"/>
        <w:gridCol w:w="2700"/>
      </w:tblGrid>
      <w:tr w:rsidR="00B1686C" w:rsidRPr="00327258" w14:paraId="2346C5BB" w14:textId="77777777" w:rsidTr="005E1760">
        <w:trPr>
          <w:jc w:val="center"/>
        </w:trPr>
        <w:tc>
          <w:tcPr>
            <w:tcW w:w="1380" w:type="dxa"/>
          </w:tcPr>
          <w:p w14:paraId="572537D8" w14:textId="7C95882E" w:rsidR="00B1686C" w:rsidRPr="00686A8E" w:rsidRDefault="000D28CD" w:rsidP="004E4D6F">
            <w:pPr>
              <w:rPr>
                <w:rFonts w:eastAsia="Times New Roman" w:cs="Linux Libertine"/>
                <w:b/>
                <w:bCs/>
                <w:szCs w:val="18"/>
              </w:rPr>
            </w:pPr>
            <w:r>
              <w:rPr>
                <w:rFonts w:eastAsia="Times New Roman" w:cs="Linux Libertine"/>
                <w:b/>
                <w:bCs/>
                <w:szCs w:val="18"/>
              </w:rPr>
              <w:t>Energy</w:t>
            </w:r>
            <w:r w:rsidR="006A30F4" w:rsidRPr="00686A8E">
              <w:rPr>
                <w:rFonts w:eastAsia="Times New Roman" w:cs="Linux Libertine"/>
                <w:b/>
                <w:bCs/>
                <w:szCs w:val="18"/>
              </w:rPr>
              <w:t xml:space="preserve"> </w:t>
            </w:r>
            <w:r w:rsidR="00B23B1E">
              <w:rPr>
                <w:rFonts w:eastAsia="Times New Roman" w:cs="Linux Libertine"/>
                <w:b/>
                <w:bCs/>
                <w:szCs w:val="18"/>
              </w:rPr>
              <w:t>Source</w:t>
            </w:r>
          </w:p>
        </w:tc>
        <w:tc>
          <w:tcPr>
            <w:tcW w:w="2700" w:type="dxa"/>
          </w:tcPr>
          <w:p w14:paraId="49DC4B6F" w14:textId="622CC471" w:rsidR="00B1686C" w:rsidRPr="00686A8E" w:rsidRDefault="006A30F4" w:rsidP="004E4D6F">
            <w:pPr>
              <w:rPr>
                <w:rFonts w:eastAsia="Times New Roman" w:cs="Linux Libertine"/>
                <w:b/>
                <w:bCs/>
                <w:szCs w:val="18"/>
              </w:rPr>
            </w:pPr>
            <w:r w:rsidRPr="00686A8E">
              <w:rPr>
                <w:rFonts w:eastAsia="Times New Roman" w:cs="Linux Libertine"/>
                <w:b/>
                <w:bCs/>
                <w:szCs w:val="18"/>
              </w:rPr>
              <w:t>Carbon Intensity</w:t>
            </w:r>
            <w:r w:rsidR="00686A8E" w:rsidRPr="00686A8E">
              <w:rPr>
                <w:rFonts w:eastAsia="Times New Roman" w:cs="Linux Libertine"/>
                <w:b/>
                <w:bCs/>
                <w:szCs w:val="18"/>
              </w:rPr>
              <w:t xml:space="preserve"> (lbs. per </w:t>
            </w:r>
            <w:r w:rsidR="005E1760">
              <w:rPr>
                <w:rFonts w:eastAsia="Times New Roman" w:cs="Linux Libertine"/>
                <w:b/>
                <w:bCs/>
                <w:szCs w:val="18"/>
              </w:rPr>
              <w:t>k</w:t>
            </w:r>
            <w:r w:rsidR="00686A8E" w:rsidRPr="00686A8E">
              <w:rPr>
                <w:rFonts w:eastAsia="Times New Roman" w:cs="Linux Libertine"/>
                <w:b/>
                <w:bCs/>
                <w:szCs w:val="18"/>
              </w:rPr>
              <w:t>Wh</w:t>
            </w:r>
            <w:r w:rsidR="00686A8E">
              <w:rPr>
                <w:rFonts w:eastAsia="Times New Roman" w:cs="Linux Libertine"/>
                <w:b/>
                <w:bCs/>
                <w:szCs w:val="18"/>
              </w:rPr>
              <w:t>)</w:t>
            </w:r>
          </w:p>
        </w:tc>
      </w:tr>
      <w:tr w:rsidR="00B1686C" w14:paraId="556DE029" w14:textId="77777777" w:rsidTr="005E1760">
        <w:trPr>
          <w:jc w:val="center"/>
        </w:trPr>
        <w:tc>
          <w:tcPr>
            <w:tcW w:w="1380" w:type="dxa"/>
          </w:tcPr>
          <w:p w14:paraId="6D1C59B1" w14:textId="77777777" w:rsidR="00B1686C" w:rsidRPr="00686A8E" w:rsidRDefault="00B1686C" w:rsidP="004E4D6F">
            <w:pPr>
              <w:rPr>
                <w:rFonts w:eastAsia="Times New Roman" w:cs="Linux Libertine"/>
                <w:szCs w:val="18"/>
              </w:rPr>
            </w:pPr>
            <w:r w:rsidRPr="00686A8E">
              <w:rPr>
                <w:rFonts w:eastAsia="Times New Roman" w:cs="Linux Libertine"/>
                <w:szCs w:val="18"/>
              </w:rPr>
              <w:t>Natural Gas</w:t>
            </w:r>
          </w:p>
        </w:tc>
        <w:tc>
          <w:tcPr>
            <w:tcW w:w="2700" w:type="dxa"/>
          </w:tcPr>
          <w:p w14:paraId="73A9D56E" w14:textId="7A98431F" w:rsidR="00B1686C" w:rsidRPr="00686A8E" w:rsidRDefault="00E60BD3" w:rsidP="004E4D6F">
            <w:pPr>
              <w:rPr>
                <w:rFonts w:eastAsia="Times New Roman" w:cs="Linux Libertine"/>
                <w:szCs w:val="18"/>
              </w:rPr>
            </w:pPr>
            <w:r>
              <w:rPr>
                <w:rFonts w:eastAsia="Times New Roman" w:cs="Linux Libertine"/>
                <w:szCs w:val="18"/>
              </w:rPr>
              <w:t>0.97</w:t>
            </w:r>
            <w:r w:rsidR="00B1686C" w:rsidRPr="00686A8E">
              <w:rPr>
                <w:rFonts w:eastAsia="Times New Roman" w:cs="Linux Libertine"/>
                <w:szCs w:val="18"/>
              </w:rPr>
              <w:t xml:space="preserve"> pounds per kWh</w:t>
            </w:r>
          </w:p>
        </w:tc>
      </w:tr>
      <w:tr w:rsidR="00B1686C" w14:paraId="09EC4F93" w14:textId="77777777" w:rsidTr="005E1760">
        <w:trPr>
          <w:jc w:val="center"/>
        </w:trPr>
        <w:tc>
          <w:tcPr>
            <w:tcW w:w="1380" w:type="dxa"/>
          </w:tcPr>
          <w:p w14:paraId="733D60D4" w14:textId="77777777" w:rsidR="00B1686C" w:rsidRPr="00686A8E" w:rsidRDefault="00B1686C" w:rsidP="004E4D6F">
            <w:pPr>
              <w:rPr>
                <w:rFonts w:eastAsia="Times New Roman" w:cs="Linux Libertine"/>
                <w:szCs w:val="18"/>
              </w:rPr>
            </w:pPr>
            <w:r w:rsidRPr="00686A8E">
              <w:rPr>
                <w:rFonts w:eastAsia="Times New Roman" w:cs="Linux Libertine"/>
                <w:szCs w:val="18"/>
              </w:rPr>
              <w:t>Coal</w:t>
            </w:r>
          </w:p>
        </w:tc>
        <w:tc>
          <w:tcPr>
            <w:tcW w:w="2700" w:type="dxa"/>
          </w:tcPr>
          <w:p w14:paraId="14B8A05A" w14:textId="7AF7A028" w:rsidR="00B1686C" w:rsidRPr="00686A8E" w:rsidRDefault="008B2C63" w:rsidP="004E4D6F">
            <w:pPr>
              <w:rPr>
                <w:rFonts w:eastAsia="Times New Roman" w:cs="Linux Libertine"/>
                <w:szCs w:val="18"/>
              </w:rPr>
            </w:pPr>
            <w:r>
              <w:rPr>
                <w:rFonts w:eastAsia="Times New Roman" w:cs="Linux Libertine"/>
                <w:szCs w:val="18"/>
              </w:rPr>
              <w:t>2.2</w:t>
            </w:r>
            <w:r w:rsidR="00E60BD3">
              <w:rPr>
                <w:rFonts w:eastAsia="Times New Roman" w:cs="Linux Libertine"/>
                <w:szCs w:val="18"/>
              </w:rPr>
              <w:t>6</w:t>
            </w:r>
            <w:r w:rsidR="00B1686C" w:rsidRPr="00686A8E">
              <w:rPr>
                <w:rFonts w:eastAsia="Times New Roman" w:cs="Linux Libertine"/>
                <w:szCs w:val="18"/>
              </w:rPr>
              <w:t xml:space="preserve"> pounds per kWh</w:t>
            </w:r>
          </w:p>
        </w:tc>
      </w:tr>
      <w:tr w:rsidR="00B1686C" w14:paraId="304EAAD7" w14:textId="77777777" w:rsidTr="005E1760">
        <w:trPr>
          <w:jc w:val="center"/>
        </w:trPr>
        <w:tc>
          <w:tcPr>
            <w:tcW w:w="1380" w:type="dxa"/>
          </w:tcPr>
          <w:p w14:paraId="49B57AB1" w14:textId="77777777" w:rsidR="00B1686C" w:rsidRPr="00686A8E" w:rsidRDefault="00B1686C" w:rsidP="004E4D6F">
            <w:pPr>
              <w:rPr>
                <w:rFonts w:eastAsia="Times New Roman" w:cs="Linux Libertine"/>
                <w:szCs w:val="18"/>
              </w:rPr>
            </w:pPr>
            <w:r w:rsidRPr="00686A8E">
              <w:rPr>
                <w:rFonts w:eastAsia="Times New Roman" w:cs="Linux Libertine"/>
                <w:szCs w:val="18"/>
              </w:rPr>
              <w:t>Petroleum</w:t>
            </w:r>
          </w:p>
        </w:tc>
        <w:tc>
          <w:tcPr>
            <w:tcW w:w="2700" w:type="dxa"/>
          </w:tcPr>
          <w:p w14:paraId="5230AC4B" w14:textId="76C2E694" w:rsidR="00B1686C" w:rsidRPr="00686A8E" w:rsidRDefault="00B1686C" w:rsidP="004E4D6F">
            <w:pPr>
              <w:rPr>
                <w:rFonts w:eastAsia="Times New Roman" w:cs="Linux Libertine"/>
                <w:szCs w:val="18"/>
              </w:rPr>
            </w:pPr>
            <w:r w:rsidRPr="00686A8E">
              <w:rPr>
                <w:rFonts w:eastAsia="Times New Roman" w:cs="Linux Libertine"/>
                <w:szCs w:val="18"/>
              </w:rPr>
              <w:t>2.</w:t>
            </w:r>
            <w:r w:rsidR="00E60BD3">
              <w:rPr>
                <w:rFonts w:eastAsia="Times New Roman" w:cs="Linux Libertine"/>
                <w:szCs w:val="18"/>
              </w:rPr>
              <w:t>44</w:t>
            </w:r>
            <w:r w:rsidRPr="00686A8E">
              <w:rPr>
                <w:rFonts w:eastAsia="Times New Roman" w:cs="Linux Libertine"/>
                <w:szCs w:val="18"/>
              </w:rPr>
              <w:t xml:space="preserve"> pounds per kWh</w:t>
            </w:r>
          </w:p>
        </w:tc>
      </w:tr>
      <w:tr w:rsidR="00B1686C" w14:paraId="03409B50" w14:textId="77777777" w:rsidTr="005E1760">
        <w:trPr>
          <w:jc w:val="center"/>
        </w:trPr>
        <w:tc>
          <w:tcPr>
            <w:tcW w:w="1380" w:type="dxa"/>
          </w:tcPr>
          <w:p w14:paraId="54FCBBAB" w14:textId="77777777" w:rsidR="00B1686C" w:rsidRPr="00686A8E" w:rsidRDefault="00B1686C" w:rsidP="004E4D6F">
            <w:pPr>
              <w:rPr>
                <w:rFonts w:eastAsia="Times New Roman" w:cs="Linux Libertine"/>
                <w:szCs w:val="18"/>
              </w:rPr>
            </w:pPr>
            <w:r w:rsidRPr="00686A8E">
              <w:rPr>
                <w:rFonts w:eastAsia="Times New Roman" w:cs="Linux Libertine"/>
                <w:szCs w:val="18"/>
              </w:rPr>
              <w:t>Other</w:t>
            </w:r>
          </w:p>
        </w:tc>
        <w:tc>
          <w:tcPr>
            <w:tcW w:w="2700" w:type="dxa"/>
          </w:tcPr>
          <w:p w14:paraId="7EB8667C" w14:textId="77777777" w:rsidR="00B1686C" w:rsidRPr="00686A8E" w:rsidRDefault="00B1686C" w:rsidP="004E4D6F">
            <w:pPr>
              <w:rPr>
                <w:rFonts w:eastAsia="Times New Roman" w:cs="Linux Libertine"/>
                <w:szCs w:val="18"/>
              </w:rPr>
            </w:pPr>
            <w:r w:rsidRPr="00686A8E">
              <w:rPr>
                <w:rFonts w:eastAsia="Times New Roman" w:cs="Linux Libertine"/>
                <w:szCs w:val="18"/>
              </w:rPr>
              <w:t>0.85 pounds per kWh</w:t>
            </w:r>
          </w:p>
        </w:tc>
      </w:tr>
      <w:tr w:rsidR="00B1686C" w14:paraId="0467B741" w14:textId="77777777" w:rsidTr="005E1760">
        <w:trPr>
          <w:jc w:val="center"/>
        </w:trPr>
        <w:tc>
          <w:tcPr>
            <w:tcW w:w="1380" w:type="dxa"/>
          </w:tcPr>
          <w:p w14:paraId="6092EDB4" w14:textId="77777777" w:rsidR="00B1686C" w:rsidRPr="00686A8E" w:rsidRDefault="00B1686C" w:rsidP="004E4D6F">
            <w:pPr>
              <w:rPr>
                <w:rFonts w:eastAsia="Times New Roman" w:cs="Linux Libertine"/>
                <w:szCs w:val="18"/>
              </w:rPr>
            </w:pPr>
            <w:r w:rsidRPr="00686A8E">
              <w:rPr>
                <w:rFonts w:eastAsia="Times New Roman" w:cs="Linux Libertine"/>
                <w:szCs w:val="18"/>
              </w:rPr>
              <w:t>Wind</w:t>
            </w:r>
          </w:p>
        </w:tc>
        <w:tc>
          <w:tcPr>
            <w:tcW w:w="2700" w:type="dxa"/>
          </w:tcPr>
          <w:p w14:paraId="7FB60195" w14:textId="530BC0DD" w:rsidR="00B1686C" w:rsidRPr="00686A8E" w:rsidRDefault="00904BBC" w:rsidP="004E4D6F">
            <w:pPr>
              <w:rPr>
                <w:rFonts w:eastAsia="Times New Roman" w:cs="Linux Libertine"/>
                <w:szCs w:val="18"/>
              </w:rPr>
            </w:pPr>
            <w:r w:rsidRPr="00686A8E">
              <w:rPr>
                <w:rFonts w:eastAsia="Times New Roman" w:cs="Linux Libertine"/>
                <w:szCs w:val="18"/>
              </w:rPr>
              <w:t>0 pounds per kWh</w:t>
            </w:r>
          </w:p>
        </w:tc>
      </w:tr>
      <w:tr w:rsidR="00B1686C" w14:paraId="74E6AE0F" w14:textId="77777777" w:rsidTr="005E1760">
        <w:trPr>
          <w:jc w:val="center"/>
        </w:trPr>
        <w:tc>
          <w:tcPr>
            <w:tcW w:w="1380" w:type="dxa"/>
          </w:tcPr>
          <w:p w14:paraId="19EDF17D" w14:textId="77777777" w:rsidR="00B1686C" w:rsidRPr="00686A8E" w:rsidRDefault="00B1686C" w:rsidP="004E4D6F">
            <w:pPr>
              <w:rPr>
                <w:rFonts w:eastAsia="Times New Roman" w:cs="Linux Libertine"/>
                <w:szCs w:val="18"/>
              </w:rPr>
            </w:pPr>
            <w:r w:rsidRPr="00686A8E">
              <w:rPr>
                <w:rFonts w:eastAsia="Times New Roman" w:cs="Linux Libertine"/>
                <w:szCs w:val="18"/>
              </w:rPr>
              <w:t>Solar</w:t>
            </w:r>
          </w:p>
        </w:tc>
        <w:tc>
          <w:tcPr>
            <w:tcW w:w="2700" w:type="dxa"/>
          </w:tcPr>
          <w:p w14:paraId="5855F6B7" w14:textId="334469DB" w:rsidR="00B1686C" w:rsidRPr="00686A8E" w:rsidRDefault="00686A8E" w:rsidP="004E4D6F">
            <w:pPr>
              <w:rPr>
                <w:rFonts w:eastAsia="Times New Roman" w:cs="Linux Libertine"/>
                <w:szCs w:val="18"/>
              </w:rPr>
            </w:pPr>
            <w:r w:rsidRPr="00686A8E">
              <w:rPr>
                <w:rFonts w:eastAsia="Times New Roman" w:cs="Linux Libertine"/>
                <w:szCs w:val="18"/>
              </w:rPr>
              <w:t>0 pounds per kWh</w:t>
            </w:r>
          </w:p>
        </w:tc>
      </w:tr>
      <w:tr w:rsidR="00B1686C" w14:paraId="43653B90" w14:textId="77777777" w:rsidTr="005E1760">
        <w:trPr>
          <w:jc w:val="center"/>
        </w:trPr>
        <w:tc>
          <w:tcPr>
            <w:tcW w:w="1380" w:type="dxa"/>
          </w:tcPr>
          <w:p w14:paraId="50B05EA6" w14:textId="77777777" w:rsidR="00B1686C" w:rsidRPr="00686A8E" w:rsidRDefault="00B1686C" w:rsidP="004E4D6F">
            <w:pPr>
              <w:rPr>
                <w:rFonts w:eastAsia="Times New Roman" w:cs="Linux Libertine"/>
                <w:szCs w:val="18"/>
              </w:rPr>
            </w:pPr>
            <w:r w:rsidRPr="00686A8E">
              <w:rPr>
                <w:rFonts w:eastAsia="Times New Roman" w:cs="Linux Libertine"/>
                <w:szCs w:val="18"/>
              </w:rPr>
              <w:t>Hydro</w:t>
            </w:r>
          </w:p>
        </w:tc>
        <w:tc>
          <w:tcPr>
            <w:tcW w:w="2700" w:type="dxa"/>
          </w:tcPr>
          <w:p w14:paraId="192BE10C" w14:textId="58F505E2" w:rsidR="00B1686C" w:rsidRPr="00686A8E" w:rsidRDefault="00686A8E" w:rsidP="004E4D6F">
            <w:pPr>
              <w:rPr>
                <w:rFonts w:eastAsia="Times New Roman" w:cs="Linux Libertine"/>
                <w:szCs w:val="18"/>
              </w:rPr>
            </w:pPr>
            <w:r w:rsidRPr="00686A8E">
              <w:rPr>
                <w:rFonts w:eastAsia="Times New Roman" w:cs="Linux Libertine"/>
                <w:szCs w:val="18"/>
              </w:rPr>
              <w:t>0 pounds per kWh</w:t>
            </w:r>
          </w:p>
        </w:tc>
      </w:tr>
      <w:tr w:rsidR="00B1686C" w14:paraId="32FF4855" w14:textId="77777777" w:rsidTr="005E1760">
        <w:trPr>
          <w:jc w:val="center"/>
        </w:trPr>
        <w:tc>
          <w:tcPr>
            <w:tcW w:w="1380" w:type="dxa"/>
          </w:tcPr>
          <w:p w14:paraId="1DAAD19D" w14:textId="77777777" w:rsidR="00B1686C" w:rsidRPr="00686A8E" w:rsidRDefault="00B1686C" w:rsidP="004E4D6F">
            <w:pPr>
              <w:rPr>
                <w:rFonts w:eastAsia="Times New Roman" w:cs="Linux Libertine"/>
                <w:szCs w:val="18"/>
              </w:rPr>
            </w:pPr>
            <w:r w:rsidRPr="00686A8E">
              <w:rPr>
                <w:rFonts w:eastAsia="Times New Roman" w:cs="Linux Libertine"/>
                <w:szCs w:val="18"/>
              </w:rPr>
              <w:t>Nuclear</w:t>
            </w:r>
          </w:p>
        </w:tc>
        <w:tc>
          <w:tcPr>
            <w:tcW w:w="2700" w:type="dxa"/>
          </w:tcPr>
          <w:p w14:paraId="3D3846C2" w14:textId="658A3302" w:rsidR="00B1686C" w:rsidRPr="00686A8E" w:rsidRDefault="00686A8E" w:rsidP="00F121F5">
            <w:pPr>
              <w:keepNext/>
              <w:rPr>
                <w:rFonts w:eastAsia="Times New Roman" w:cs="Linux Libertine"/>
                <w:szCs w:val="18"/>
              </w:rPr>
            </w:pPr>
            <w:r w:rsidRPr="00686A8E">
              <w:rPr>
                <w:rFonts w:eastAsia="Times New Roman" w:cs="Linux Libertine"/>
                <w:szCs w:val="18"/>
              </w:rPr>
              <w:t>0 pounds per kWh</w:t>
            </w:r>
          </w:p>
        </w:tc>
      </w:tr>
    </w:tbl>
    <w:p w14:paraId="31F6764D" w14:textId="46CF9736" w:rsidR="00B1686C" w:rsidRDefault="00F121F5" w:rsidP="001B17C0">
      <w:pPr>
        <w:pStyle w:val="Caption"/>
        <w:rPr>
          <w:rFonts w:ascii="Linux Biolinum" w:hAnsi="Linux Biolinum" w:cs="Linux Biolinum"/>
          <w:iCs/>
          <w14:ligatures w14:val="standard"/>
        </w:rPr>
      </w:pPr>
      <w:r>
        <w:t xml:space="preserve">Table </w:t>
      </w:r>
      <w:r>
        <w:fldChar w:fldCharType="begin"/>
      </w:r>
      <w:r>
        <w:instrText xml:space="preserve"> SEQ Table \* ARABIC </w:instrText>
      </w:r>
      <w:r>
        <w:fldChar w:fldCharType="separate"/>
      </w:r>
      <w:r w:rsidR="00F8154B">
        <w:rPr>
          <w:noProof/>
        </w:rPr>
        <w:t>2</w:t>
      </w:r>
      <w:r>
        <w:fldChar w:fldCharType="end"/>
      </w:r>
      <w:r w:rsidR="006B68F3">
        <w:t>:</w:t>
      </w:r>
      <w:r w:rsidR="00E17359">
        <w:t xml:space="preserve"> </w:t>
      </w:r>
      <w:r w:rsidR="00592306">
        <w:t>Carbon intensities by source fuel</w:t>
      </w:r>
      <w:r w:rsidR="00B32576">
        <w:t xml:space="preserve"> for utility scale electric</w:t>
      </w:r>
      <w:r w:rsidR="00D20B9C">
        <w:t xml:space="preserve"> </w:t>
      </w:r>
      <w:r w:rsidR="00E17359" w:rsidRPr="00E17359">
        <w:t>reporting in pounds per kWh generated</w:t>
      </w:r>
      <w:r w:rsidR="00871A55">
        <w:t xml:space="preserve">. Natural gas, </w:t>
      </w:r>
      <w:r w:rsidR="00871A55">
        <w:lastRenderedPageBreak/>
        <w:t>Coal, Petroleum, and Other are sourced from [11]</w:t>
      </w:r>
      <w:r w:rsidR="00D61689">
        <w:t xml:space="preserve"> and 0 is assumed for other </w:t>
      </w:r>
      <w:r w:rsidR="00D131BD">
        <w:t>energy sources</w:t>
      </w:r>
      <w:r w:rsidR="006502AF">
        <w:t>.</w:t>
      </w:r>
    </w:p>
    <w:p w14:paraId="6247BEF6" w14:textId="56541BC8" w:rsidR="004039AC" w:rsidRDefault="004039AC" w:rsidP="004039AC">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Chilled Water Cooling</w:t>
      </w:r>
    </w:p>
    <w:p w14:paraId="19A092EC" w14:textId="74921378" w:rsidR="004039AC" w:rsidRDefault="00970238" w:rsidP="00136563">
      <w:pPr>
        <w:pStyle w:val="DisplayFormula"/>
        <w:tabs>
          <w:tab w:val="left" w:pos="200"/>
          <w:tab w:val="right" w:pos="4780"/>
        </w:tabs>
        <w:spacing w:before="0" w:after="0" w:line="264" w:lineRule="auto"/>
        <w:jc w:val="both"/>
        <w:rPr>
          <w:lang w:eastAsia="ja-JP"/>
          <w14:ligatures w14:val="standard"/>
        </w:rPr>
      </w:pPr>
      <w:r>
        <w:rPr>
          <w:lang w:eastAsia="ja-JP"/>
          <w14:ligatures w14:val="standard"/>
        </w:rPr>
        <w:t>Most b</w:t>
      </w:r>
      <w:r w:rsidR="00962660">
        <w:rPr>
          <w:lang w:eastAsia="ja-JP"/>
          <w14:ligatures w14:val="standard"/>
        </w:rPr>
        <w:t xml:space="preserve">uildings on </w:t>
      </w:r>
      <w:proofErr w:type="spellStart"/>
      <w:r w:rsidR="00962660">
        <w:rPr>
          <w:lang w:eastAsia="ja-JP"/>
          <w14:ligatures w14:val="standard"/>
        </w:rPr>
        <w:t>UIowa’s</w:t>
      </w:r>
      <w:proofErr w:type="spellEnd"/>
      <w:r w:rsidR="00962660">
        <w:rPr>
          <w:lang w:eastAsia="ja-JP"/>
          <w14:ligatures w14:val="standard"/>
        </w:rPr>
        <w:t xml:space="preserve"> campus are </w:t>
      </w:r>
      <w:r w:rsidR="009627CD">
        <w:rPr>
          <w:lang w:eastAsia="ja-JP"/>
          <w14:ligatures w14:val="standard"/>
        </w:rPr>
        <w:t xml:space="preserve">cooled using chilled water that is produced </w:t>
      </w:r>
      <w:r w:rsidR="00CD0290">
        <w:rPr>
          <w:lang w:eastAsia="ja-JP"/>
          <w14:ligatures w14:val="standard"/>
        </w:rPr>
        <w:t xml:space="preserve">by </w:t>
      </w:r>
      <w:r w:rsidR="009627CD">
        <w:rPr>
          <w:lang w:eastAsia="ja-JP"/>
          <w14:ligatures w14:val="standard"/>
        </w:rPr>
        <w:t xml:space="preserve">three </w:t>
      </w:r>
      <w:r w:rsidR="00A82E41">
        <w:rPr>
          <w:lang w:eastAsia="ja-JP"/>
          <w14:ligatures w14:val="standard"/>
        </w:rPr>
        <w:t>chilled water plants</w:t>
      </w:r>
      <w:r w:rsidR="004325A4">
        <w:rPr>
          <w:lang w:eastAsia="ja-JP"/>
          <w14:ligatures w14:val="standard"/>
        </w:rPr>
        <w:t>.</w:t>
      </w:r>
      <w:r w:rsidR="00A339C3">
        <w:rPr>
          <w:lang w:eastAsia="ja-JP"/>
          <w14:ligatures w14:val="standard"/>
        </w:rPr>
        <w:t xml:space="preserve"> </w:t>
      </w:r>
      <w:r w:rsidR="00A30805">
        <w:rPr>
          <w:lang w:eastAsia="ja-JP"/>
          <w14:ligatures w14:val="standard"/>
        </w:rPr>
        <w:t xml:space="preserve">Across these three plants </w:t>
      </w:r>
      <w:r w:rsidR="00B83C7A">
        <w:rPr>
          <w:lang w:eastAsia="ja-JP"/>
          <w14:ligatures w14:val="standard"/>
        </w:rPr>
        <w:t xml:space="preserve">both electric and steam chillers </w:t>
      </w:r>
      <w:r w:rsidR="00E03FEB">
        <w:rPr>
          <w:lang w:eastAsia="ja-JP"/>
          <w14:ligatures w14:val="standard"/>
        </w:rPr>
        <w:t xml:space="preserve">are used </w:t>
      </w:r>
      <w:r w:rsidR="003A311F">
        <w:rPr>
          <w:lang w:eastAsia="ja-JP"/>
          <w14:ligatures w14:val="standard"/>
        </w:rPr>
        <w:t xml:space="preserve">to </w:t>
      </w:r>
      <w:r w:rsidR="009D1BF5">
        <w:rPr>
          <w:lang w:eastAsia="ja-JP"/>
          <w14:ligatures w14:val="standard"/>
        </w:rPr>
        <w:t>produce</w:t>
      </w:r>
      <w:r w:rsidR="003A311F">
        <w:rPr>
          <w:lang w:eastAsia="ja-JP"/>
          <w14:ligatures w14:val="standard"/>
        </w:rPr>
        <w:t xml:space="preserve"> chilled water. This means that in aggregat</w:t>
      </w:r>
      <w:r w:rsidR="005B3184">
        <w:rPr>
          <w:lang w:eastAsia="ja-JP"/>
          <w14:ligatures w14:val="standard"/>
        </w:rPr>
        <w:t xml:space="preserve">e to determine the carbon intensity of chilled water we need to consider </w:t>
      </w:r>
      <w:r w:rsidR="00362492">
        <w:rPr>
          <w:lang w:eastAsia="ja-JP"/>
          <w14:ligatures w14:val="standard"/>
        </w:rPr>
        <w:t xml:space="preserve">how much steam and </w:t>
      </w:r>
      <w:r w:rsidR="0053559A">
        <w:rPr>
          <w:lang w:eastAsia="ja-JP"/>
          <w14:ligatures w14:val="standard"/>
        </w:rPr>
        <w:t xml:space="preserve">campus electric was used </w:t>
      </w:r>
      <w:r w:rsidR="00587B87">
        <w:rPr>
          <w:lang w:eastAsia="ja-JP"/>
          <w14:ligatures w14:val="standard"/>
        </w:rPr>
        <w:t>and their corresponding carbon intensities</w:t>
      </w:r>
      <w:r w:rsidR="00A901B1">
        <w:rPr>
          <w:lang w:eastAsia="ja-JP"/>
          <w14:ligatures w14:val="standard"/>
        </w:rPr>
        <w:t>.</w:t>
      </w:r>
      <w:r w:rsidR="00A57D09">
        <w:rPr>
          <w:lang w:eastAsia="ja-JP"/>
          <w14:ligatures w14:val="standard"/>
        </w:rPr>
        <w:t xml:space="preserve"> </w:t>
      </w:r>
      <w:proofErr w:type="gramStart"/>
      <w:r w:rsidR="000A6EC5">
        <w:rPr>
          <w:lang w:eastAsia="ja-JP"/>
          <w14:ligatures w14:val="standard"/>
        </w:rPr>
        <w:t>Similar to</w:t>
      </w:r>
      <w:proofErr w:type="gramEnd"/>
      <w:r w:rsidR="000A6EC5">
        <w:rPr>
          <w:lang w:eastAsia="ja-JP"/>
          <w14:ligatures w14:val="standard"/>
        </w:rPr>
        <w:t xml:space="preserve"> previous</w:t>
      </w:r>
      <w:r w:rsidR="00543C64">
        <w:rPr>
          <w:lang w:eastAsia="ja-JP"/>
          <w14:ligatures w14:val="standard"/>
        </w:rPr>
        <w:t xml:space="preserve">ly shown examples, the numerator will </w:t>
      </w:r>
      <w:r w:rsidR="000E1AAD">
        <w:rPr>
          <w:lang w:eastAsia="ja-JP"/>
          <w14:ligatures w14:val="standard"/>
        </w:rPr>
        <w:t xml:space="preserve">ultimately </w:t>
      </w:r>
      <w:r w:rsidR="00543C64">
        <w:rPr>
          <w:lang w:eastAsia="ja-JP"/>
          <w14:ligatures w14:val="standard"/>
        </w:rPr>
        <w:t xml:space="preserve">be a total amount of carbon associated with </w:t>
      </w:r>
      <w:r w:rsidR="000E1AAD">
        <w:rPr>
          <w:lang w:eastAsia="ja-JP"/>
          <w14:ligatures w14:val="standard"/>
        </w:rPr>
        <w:t xml:space="preserve">all energy inputs over a unit of chilled water. We have </w:t>
      </w:r>
      <w:r w:rsidR="00CD0290">
        <w:rPr>
          <w:lang w:eastAsia="ja-JP"/>
          <w14:ligatures w14:val="standard"/>
        </w:rPr>
        <w:t xml:space="preserve">performed </w:t>
      </w:r>
      <w:r w:rsidR="000E1AAD">
        <w:rPr>
          <w:lang w:eastAsia="ja-JP"/>
          <w14:ligatures w14:val="standard"/>
        </w:rPr>
        <w:t xml:space="preserve">experiments both measuring </w:t>
      </w:r>
      <w:r w:rsidR="00E40137">
        <w:rPr>
          <w:lang w:eastAsia="ja-JP"/>
          <w14:ligatures w14:val="standard"/>
        </w:rPr>
        <w:t>chilled water in terms of gallons, which is somewhat lossy</w:t>
      </w:r>
      <w:r w:rsidR="00BA1FC7">
        <w:rPr>
          <w:lang w:eastAsia="ja-JP"/>
          <w14:ligatures w14:val="standard"/>
        </w:rPr>
        <w:t xml:space="preserve"> because </w:t>
      </w:r>
      <w:r w:rsidR="00920899">
        <w:rPr>
          <w:lang w:eastAsia="ja-JP"/>
          <w14:ligatures w14:val="standard"/>
        </w:rPr>
        <w:t>of</w:t>
      </w:r>
      <w:r w:rsidR="00BA1FC7">
        <w:rPr>
          <w:lang w:eastAsia="ja-JP"/>
          <w14:ligatures w14:val="standard"/>
        </w:rPr>
        <w:t xml:space="preserve"> varying cooling differentials</w:t>
      </w:r>
      <w:r w:rsidR="00E40137">
        <w:rPr>
          <w:lang w:eastAsia="ja-JP"/>
          <w14:ligatures w14:val="standard"/>
        </w:rPr>
        <w:t>,</w:t>
      </w:r>
      <w:r w:rsidR="00BA1FC7">
        <w:rPr>
          <w:lang w:eastAsia="ja-JP"/>
          <w14:ligatures w14:val="standard"/>
        </w:rPr>
        <w:t xml:space="preserve"> </w:t>
      </w:r>
      <w:r w:rsidR="00A12EF5">
        <w:rPr>
          <w:lang w:eastAsia="ja-JP"/>
          <w14:ligatures w14:val="standard"/>
        </w:rPr>
        <w:t xml:space="preserve">and in terms of cooling MMBTUs. Another common way to measure cooling is in terms of </w:t>
      </w:r>
      <w:r w:rsidR="00A12EF5" w:rsidRPr="0089285A">
        <w:rPr>
          <w:i/>
          <w:iCs/>
          <w:lang w:eastAsia="ja-JP"/>
          <w14:ligatures w14:val="standard"/>
        </w:rPr>
        <w:t>cooling tons</w:t>
      </w:r>
      <w:r w:rsidR="00A12EF5">
        <w:rPr>
          <w:lang w:eastAsia="ja-JP"/>
          <w14:ligatures w14:val="standard"/>
        </w:rPr>
        <w:t>,</w:t>
      </w:r>
      <w:r w:rsidR="0089285A">
        <w:rPr>
          <w:lang w:eastAsia="ja-JP"/>
          <w14:ligatures w14:val="standard"/>
        </w:rPr>
        <w:t xml:space="preserve"> where a cooling ton is defined as </w:t>
      </w:r>
      <w:r w:rsidR="00770B69">
        <w:rPr>
          <w:lang w:eastAsia="ja-JP"/>
          <w14:ligatures w14:val="standard"/>
        </w:rPr>
        <w:t xml:space="preserve">12,000 BTUs </w:t>
      </w:r>
      <w:r w:rsidR="00261540">
        <w:rPr>
          <w:lang w:eastAsia="ja-JP"/>
          <w14:ligatures w14:val="standard"/>
        </w:rPr>
        <w:t>of cooling over an hour</w:t>
      </w:r>
      <w:r w:rsidR="00AA11C2">
        <w:rPr>
          <w:lang w:eastAsia="ja-JP"/>
          <w14:ligatures w14:val="standard"/>
        </w:rPr>
        <w:t>.</w:t>
      </w:r>
    </w:p>
    <w:p w14:paraId="0C3ED4FC" w14:textId="48019999" w:rsidR="000F3981" w:rsidRDefault="000F3981" w:rsidP="000F398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Emission Scoping and </w:t>
      </w:r>
      <w:r w:rsidR="00813A54">
        <w:rPr>
          <w14:ligatures w14:val="standard"/>
        </w:rPr>
        <w:t>System Overhead</w:t>
      </w:r>
    </w:p>
    <w:p w14:paraId="5389E0DE" w14:textId="028AC5AF" w:rsidR="008A307E" w:rsidRDefault="008A307E" w:rsidP="00DF24CA">
      <w:pPr>
        <w:pStyle w:val="DisplayFormula"/>
        <w:tabs>
          <w:tab w:val="left" w:pos="200"/>
          <w:tab w:val="right" w:pos="4780"/>
        </w:tabs>
        <w:spacing w:before="0" w:after="0" w:line="264" w:lineRule="auto"/>
        <w:jc w:val="both"/>
        <w:rPr>
          <w:lang w:eastAsia="ja-JP"/>
          <w14:ligatures w14:val="standard"/>
        </w:rPr>
      </w:pPr>
      <w:r>
        <w:rPr>
          <w:lang w:eastAsia="ja-JP"/>
          <w14:ligatures w14:val="standard"/>
        </w:rPr>
        <w:t xml:space="preserve">An important system factor that informs </w:t>
      </w:r>
      <w:r w:rsidR="00152B54">
        <w:rPr>
          <w:lang w:eastAsia="ja-JP"/>
          <w14:ligatures w14:val="standard"/>
        </w:rPr>
        <w:t xml:space="preserve">our software design </w:t>
      </w:r>
      <w:r w:rsidR="00811653">
        <w:rPr>
          <w:lang w:eastAsia="ja-JP"/>
          <w14:ligatures w14:val="standard"/>
        </w:rPr>
        <w:t xml:space="preserve">is that </w:t>
      </w:r>
      <w:r w:rsidR="00BB692E">
        <w:rPr>
          <w:lang w:eastAsia="ja-JP"/>
          <w14:ligatures w14:val="standard"/>
        </w:rPr>
        <w:t>the</w:t>
      </w:r>
      <w:r w:rsidR="007C3C80">
        <w:rPr>
          <w:lang w:eastAsia="ja-JP"/>
          <w14:ligatures w14:val="standard"/>
        </w:rPr>
        <w:t xml:space="preserve"> district energy</w:t>
      </w:r>
      <w:r w:rsidR="00BF1CC9">
        <w:rPr>
          <w:lang w:eastAsia="ja-JP"/>
          <w14:ligatures w14:val="standard"/>
        </w:rPr>
        <w:t xml:space="preserve"> system</w:t>
      </w:r>
      <w:r w:rsidR="007C3C80">
        <w:rPr>
          <w:lang w:eastAsia="ja-JP"/>
          <w14:ligatures w14:val="standard"/>
        </w:rPr>
        <w:t xml:space="preserve"> </w:t>
      </w:r>
      <w:r w:rsidR="007B2340">
        <w:rPr>
          <w:lang w:eastAsia="ja-JP"/>
          <w14:ligatures w14:val="standard"/>
        </w:rPr>
        <w:t xml:space="preserve">not only provides energy to </w:t>
      </w:r>
      <w:proofErr w:type="gramStart"/>
      <w:r w:rsidR="007B2340">
        <w:rPr>
          <w:lang w:eastAsia="ja-JP"/>
          <w14:ligatures w14:val="standard"/>
        </w:rPr>
        <w:t>consumers</w:t>
      </w:r>
      <w:r w:rsidR="002F32C7">
        <w:rPr>
          <w:lang w:eastAsia="ja-JP"/>
          <w14:ligatures w14:val="standard"/>
        </w:rPr>
        <w:t>, but</w:t>
      </w:r>
      <w:proofErr w:type="gramEnd"/>
      <w:r w:rsidR="002F32C7">
        <w:rPr>
          <w:lang w:eastAsia="ja-JP"/>
          <w14:ligatures w14:val="standard"/>
        </w:rPr>
        <w:t xml:space="preserve"> is itself a consumer.</w:t>
      </w:r>
      <w:r w:rsidR="004F0436">
        <w:rPr>
          <w:lang w:eastAsia="ja-JP"/>
          <w14:ligatures w14:val="standard"/>
        </w:rPr>
        <w:t xml:space="preserve"> For example, </w:t>
      </w:r>
      <w:r w:rsidR="00405D8C">
        <w:rPr>
          <w:lang w:eastAsia="ja-JP"/>
          <w14:ligatures w14:val="standard"/>
        </w:rPr>
        <w:t xml:space="preserve">the central power plant </w:t>
      </w:r>
      <w:r w:rsidR="00F52FE9">
        <w:rPr>
          <w:lang w:eastAsia="ja-JP"/>
          <w14:ligatures w14:val="standard"/>
        </w:rPr>
        <w:t xml:space="preserve">and chilled water facilities use steam for interior heating </w:t>
      </w:r>
      <w:proofErr w:type="gramStart"/>
      <w:r w:rsidR="00F52FE9">
        <w:rPr>
          <w:lang w:eastAsia="ja-JP"/>
          <w14:ligatures w14:val="standard"/>
        </w:rPr>
        <w:t>and also</w:t>
      </w:r>
      <w:proofErr w:type="gramEnd"/>
      <w:r w:rsidR="00F52FE9">
        <w:rPr>
          <w:lang w:eastAsia="ja-JP"/>
          <w14:ligatures w14:val="standard"/>
        </w:rPr>
        <w:t xml:space="preserve"> use electric</w:t>
      </w:r>
      <w:r w:rsidR="00CD0290">
        <w:rPr>
          <w:lang w:eastAsia="ja-JP"/>
          <w14:ligatures w14:val="standard"/>
        </w:rPr>
        <w:t>ity</w:t>
      </w:r>
      <w:r w:rsidR="00F52FE9">
        <w:rPr>
          <w:lang w:eastAsia="ja-JP"/>
          <w14:ligatures w14:val="standard"/>
        </w:rPr>
        <w:t xml:space="preserve"> </w:t>
      </w:r>
      <w:r w:rsidR="00AB30B5">
        <w:rPr>
          <w:lang w:eastAsia="ja-JP"/>
          <w14:ligatures w14:val="standard"/>
        </w:rPr>
        <w:t>for auxiliary purposes</w:t>
      </w:r>
      <w:r w:rsidR="00616634">
        <w:rPr>
          <w:lang w:eastAsia="ja-JP"/>
          <w14:ligatures w14:val="standard"/>
        </w:rPr>
        <w:t xml:space="preserve">, lighting, </w:t>
      </w:r>
      <w:r w:rsidR="00B83B03">
        <w:rPr>
          <w:lang w:eastAsia="ja-JP"/>
          <w14:ligatures w14:val="standard"/>
        </w:rPr>
        <w:t xml:space="preserve">offices, </w:t>
      </w:r>
      <w:r w:rsidR="00616634">
        <w:rPr>
          <w:lang w:eastAsia="ja-JP"/>
          <w14:ligatures w14:val="standard"/>
        </w:rPr>
        <w:t>etc</w:t>
      </w:r>
      <w:r w:rsidR="00AB30B5">
        <w:rPr>
          <w:lang w:eastAsia="ja-JP"/>
          <w14:ligatures w14:val="standard"/>
        </w:rPr>
        <w:t>.</w:t>
      </w:r>
      <w:r w:rsidR="0004295D">
        <w:rPr>
          <w:lang w:eastAsia="ja-JP"/>
          <w14:ligatures w14:val="standard"/>
        </w:rPr>
        <w:t xml:space="preserve"> Because these facilities are ultimately </w:t>
      </w:r>
      <w:r w:rsidR="00D07A8E">
        <w:rPr>
          <w:lang w:eastAsia="ja-JP"/>
          <w14:ligatures w14:val="standard"/>
        </w:rPr>
        <w:t>operating for the other consumers,</w:t>
      </w:r>
      <w:r w:rsidR="008C2693">
        <w:rPr>
          <w:lang w:eastAsia="ja-JP"/>
          <w14:ligatures w14:val="standard"/>
        </w:rPr>
        <w:t xml:space="preserve"> our scoping decision </w:t>
      </w:r>
      <w:r w:rsidR="00CD0290">
        <w:rPr>
          <w:lang w:eastAsia="ja-JP"/>
          <w14:ligatures w14:val="standard"/>
        </w:rPr>
        <w:t xml:space="preserve">was </w:t>
      </w:r>
      <w:r w:rsidR="00D0491A">
        <w:rPr>
          <w:lang w:eastAsia="ja-JP"/>
          <w14:ligatures w14:val="standard"/>
        </w:rPr>
        <w:t xml:space="preserve">to incorporate these overheads into the carbon intensity of </w:t>
      </w:r>
      <w:r w:rsidR="00F020BC">
        <w:rPr>
          <w:lang w:eastAsia="ja-JP"/>
          <w14:ligatures w14:val="standard"/>
        </w:rPr>
        <w:t>the energy resources</w:t>
      </w:r>
      <w:r w:rsidR="00461B4C">
        <w:rPr>
          <w:lang w:eastAsia="ja-JP"/>
          <w14:ligatures w14:val="standard"/>
        </w:rPr>
        <w:t xml:space="preserve">. </w:t>
      </w:r>
      <w:r w:rsidR="001428E5">
        <w:rPr>
          <w:lang w:eastAsia="ja-JP"/>
          <w14:ligatures w14:val="standard"/>
        </w:rPr>
        <w:t>Mathematically all that entails is</w:t>
      </w:r>
      <w:r w:rsidR="00124F2A">
        <w:rPr>
          <w:lang w:eastAsia="ja-JP"/>
          <w14:ligatures w14:val="standard"/>
        </w:rPr>
        <w:t xml:space="preserve"> subtracting</w:t>
      </w:r>
      <w:r w:rsidR="00440342">
        <w:rPr>
          <w:lang w:eastAsia="ja-JP"/>
          <w14:ligatures w14:val="standard"/>
        </w:rPr>
        <w:t xml:space="preserve"> the amount </w:t>
      </w:r>
      <w:r w:rsidR="00CF5F71">
        <w:rPr>
          <w:lang w:eastAsia="ja-JP"/>
          <w14:ligatures w14:val="standard"/>
        </w:rPr>
        <w:t xml:space="preserve">of energy </w:t>
      </w:r>
      <w:r w:rsidR="00805680">
        <w:rPr>
          <w:lang w:eastAsia="ja-JP"/>
          <w14:ligatures w14:val="standard"/>
        </w:rPr>
        <w:t xml:space="preserve">the </w:t>
      </w:r>
      <w:r w:rsidR="00805680">
        <w:rPr>
          <w:i/>
          <w:iCs/>
          <w:lang w:eastAsia="ja-JP"/>
          <w14:ligatures w14:val="standard"/>
        </w:rPr>
        <w:t>produce</w:t>
      </w:r>
      <w:r w:rsidR="00CF5F71">
        <w:rPr>
          <w:i/>
          <w:iCs/>
          <w:lang w:eastAsia="ja-JP"/>
          <w14:ligatures w14:val="standard"/>
        </w:rPr>
        <w:t>rs</w:t>
      </w:r>
      <w:r w:rsidR="00CF5F71">
        <w:rPr>
          <w:lang w:eastAsia="ja-JP"/>
          <w14:ligatures w14:val="standard"/>
        </w:rPr>
        <w:t xml:space="preserve"> </w:t>
      </w:r>
      <w:r w:rsidR="00A6296E">
        <w:rPr>
          <w:lang w:eastAsia="ja-JP"/>
          <w14:ligatures w14:val="standard"/>
        </w:rPr>
        <w:t xml:space="preserve">consumed from the amount </w:t>
      </w:r>
      <w:r w:rsidR="00307048">
        <w:rPr>
          <w:lang w:eastAsia="ja-JP"/>
          <w14:ligatures w14:val="standard"/>
        </w:rPr>
        <w:t xml:space="preserve">the data </w:t>
      </w:r>
      <w:r w:rsidR="00CD0290">
        <w:rPr>
          <w:lang w:eastAsia="ja-JP"/>
          <w14:ligatures w14:val="standard"/>
        </w:rPr>
        <w:t xml:space="preserve">indicates </w:t>
      </w:r>
      <w:r w:rsidR="00307048">
        <w:rPr>
          <w:lang w:eastAsia="ja-JP"/>
          <w14:ligatures w14:val="standard"/>
        </w:rPr>
        <w:t>they produced.</w:t>
      </w:r>
    </w:p>
    <w:p w14:paraId="65F665C6" w14:textId="0417D6EC" w:rsidR="00307048" w:rsidRDefault="00307048" w:rsidP="00307048">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6</w:t>
      </w:r>
      <w:r w:rsidRPr="00586A35">
        <w:rPr>
          <w14:ligatures w14:val="standard"/>
        </w:rPr>
        <w:t> </w:t>
      </w:r>
      <w:r>
        <w:rPr>
          <w14:ligatures w14:val="standard"/>
        </w:rPr>
        <w:t>Digital Twins</w:t>
      </w:r>
    </w:p>
    <w:p w14:paraId="7C5DD5E0" w14:textId="6B0566D7" w:rsidR="00565510" w:rsidRPr="00DD5AFA" w:rsidRDefault="00307048" w:rsidP="001F1445">
      <w:pPr>
        <w:pStyle w:val="DisplayFormula"/>
        <w:tabs>
          <w:tab w:val="left" w:pos="200"/>
          <w:tab w:val="right" w:pos="4780"/>
        </w:tabs>
        <w:spacing w:before="0" w:after="0" w:line="264" w:lineRule="auto"/>
        <w:jc w:val="both"/>
        <w:rPr>
          <w:b/>
          <w:bCs/>
          <w:lang w:eastAsia="ja-JP"/>
          <w14:ligatures w14:val="standard"/>
        </w:rPr>
      </w:pPr>
      <w:r>
        <w:rPr>
          <w:lang w:eastAsia="ja-JP"/>
          <w14:ligatures w14:val="standard"/>
        </w:rPr>
        <w:t xml:space="preserve">Operation of an energy system typically involves the use of </w:t>
      </w:r>
      <w:r w:rsidRPr="00307048">
        <w:rPr>
          <w:i/>
          <w:iCs/>
          <w:lang w:eastAsia="ja-JP"/>
          <w14:ligatures w14:val="standard"/>
        </w:rPr>
        <w:t>digital twin</w:t>
      </w:r>
      <w:r>
        <w:rPr>
          <w:lang w:eastAsia="ja-JP"/>
          <w14:ligatures w14:val="standard"/>
        </w:rPr>
        <w:t xml:space="preserve"> software</w:t>
      </w:r>
      <w:r w:rsidR="007D77C4">
        <w:rPr>
          <w:lang w:eastAsia="ja-JP"/>
          <w14:ligatures w14:val="standard"/>
        </w:rPr>
        <w:t xml:space="preserve"> </w:t>
      </w:r>
      <w:r w:rsidR="005D2AD0">
        <w:rPr>
          <w:lang w:eastAsia="ja-JP"/>
          <w14:ligatures w14:val="standard"/>
        </w:rPr>
        <w:t xml:space="preserve">that </w:t>
      </w:r>
      <w:r w:rsidR="0036306C">
        <w:rPr>
          <w:lang w:eastAsia="ja-JP"/>
          <w14:ligatures w14:val="standard"/>
        </w:rPr>
        <w:t>makes system data easily (and programmatically) accessible.</w:t>
      </w:r>
      <w:r w:rsidR="00060CBE">
        <w:rPr>
          <w:lang w:eastAsia="ja-JP"/>
          <w14:ligatures w14:val="standard"/>
        </w:rPr>
        <w:t xml:space="preserve"> </w:t>
      </w:r>
      <w:proofErr w:type="spellStart"/>
      <w:r w:rsidR="00060CBE">
        <w:rPr>
          <w:lang w:eastAsia="ja-JP"/>
          <w14:ligatures w14:val="standard"/>
        </w:rPr>
        <w:t>UIowa</w:t>
      </w:r>
      <w:proofErr w:type="spellEnd"/>
      <w:r w:rsidR="00060CBE">
        <w:rPr>
          <w:lang w:eastAsia="ja-JP"/>
          <w14:ligatures w14:val="standard"/>
        </w:rPr>
        <w:t xml:space="preserve"> uses the PI system</w:t>
      </w:r>
      <w:r w:rsidR="00B80814">
        <w:rPr>
          <w:lang w:eastAsia="ja-JP"/>
          <w14:ligatures w14:val="standard"/>
        </w:rPr>
        <w:t xml:space="preserve"> [12]</w:t>
      </w:r>
      <w:r w:rsidR="00060CBE">
        <w:rPr>
          <w:lang w:eastAsia="ja-JP"/>
          <w14:ligatures w14:val="standard"/>
        </w:rPr>
        <w:t xml:space="preserve"> to manage energy system data</w:t>
      </w:r>
      <w:r w:rsidR="00B80814">
        <w:rPr>
          <w:lang w:eastAsia="ja-JP"/>
          <w14:ligatures w14:val="standard"/>
        </w:rPr>
        <w:t>.</w:t>
      </w:r>
      <w:r w:rsidR="00105574">
        <w:rPr>
          <w:lang w:eastAsia="ja-JP"/>
          <w14:ligatures w14:val="standard"/>
        </w:rPr>
        <w:t xml:space="preserve"> </w:t>
      </w:r>
      <w:proofErr w:type="spellStart"/>
      <w:r w:rsidR="00105574">
        <w:rPr>
          <w:lang w:eastAsia="ja-JP"/>
          <w14:ligatures w14:val="standard"/>
        </w:rPr>
        <w:t>UIowa’s</w:t>
      </w:r>
      <w:proofErr w:type="spellEnd"/>
      <w:r w:rsidR="00105574">
        <w:rPr>
          <w:lang w:eastAsia="ja-JP"/>
          <w14:ligatures w14:val="standard"/>
        </w:rPr>
        <w:t xml:space="preserve"> PI implementation</w:t>
      </w:r>
      <w:r w:rsidR="00E54024">
        <w:rPr>
          <w:lang w:eastAsia="ja-JP"/>
          <w14:ligatures w14:val="standard"/>
        </w:rPr>
        <w:t xml:space="preserve"> </w:t>
      </w:r>
      <w:r w:rsidR="005A7ADC">
        <w:rPr>
          <w:lang w:eastAsia="ja-JP"/>
          <w14:ligatures w14:val="standard"/>
        </w:rPr>
        <w:t>provides granular data streams for</w:t>
      </w:r>
      <w:r w:rsidR="001D2271">
        <w:rPr>
          <w:lang w:eastAsia="ja-JP"/>
          <w14:ligatures w14:val="standard"/>
        </w:rPr>
        <w:t xml:space="preserve"> nearly every</w:t>
      </w:r>
      <w:r w:rsidR="0027097A">
        <w:rPr>
          <w:lang w:eastAsia="ja-JP"/>
          <w14:ligatures w14:val="standard"/>
        </w:rPr>
        <w:t xml:space="preserve"> component of the energy system; all the</w:t>
      </w:r>
      <w:r w:rsidR="00350AF5">
        <w:rPr>
          <w:lang w:eastAsia="ja-JP"/>
          <w14:ligatures w14:val="standard"/>
        </w:rPr>
        <w:t xml:space="preserve"> different</w:t>
      </w:r>
      <w:r w:rsidR="0027097A">
        <w:rPr>
          <w:lang w:eastAsia="ja-JP"/>
          <w14:ligatures w14:val="standard"/>
        </w:rPr>
        <w:t xml:space="preserve"> fuel</w:t>
      </w:r>
      <w:r w:rsidR="00350AF5">
        <w:rPr>
          <w:lang w:eastAsia="ja-JP"/>
          <w14:ligatures w14:val="standard"/>
        </w:rPr>
        <w:t>s</w:t>
      </w:r>
      <w:r w:rsidR="0027097A">
        <w:rPr>
          <w:lang w:eastAsia="ja-JP"/>
          <w14:ligatures w14:val="standard"/>
        </w:rPr>
        <w:t xml:space="preserve"> burned</w:t>
      </w:r>
      <w:r w:rsidR="00AF46C2">
        <w:rPr>
          <w:lang w:eastAsia="ja-JP"/>
          <w14:ligatures w14:val="standard"/>
        </w:rPr>
        <w:t xml:space="preserve"> (coal, natural gas, energy pellets, etc.)</w:t>
      </w:r>
      <w:r w:rsidR="0027097A">
        <w:rPr>
          <w:lang w:eastAsia="ja-JP"/>
          <w14:ligatures w14:val="standard"/>
        </w:rPr>
        <w:t>, all the</w:t>
      </w:r>
      <w:r w:rsidR="004E4BDE">
        <w:rPr>
          <w:lang w:eastAsia="ja-JP"/>
          <w14:ligatures w14:val="standard"/>
        </w:rPr>
        <w:t xml:space="preserve"> </w:t>
      </w:r>
      <w:r w:rsidR="001B074D">
        <w:rPr>
          <w:lang w:eastAsia="ja-JP"/>
          <w14:ligatures w14:val="standard"/>
        </w:rPr>
        <w:t>energy resources</w:t>
      </w:r>
      <w:r w:rsidR="0027097A">
        <w:rPr>
          <w:lang w:eastAsia="ja-JP"/>
          <w14:ligatures w14:val="standard"/>
        </w:rPr>
        <w:t xml:space="preserve"> generated</w:t>
      </w:r>
      <w:r w:rsidR="004E4BDE">
        <w:rPr>
          <w:lang w:eastAsia="ja-JP"/>
          <w14:ligatures w14:val="standard"/>
        </w:rPr>
        <w:t xml:space="preserve"> from various equipment (boilers, turbines, chillers</w:t>
      </w:r>
      <w:r w:rsidR="008758BA">
        <w:rPr>
          <w:lang w:eastAsia="ja-JP"/>
          <w14:ligatures w14:val="standard"/>
        </w:rPr>
        <w:t>, etc.</w:t>
      </w:r>
      <w:r w:rsidR="004E4BDE">
        <w:rPr>
          <w:lang w:eastAsia="ja-JP"/>
          <w14:ligatures w14:val="standard"/>
        </w:rPr>
        <w:t>)</w:t>
      </w:r>
      <w:r w:rsidR="0027097A">
        <w:rPr>
          <w:lang w:eastAsia="ja-JP"/>
          <w14:ligatures w14:val="standard"/>
        </w:rPr>
        <w:t xml:space="preserve">, all the </w:t>
      </w:r>
      <w:r w:rsidR="001B074D">
        <w:rPr>
          <w:lang w:eastAsia="ja-JP"/>
          <w14:ligatures w14:val="standard"/>
        </w:rPr>
        <w:t xml:space="preserve">energy </w:t>
      </w:r>
      <w:r w:rsidR="003A502B">
        <w:rPr>
          <w:lang w:eastAsia="ja-JP"/>
          <w14:ligatures w14:val="standard"/>
        </w:rPr>
        <w:t xml:space="preserve">resources </w:t>
      </w:r>
      <w:r w:rsidR="001B074D">
        <w:rPr>
          <w:lang w:eastAsia="ja-JP"/>
          <w14:ligatures w14:val="standard"/>
        </w:rPr>
        <w:t>consumed</w:t>
      </w:r>
      <w:r w:rsidR="00F000C4">
        <w:rPr>
          <w:lang w:eastAsia="ja-JP"/>
          <w14:ligatures w14:val="standard"/>
        </w:rPr>
        <w:t xml:space="preserve"> (by buildings, by the power plant, by sidewalk light</w:t>
      </w:r>
      <w:r w:rsidR="000D2FD3">
        <w:rPr>
          <w:lang w:eastAsia="ja-JP"/>
          <w14:ligatures w14:val="standard"/>
        </w:rPr>
        <w:t>ing</w:t>
      </w:r>
      <w:r w:rsidR="00F000C4">
        <w:rPr>
          <w:lang w:eastAsia="ja-JP"/>
          <w14:ligatures w14:val="standard"/>
        </w:rPr>
        <w:t>, etc.)</w:t>
      </w:r>
      <w:r w:rsidR="001B074D">
        <w:rPr>
          <w:lang w:eastAsia="ja-JP"/>
          <w14:ligatures w14:val="standard"/>
        </w:rPr>
        <w:t xml:space="preserve"> is all</w:t>
      </w:r>
      <w:r w:rsidR="003A502B">
        <w:rPr>
          <w:lang w:eastAsia="ja-JP"/>
          <w14:ligatures w14:val="standard"/>
        </w:rPr>
        <w:t xml:space="preserve"> metered and made available to </w:t>
      </w:r>
      <w:proofErr w:type="spellStart"/>
      <w:r w:rsidR="003A502B">
        <w:rPr>
          <w:lang w:eastAsia="ja-JP"/>
          <w14:ligatures w14:val="standard"/>
        </w:rPr>
        <w:t>UIowa</w:t>
      </w:r>
      <w:proofErr w:type="spellEnd"/>
      <w:r w:rsidR="003A502B">
        <w:rPr>
          <w:lang w:eastAsia="ja-JP"/>
          <w14:ligatures w14:val="standard"/>
        </w:rPr>
        <w:t xml:space="preserve"> </w:t>
      </w:r>
      <w:r w:rsidR="005762D3">
        <w:rPr>
          <w:lang w:eastAsia="ja-JP"/>
          <w14:ligatures w14:val="standard"/>
        </w:rPr>
        <w:t>constituents through PI.</w:t>
      </w:r>
      <w:r w:rsidR="001B074D">
        <w:rPr>
          <w:lang w:eastAsia="ja-JP"/>
          <w14:ligatures w14:val="standard"/>
        </w:rPr>
        <w:t xml:space="preserve"> </w:t>
      </w:r>
      <w:proofErr w:type="spellStart"/>
      <w:r w:rsidR="00D11AB9">
        <w:rPr>
          <w:lang w:eastAsia="ja-JP"/>
          <w14:ligatures w14:val="standard"/>
        </w:rPr>
        <w:t>UIowa’s</w:t>
      </w:r>
      <w:proofErr w:type="spellEnd"/>
      <w:r w:rsidR="00D11AB9">
        <w:rPr>
          <w:lang w:eastAsia="ja-JP"/>
          <w14:ligatures w14:val="standard"/>
        </w:rPr>
        <w:t xml:space="preserve"> implementation of PI contains thousands of data streams and </w:t>
      </w:r>
      <w:r w:rsidR="00105574">
        <w:rPr>
          <w:lang w:eastAsia="ja-JP"/>
          <w14:ligatures w14:val="standard"/>
        </w:rPr>
        <w:t xml:space="preserve">is the primary data source for </w:t>
      </w:r>
      <w:r w:rsidR="00F764C3">
        <w:rPr>
          <w:lang w:eastAsia="ja-JP"/>
          <w14:ligatures w14:val="standard"/>
        </w:rPr>
        <w:t xml:space="preserve">the experiments we performed in </w:t>
      </w:r>
      <w:r w:rsidR="00105574">
        <w:rPr>
          <w:lang w:eastAsia="ja-JP"/>
          <w14:ligatures w14:val="standard"/>
        </w:rPr>
        <w:t>DEM</w:t>
      </w:r>
      <w:r w:rsidR="004A209E">
        <w:rPr>
          <w:lang w:eastAsia="ja-JP"/>
          <w14:ligatures w14:val="standard"/>
        </w:rPr>
        <w:t>.</w:t>
      </w:r>
    </w:p>
    <w:p w14:paraId="39CB2F51" w14:textId="5F3F12B7" w:rsidR="00E70C04" w:rsidRDefault="00DD5AFA">
      <w:pPr>
        <w:pStyle w:val="Head1"/>
      </w:pPr>
      <w:r>
        <w:rPr>
          <w:rStyle w:val="Label"/>
          <w14:ligatures w14:val="standard"/>
        </w:rPr>
        <w:t>3</w:t>
      </w:r>
      <w:r w:rsidRPr="00586A35">
        <w:t> </w:t>
      </w:r>
      <w:r>
        <w:t>MODELING PARADIGM</w:t>
      </w:r>
    </w:p>
    <w:p w14:paraId="755C708A" w14:textId="526B9B08" w:rsidR="004D4978" w:rsidRDefault="009632C4" w:rsidP="00DF24CA">
      <w:pPr>
        <w:pStyle w:val="DisplayFormula"/>
        <w:tabs>
          <w:tab w:val="left" w:pos="200"/>
          <w:tab w:val="right" w:pos="4780"/>
        </w:tabs>
        <w:spacing w:before="0" w:after="0" w:line="264" w:lineRule="auto"/>
        <w:jc w:val="both"/>
        <w:rPr>
          <w:lang w:eastAsia="ja-JP"/>
          <w14:ligatures w14:val="standard"/>
        </w:rPr>
      </w:pPr>
      <w:r>
        <w:rPr>
          <w:lang w:eastAsia="ja-JP"/>
          <w14:ligatures w14:val="standard"/>
        </w:rPr>
        <w:t xml:space="preserve">Generating </w:t>
      </w:r>
      <w:r w:rsidR="00A85E6A">
        <w:rPr>
          <w:lang w:eastAsia="ja-JP"/>
          <w14:ligatures w14:val="standard"/>
        </w:rPr>
        <w:t>carbon intensities for</w:t>
      </w:r>
      <w:r w:rsidR="0029636B">
        <w:rPr>
          <w:lang w:eastAsia="ja-JP"/>
          <w14:ligatures w14:val="standard"/>
        </w:rPr>
        <w:t xml:space="preserve"> energy resources</w:t>
      </w:r>
      <w:r w:rsidR="00F22105">
        <w:rPr>
          <w:lang w:eastAsia="ja-JP"/>
          <w14:ligatures w14:val="standard"/>
        </w:rPr>
        <w:t xml:space="preserve"> in</w:t>
      </w:r>
      <w:r w:rsidR="00A85E6A">
        <w:rPr>
          <w:lang w:eastAsia="ja-JP"/>
          <w14:ligatures w14:val="standard"/>
        </w:rPr>
        <w:t xml:space="preserve"> </w:t>
      </w:r>
      <w:r w:rsidR="001126C3">
        <w:rPr>
          <w:lang w:eastAsia="ja-JP"/>
          <w14:ligatures w14:val="standard"/>
        </w:rPr>
        <w:t xml:space="preserve">the </w:t>
      </w:r>
      <w:proofErr w:type="spellStart"/>
      <w:r w:rsidR="001126C3">
        <w:rPr>
          <w:lang w:eastAsia="ja-JP"/>
          <w14:ligatures w14:val="standard"/>
        </w:rPr>
        <w:t>UIowa</w:t>
      </w:r>
      <w:proofErr w:type="spellEnd"/>
      <w:r w:rsidR="001126C3">
        <w:rPr>
          <w:lang w:eastAsia="ja-JP"/>
          <w14:ligatures w14:val="standard"/>
        </w:rPr>
        <w:t xml:space="preserve"> energy system required ingesting over 100 streams of data from PI</w:t>
      </w:r>
      <w:r w:rsidR="0036566B">
        <w:rPr>
          <w:lang w:eastAsia="ja-JP"/>
          <w14:ligatures w14:val="standard"/>
        </w:rPr>
        <w:t xml:space="preserve">, and the streams of data are </w:t>
      </w:r>
      <w:r w:rsidR="007F1949">
        <w:rPr>
          <w:lang w:eastAsia="ja-JP"/>
          <w14:ligatures w14:val="standard"/>
        </w:rPr>
        <w:t xml:space="preserve">often </w:t>
      </w:r>
      <w:r w:rsidR="00A027A3">
        <w:rPr>
          <w:lang w:eastAsia="ja-JP"/>
          <w14:ligatures w14:val="standard"/>
        </w:rPr>
        <w:t xml:space="preserve">related </w:t>
      </w:r>
      <w:r w:rsidR="00A95688">
        <w:rPr>
          <w:lang w:eastAsia="ja-JP"/>
          <w14:ligatures w14:val="standard"/>
        </w:rPr>
        <w:t>through</w:t>
      </w:r>
      <w:r w:rsidR="00A027A3">
        <w:rPr>
          <w:lang w:eastAsia="ja-JP"/>
          <w14:ligatures w14:val="standard"/>
        </w:rPr>
        <w:t xml:space="preserve"> complex </w:t>
      </w:r>
      <w:r w:rsidR="00AC326C">
        <w:rPr>
          <w:lang w:eastAsia="ja-JP"/>
          <w14:ligatures w14:val="standard"/>
        </w:rPr>
        <w:t>equations</w:t>
      </w:r>
      <w:r w:rsidR="00A027A3">
        <w:rPr>
          <w:lang w:eastAsia="ja-JP"/>
          <w14:ligatures w14:val="standard"/>
        </w:rPr>
        <w:t xml:space="preserve"> and</w:t>
      </w:r>
      <w:r w:rsidR="00976283">
        <w:rPr>
          <w:lang w:eastAsia="ja-JP"/>
          <w14:ligatures w14:val="standard"/>
        </w:rPr>
        <w:t xml:space="preserve"> </w:t>
      </w:r>
      <w:r w:rsidR="00A027A3">
        <w:rPr>
          <w:lang w:eastAsia="ja-JP"/>
          <w14:ligatures w14:val="standard"/>
        </w:rPr>
        <w:t xml:space="preserve">contain data with dissimilar units </w:t>
      </w:r>
      <w:r w:rsidR="00AB50E0">
        <w:rPr>
          <w:lang w:eastAsia="ja-JP"/>
          <w14:ligatures w14:val="standard"/>
        </w:rPr>
        <w:t>and</w:t>
      </w:r>
      <w:r w:rsidR="00976283">
        <w:rPr>
          <w:lang w:eastAsia="ja-JP"/>
          <w14:ligatures w14:val="standard"/>
        </w:rPr>
        <w:t xml:space="preserve"> </w:t>
      </w:r>
      <w:r w:rsidR="00AB50E0">
        <w:rPr>
          <w:lang w:eastAsia="ja-JP"/>
          <w14:ligatures w14:val="standard"/>
        </w:rPr>
        <w:t>unit rates.</w:t>
      </w:r>
      <w:r w:rsidR="00976283">
        <w:rPr>
          <w:lang w:eastAsia="ja-JP"/>
          <w14:ligatures w14:val="standard"/>
        </w:rPr>
        <w:t xml:space="preserve"> </w:t>
      </w:r>
      <w:r w:rsidR="00257151">
        <w:rPr>
          <w:lang w:eastAsia="ja-JP"/>
          <w14:ligatures w14:val="standard"/>
        </w:rPr>
        <w:t>Consider that if</w:t>
      </w:r>
      <w:r w:rsidR="00A15AFF">
        <w:rPr>
          <w:lang w:eastAsia="ja-JP"/>
          <w14:ligatures w14:val="standard"/>
        </w:rPr>
        <w:t xml:space="preserve"> you want to calculate the real-time carbon footprint of a </w:t>
      </w:r>
      <w:proofErr w:type="spellStart"/>
      <w:r w:rsidR="00257151">
        <w:rPr>
          <w:lang w:eastAsia="ja-JP"/>
          <w14:ligatures w14:val="standard"/>
        </w:rPr>
        <w:t>UIowa</w:t>
      </w:r>
      <w:proofErr w:type="spellEnd"/>
      <w:r w:rsidR="00257151">
        <w:rPr>
          <w:lang w:eastAsia="ja-JP"/>
          <w14:ligatures w14:val="standard"/>
        </w:rPr>
        <w:t xml:space="preserve"> building you’ll </w:t>
      </w:r>
      <w:r w:rsidR="00041E9D">
        <w:rPr>
          <w:lang w:eastAsia="ja-JP"/>
          <w14:ligatures w14:val="standard"/>
        </w:rPr>
        <w:t>be looking at an electric</w:t>
      </w:r>
      <w:r w:rsidR="00DF1E63">
        <w:rPr>
          <w:lang w:eastAsia="ja-JP"/>
          <w14:ligatures w14:val="standard"/>
        </w:rPr>
        <w:t>ity</w:t>
      </w:r>
      <w:r w:rsidR="00041E9D">
        <w:rPr>
          <w:lang w:eastAsia="ja-JP"/>
          <w14:ligatures w14:val="standard"/>
        </w:rPr>
        <w:t xml:space="preserve"> </w:t>
      </w:r>
      <w:r w:rsidR="00EC76F7">
        <w:rPr>
          <w:lang w:eastAsia="ja-JP"/>
          <w14:ligatures w14:val="standard"/>
        </w:rPr>
        <w:t xml:space="preserve">consumption rate measured in joules per second, a </w:t>
      </w:r>
      <w:r w:rsidR="008F35B4">
        <w:rPr>
          <w:lang w:eastAsia="ja-JP"/>
          <w14:ligatures w14:val="standard"/>
        </w:rPr>
        <w:t>steam consumption rate</w:t>
      </w:r>
      <w:r w:rsidR="00BD355A">
        <w:rPr>
          <w:lang w:eastAsia="ja-JP"/>
          <w14:ligatures w14:val="standard"/>
        </w:rPr>
        <w:t xml:space="preserve"> measured</w:t>
      </w:r>
      <w:r w:rsidR="008F35B4">
        <w:rPr>
          <w:lang w:eastAsia="ja-JP"/>
          <w14:ligatures w14:val="standard"/>
        </w:rPr>
        <w:t xml:space="preserve"> </w:t>
      </w:r>
      <w:r w:rsidR="008F35B4">
        <w:rPr>
          <w:lang w:eastAsia="ja-JP"/>
          <w14:ligatures w14:val="standard"/>
        </w:rPr>
        <w:t>in MMBTUs per hour, and a chilled water consumption rate</w:t>
      </w:r>
      <w:r w:rsidR="00BD355A">
        <w:rPr>
          <w:lang w:eastAsia="ja-JP"/>
          <w14:ligatures w14:val="standard"/>
        </w:rPr>
        <w:t xml:space="preserve"> measured</w:t>
      </w:r>
      <w:r w:rsidR="008F35B4">
        <w:rPr>
          <w:lang w:eastAsia="ja-JP"/>
          <w14:ligatures w14:val="standard"/>
        </w:rPr>
        <w:t xml:space="preserve"> in gallons per minute</w:t>
      </w:r>
      <w:r w:rsidR="00712D53">
        <w:rPr>
          <w:lang w:eastAsia="ja-JP"/>
          <w14:ligatures w14:val="standard"/>
        </w:rPr>
        <w:t>!</w:t>
      </w:r>
      <w:r w:rsidR="00E314AA">
        <w:rPr>
          <w:lang w:eastAsia="ja-JP"/>
          <w14:ligatures w14:val="standard"/>
        </w:rPr>
        <w:t xml:space="preserve"> To derive a carbon </w:t>
      </w:r>
      <w:r w:rsidR="00F55C46">
        <w:rPr>
          <w:lang w:eastAsia="ja-JP"/>
          <w14:ligatures w14:val="standard"/>
        </w:rPr>
        <w:t>metric</w:t>
      </w:r>
      <w:r w:rsidR="00E314AA">
        <w:rPr>
          <w:lang w:eastAsia="ja-JP"/>
          <w14:ligatures w14:val="standard"/>
        </w:rPr>
        <w:t xml:space="preserve"> for a</w:t>
      </w:r>
      <w:r w:rsidR="00287BE7">
        <w:rPr>
          <w:lang w:eastAsia="ja-JP"/>
          <w14:ligatures w14:val="standard"/>
        </w:rPr>
        <w:t xml:space="preserve">n arbitrary </w:t>
      </w:r>
      <w:r w:rsidR="00E314AA">
        <w:rPr>
          <w:lang w:eastAsia="ja-JP"/>
          <w14:ligatures w14:val="standard"/>
        </w:rPr>
        <w:t>time frame</w:t>
      </w:r>
      <w:r w:rsidR="00A94B44">
        <w:rPr>
          <w:lang w:eastAsia="ja-JP"/>
          <w14:ligatures w14:val="standard"/>
        </w:rPr>
        <w:t xml:space="preserve"> and an </w:t>
      </w:r>
      <w:r w:rsidR="009A3B7C">
        <w:rPr>
          <w:lang w:eastAsia="ja-JP"/>
          <w14:ligatures w14:val="standard"/>
        </w:rPr>
        <w:t>arbitrary frequency within that time frame</w:t>
      </w:r>
      <w:r w:rsidR="00E314AA">
        <w:rPr>
          <w:lang w:eastAsia="ja-JP"/>
          <w14:ligatures w14:val="standard"/>
        </w:rPr>
        <w:t xml:space="preserve">, </w:t>
      </w:r>
      <w:proofErr w:type="gramStart"/>
      <w:r w:rsidR="00E314AA">
        <w:rPr>
          <w:lang w:eastAsia="ja-JP"/>
          <w14:ligatures w14:val="standard"/>
        </w:rPr>
        <w:t>all of</w:t>
      </w:r>
      <w:proofErr w:type="gramEnd"/>
      <w:r w:rsidR="00E314AA">
        <w:rPr>
          <w:lang w:eastAsia="ja-JP"/>
          <w14:ligatures w14:val="standard"/>
        </w:rPr>
        <w:t xml:space="preserve"> these rates need to be </w:t>
      </w:r>
      <w:r w:rsidR="00F55C46">
        <w:rPr>
          <w:lang w:eastAsia="ja-JP"/>
          <w14:ligatures w14:val="standard"/>
        </w:rPr>
        <w:t>adjusted</w:t>
      </w:r>
      <w:r w:rsidR="008E31CC">
        <w:rPr>
          <w:lang w:eastAsia="ja-JP"/>
          <w14:ligatures w14:val="standard"/>
        </w:rPr>
        <w:t xml:space="preserve"> and integrated</w:t>
      </w:r>
      <w:r w:rsidR="00E314AA">
        <w:rPr>
          <w:lang w:eastAsia="ja-JP"/>
          <w14:ligatures w14:val="standard"/>
        </w:rPr>
        <w:t xml:space="preserve"> </w:t>
      </w:r>
      <w:r w:rsidR="00F55C46">
        <w:rPr>
          <w:lang w:eastAsia="ja-JP"/>
          <w14:ligatures w14:val="standard"/>
        </w:rPr>
        <w:t>to</w:t>
      </w:r>
      <w:r w:rsidR="00792E38">
        <w:rPr>
          <w:lang w:eastAsia="ja-JP"/>
          <w14:ligatures w14:val="standard"/>
        </w:rPr>
        <w:t xml:space="preserve"> match the target frequency</w:t>
      </w:r>
      <w:r w:rsidR="00A94B44">
        <w:rPr>
          <w:lang w:eastAsia="ja-JP"/>
          <w14:ligatures w14:val="standard"/>
        </w:rPr>
        <w:t xml:space="preserve"> </w:t>
      </w:r>
      <w:r w:rsidR="00E358A5">
        <w:rPr>
          <w:lang w:eastAsia="ja-JP"/>
          <w14:ligatures w14:val="standard"/>
        </w:rPr>
        <w:t>according</w:t>
      </w:r>
      <w:r w:rsidR="002D3317">
        <w:rPr>
          <w:lang w:eastAsia="ja-JP"/>
          <w14:ligatures w14:val="standard"/>
        </w:rPr>
        <w:t>ly</w:t>
      </w:r>
      <w:r w:rsidR="003A40FC">
        <w:rPr>
          <w:lang w:eastAsia="ja-JP"/>
          <w14:ligatures w14:val="standard"/>
        </w:rPr>
        <w:t xml:space="preserve">, which is error prone and </w:t>
      </w:r>
      <w:r w:rsidR="00C32C4A">
        <w:rPr>
          <w:lang w:eastAsia="ja-JP"/>
          <w14:ligatures w14:val="standard"/>
        </w:rPr>
        <w:t>difficult</w:t>
      </w:r>
      <w:r w:rsidR="003A40FC">
        <w:rPr>
          <w:lang w:eastAsia="ja-JP"/>
          <w14:ligatures w14:val="standard"/>
        </w:rPr>
        <w:t>!</w:t>
      </w:r>
    </w:p>
    <w:p w14:paraId="0FE13892" w14:textId="4FA34185" w:rsidR="0033513A" w:rsidRDefault="0033513A" w:rsidP="00DF24CA">
      <w:pPr>
        <w:pStyle w:val="DisplayFormula"/>
        <w:tabs>
          <w:tab w:val="left" w:pos="200"/>
          <w:tab w:val="right" w:pos="4780"/>
        </w:tabs>
        <w:spacing w:before="0" w:after="0" w:line="264" w:lineRule="auto"/>
        <w:jc w:val="both"/>
        <w:rPr>
          <w:lang w:eastAsia="ja-JP"/>
          <w14:ligatures w14:val="standard"/>
        </w:rPr>
      </w:pPr>
      <w:r>
        <w:rPr>
          <w:lang w:eastAsia="ja-JP"/>
          <w14:ligatures w14:val="standard"/>
        </w:rPr>
        <w:tab/>
        <w:t xml:space="preserve">After correcting for the fact that </w:t>
      </w:r>
      <w:r w:rsidR="00864FBC">
        <w:rPr>
          <w:lang w:eastAsia="ja-JP"/>
          <w14:ligatures w14:val="standard"/>
        </w:rPr>
        <w:t xml:space="preserve">the rates are all mismatched, consider that the units themselves need </w:t>
      </w:r>
      <w:r w:rsidR="00F704E3">
        <w:rPr>
          <w:lang w:eastAsia="ja-JP"/>
          <w14:ligatures w14:val="standard"/>
        </w:rPr>
        <w:t>to be normalized, not only between</w:t>
      </w:r>
      <w:r w:rsidR="00480FD3">
        <w:rPr>
          <w:lang w:eastAsia="ja-JP"/>
          <w14:ligatures w14:val="standard"/>
        </w:rPr>
        <w:t xml:space="preserve"> simple things like</w:t>
      </w:r>
      <w:r w:rsidR="00F704E3">
        <w:rPr>
          <w:lang w:eastAsia="ja-JP"/>
          <w14:ligatures w14:val="standard"/>
        </w:rPr>
        <w:t xml:space="preserve"> </w:t>
      </w:r>
      <w:r w:rsidR="00A80A86">
        <w:rPr>
          <w:lang w:eastAsia="ja-JP"/>
          <w14:ligatures w14:val="standard"/>
        </w:rPr>
        <w:t>pounds to kilograms</w:t>
      </w:r>
      <w:r w:rsidR="00480FD3">
        <w:rPr>
          <w:lang w:eastAsia="ja-JP"/>
          <w14:ligatures w14:val="standard"/>
        </w:rPr>
        <w:t xml:space="preserve"> but also between pounds of </w:t>
      </w:r>
      <w:r w:rsidR="007348EF">
        <w:rPr>
          <w:lang w:eastAsia="ja-JP"/>
          <w14:ligatures w14:val="standard"/>
        </w:rPr>
        <w:t>steam to BTUs of steam, which requires</w:t>
      </w:r>
      <w:r w:rsidR="007060EC">
        <w:rPr>
          <w:lang w:eastAsia="ja-JP"/>
          <w14:ligatures w14:val="standard"/>
        </w:rPr>
        <w:t xml:space="preserve"> </w:t>
      </w:r>
      <w:r w:rsidR="00675254" w:rsidRPr="00675254">
        <w:rPr>
          <w:lang w:eastAsia="ja-JP"/>
          <w14:ligatures w14:val="standard"/>
        </w:rPr>
        <w:t>enthalpy</w:t>
      </w:r>
      <w:r w:rsidR="00675254">
        <w:rPr>
          <w:lang w:eastAsia="ja-JP"/>
          <w14:ligatures w14:val="standard"/>
        </w:rPr>
        <w:t xml:space="preserve"> constant</w:t>
      </w:r>
      <w:r w:rsidR="003E5AE8">
        <w:rPr>
          <w:lang w:eastAsia="ja-JP"/>
          <w14:ligatures w14:val="standard"/>
        </w:rPr>
        <w:t>s</w:t>
      </w:r>
      <w:r w:rsidR="00675254">
        <w:rPr>
          <w:lang w:eastAsia="ja-JP"/>
          <w14:ligatures w14:val="standard"/>
        </w:rPr>
        <w:t xml:space="preserve"> </w:t>
      </w:r>
      <w:r w:rsidR="00C32C4A">
        <w:rPr>
          <w:lang w:eastAsia="ja-JP"/>
          <w14:ligatures w14:val="standard"/>
        </w:rPr>
        <w:t>which require</w:t>
      </w:r>
      <w:r w:rsidR="00B31104">
        <w:rPr>
          <w:lang w:eastAsia="ja-JP"/>
          <w14:ligatures w14:val="standard"/>
        </w:rPr>
        <w:t xml:space="preserve"> system</w:t>
      </w:r>
      <w:r w:rsidR="00C32C4A">
        <w:rPr>
          <w:lang w:eastAsia="ja-JP"/>
          <w14:ligatures w14:val="standard"/>
        </w:rPr>
        <w:t xml:space="preserve"> expertise</w:t>
      </w:r>
      <w:r w:rsidR="003C74EE">
        <w:rPr>
          <w:lang w:eastAsia="ja-JP"/>
          <w14:ligatures w14:val="standard"/>
        </w:rPr>
        <w:t>.</w:t>
      </w:r>
      <w:r w:rsidR="00C32C4A">
        <w:rPr>
          <w:lang w:eastAsia="ja-JP"/>
          <w14:ligatures w14:val="standard"/>
        </w:rPr>
        <w:t xml:space="preserve"> Regarding </w:t>
      </w:r>
      <w:r w:rsidR="00B52EB7">
        <w:rPr>
          <w:lang w:eastAsia="ja-JP"/>
          <w14:ligatures w14:val="standard"/>
        </w:rPr>
        <w:t>energy pellets</w:t>
      </w:r>
      <w:r w:rsidR="00CB74CF">
        <w:rPr>
          <w:lang w:eastAsia="ja-JP"/>
          <w14:ligatures w14:val="standard"/>
        </w:rPr>
        <w:t xml:space="preserve"> </w:t>
      </w:r>
      <w:r w:rsidR="0021219D">
        <w:rPr>
          <w:lang w:eastAsia="ja-JP"/>
          <w14:ligatures w14:val="standard"/>
        </w:rPr>
        <w:t>or</w:t>
      </w:r>
      <w:r w:rsidR="00CB74CF">
        <w:rPr>
          <w:lang w:eastAsia="ja-JP"/>
          <w14:ligatures w14:val="standard"/>
        </w:rPr>
        <w:t xml:space="preserve"> other alternative fuels</w:t>
      </w:r>
      <w:r w:rsidR="009D43E5">
        <w:rPr>
          <w:lang w:eastAsia="ja-JP"/>
          <w14:ligatures w14:val="standard"/>
        </w:rPr>
        <w:t xml:space="preserve">, </w:t>
      </w:r>
      <w:r w:rsidR="00D035E5">
        <w:rPr>
          <w:lang w:eastAsia="ja-JP"/>
          <w14:ligatures w14:val="standard"/>
        </w:rPr>
        <w:t>you</w:t>
      </w:r>
      <w:r w:rsidR="00F74A73">
        <w:rPr>
          <w:lang w:eastAsia="ja-JP"/>
          <w14:ligatures w14:val="standard"/>
        </w:rPr>
        <w:t xml:space="preserve"> are</w:t>
      </w:r>
      <w:r w:rsidR="00D035E5">
        <w:rPr>
          <w:lang w:eastAsia="ja-JP"/>
          <w14:ligatures w14:val="standard"/>
        </w:rPr>
        <w:t xml:space="preserve"> going to need </w:t>
      </w:r>
      <w:r w:rsidR="00521880">
        <w:rPr>
          <w:lang w:eastAsia="ja-JP"/>
          <w14:ligatures w14:val="standard"/>
        </w:rPr>
        <w:t xml:space="preserve">to </w:t>
      </w:r>
      <w:r w:rsidR="00612827">
        <w:rPr>
          <w:lang w:eastAsia="ja-JP"/>
          <w14:ligatures w14:val="standard"/>
        </w:rPr>
        <w:t>understand</w:t>
      </w:r>
      <w:r w:rsidR="00521880">
        <w:rPr>
          <w:lang w:eastAsia="ja-JP"/>
          <w14:ligatures w14:val="standard"/>
        </w:rPr>
        <w:t xml:space="preserve"> the biochemi</w:t>
      </w:r>
      <w:r w:rsidR="00285545">
        <w:rPr>
          <w:lang w:eastAsia="ja-JP"/>
          <w14:ligatures w14:val="standard"/>
        </w:rPr>
        <w:t>cal makeup</w:t>
      </w:r>
      <w:r w:rsidR="00521880">
        <w:rPr>
          <w:lang w:eastAsia="ja-JP"/>
          <w14:ligatures w14:val="standard"/>
        </w:rPr>
        <w:t xml:space="preserve"> of those </w:t>
      </w:r>
      <w:proofErr w:type="gramStart"/>
      <w:r w:rsidR="00735C7D">
        <w:rPr>
          <w:lang w:eastAsia="ja-JP"/>
          <w14:ligatures w14:val="standard"/>
        </w:rPr>
        <w:t>in order to</w:t>
      </w:r>
      <w:proofErr w:type="gramEnd"/>
      <w:r w:rsidR="00735C7D">
        <w:rPr>
          <w:lang w:eastAsia="ja-JP"/>
          <w14:ligatures w14:val="standard"/>
        </w:rPr>
        <w:t xml:space="preserve"> calculate </w:t>
      </w:r>
      <w:r w:rsidR="00886AC3">
        <w:rPr>
          <w:lang w:eastAsia="ja-JP"/>
          <w14:ligatures w14:val="standard"/>
        </w:rPr>
        <w:t>the carbon intensity of the steam they yield.</w:t>
      </w:r>
    </w:p>
    <w:p w14:paraId="57AF1F30" w14:textId="03B0567D" w:rsidR="00DD5AFA" w:rsidRDefault="003A40FC" w:rsidP="00DF24CA">
      <w:pPr>
        <w:pStyle w:val="DisplayFormula"/>
        <w:tabs>
          <w:tab w:val="left" w:pos="200"/>
          <w:tab w:val="right" w:pos="4780"/>
        </w:tabs>
        <w:spacing w:before="0" w:after="0" w:line="264" w:lineRule="auto"/>
        <w:jc w:val="both"/>
        <w:rPr>
          <w:lang w:eastAsia="ja-JP"/>
          <w14:ligatures w14:val="standard"/>
        </w:rPr>
      </w:pPr>
      <w:bookmarkStart w:id="4" w:name="_Hlk126355620"/>
      <w:r>
        <w:rPr>
          <w:lang w:eastAsia="ja-JP"/>
          <w14:ligatures w14:val="standard"/>
        </w:rPr>
        <w:tab/>
      </w:r>
      <w:r w:rsidR="00CE5F67">
        <w:rPr>
          <w:lang w:eastAsia="ja-JP"/>
          <w14:ligatures w14:val="standard"/>
        </w:rPr>
        <w:t xml:space="preserve">Now consider you don’t want </w:t>
      </w:r>
      <w:r w:rsidR="00FD7A08">
        <w:rPr>
          <w:lang w:eastAsia="ja-JP"/>
          <w14:ligatures w14:val="standard"/>
        </w:rPr>
        <w:t xml:space="preserve">to just produce </w:t>
      </w:r>
      <w:r w:rsidR="00181413">
        <w:rPr>
          <w:lang w:eastAsia="ja-JP"/>
          <w14:ligatures w14:val="standard"/>
        </w:rPr>
        <w:t xml:space="preserve">these </w:t>
      </w:r>
      <w:r w:rsidR="00FD7A08">
        <w:rPr>
          <w:lang w:eastAsia="ja-JP"/>
          <w14:ligatures w14:val="standard"/>
        </w:rPr>
        <w:t>carbon metric</w:t>
      </w:r>
      <w:r w:rsidR="00181413">
        <w:rPr>
          <w:lang w:eastAsia="ja-JP"/>
          <w14:ligatures w14:val="standard"/>
        </w:rPr>
        <w:t>s</w:t>
      </w:r>
      <w:r w:rsidR="00FD7A08">
        <w:rPr>
          <w:lang w:eastAsia="ja-JP"/>
          <w14:ligatures w14:val="standard"/>
        </w:rPr>
        <w:t xml:space="preserve"> </w:t>
      </w:r>
      <w:r w:rsidR="007518F6">
        <w:rPr>
          <w:lang w:eastAsia="ja-JP"/>
          <w14:ligatures w14:val="standard"/>
        </w:rPr>
        <w:t xml:space="preserve">for </w:t>
      </w:r>
      <w:proofErr w:type="spellStart"/>
      <w:r w:rsidR="00F15C50">
        <w:rPr>
          <w:lang w:eastAsia="ja-JP"/>
          <w14:ligatures w14:val="standard"/>
        </w:rPr>
        <w:t>UIowa</w:t>
      </w:r>
      <w:proofErr w:type="spellEnd"/>
      <w:r w:rsidR="00F15C50">
        <w:rPr>
          <w:lang w:eastAsia="ja-JP"/>
          <w14:ligatures w14:val="standard"/>
        </w:rPr>
        <w:t xml:space="preserve">, but also </w:t>
      </w:r>
      <w:r w:rsidR="00E45535">
        <w:rPr>
          <w:lang w:eastAsia="ja-JP"/>
          <w14:ligatures w14:val="standard"/>
        </w:rPr>
        <w:t xml:space="preserve">for </w:t>
      </w:r>
      <w:r w:rsidR="00F15C50">
        <w:rPr>
          <w:lang w:eastAsia="ja-JP"/>
          <w14:ligatures w14:val="standard"/>
        </w:rPr>
        <w:t xml:space="preserve">any </w:t>
      </w:r>
      <w:r w:rsidR="007518F6">
        <w:rPr>
          <w:lang w:eastAsia="ja-JP"/>
          <w14:ligatures w14:val="standard"/>
        </w:rPr>
        <w:t>other ENGIE partnering institution</w:t>
      </w:r>
      <w:r w:rsidR="00890720">
        <w:rPr>
          <w:lang w:eastAsia="ja-JP"/>
          <w14:ligatures w14:val="standard"/>
        </w:rPr>
        <w:t xml:space="preserve"> </w:t>
      </w:r>
      <w:r w:rsidR="0041433B">
        <w:rPr>
          <w:lang w:eastAsia="ja-JP"/>
          <w14:ligatures w14:val="standard"/>
        </w:rPr>
        <w:t>and by extension any</w:t>
      </w:r>
      <w:r w:rsidR="00181413">
        <w:rPr>
          <w:lang w:eastAsia="ja-JP"/>
          <w14:ligatures w14:val="standard"/>
        </w:rPr>
        <w:t xml:space="preserve"> </w:t>
      </w:r>
      <w:r w:rsidR="0041433B">
        <w:rPr>
          <w:lang w:eastAsia="ja-JP"/>
          <w14:ligatures w14:val="standard"/>
        </w:rPr>
        <w:t>energy system</w:t>
      </w:r>
      <w:r w:rsidR="00744850">
        <w:rPr>
          <w:lang w:eastAsia="ja-JP"/>
          <w14:ligatures w14:val="standard"/>
        </w:rPr>
        <w:t xml:space="preserve"> (or at least any energy system that has a digital twin)</w:t>
      </w:r>
      <w:r w:rsidR="0041433B">
        <w:rPr>
          <w:lang w:eastAsia="ja-JP"/>
          <w14:ligatures w14:val="standard"/>
        </w:rPr>
        <w:t>.</w:t>
      </w:r>
      <w:r w:rsidR="00744850">
        <w:rPr>
          <w:lang w:eastAsia="ja-JP"/>
          <w14:ligatures w14:val="standard"/>
        </w:rPr>
        <w:t xml:space="preserve"> The </w:t>
      </w:r>
      <w:r w:rsidR="0014465F">
        <w:rPr>
          <w:lang w:eastAsia="ja-JP"/>
          <w14:ligatures w14:val="standard"/>
        </w:rPr>
        <w:t xml:space="preserve">methodology </w:t>
      </w:r>
      <w:r w:rsidR="00FB3518">
        <w:rPr>
          <w:lang w:eastAsia="ja-JP"/>
          <w14:ligatures w14:val="standard"/>
        </w:rPr>
        <w:t xml:space="preserve">is </w:t>
      </w:r>
      <w:r w:rsidR="00C32C4A">
        <w:rPr>
          <w:lang w:eastAsia="ja-JP"/>
          <w14:ligatures w14:val="standard"/>
        </w:rPr>
        <w:t xml:space="preserve">inherently </w:t>
      </w:r>
      <w:r w:rsidR="00DD3175">
        <w:rPr>
          <w:lang w:eastAsia="ja-JP"/>
          <w14:ligatures w14:val="standard"/>
        </w:rPr>
        <w:t>unscalable</w:t>
      </w:r>
      <w:r w:rsidR="003E4172">
        <w:rPr>
          <w:lang w:eastAsia="ja-JP"/>
          <w14:ligatures w14:val="standard"/>
        </w:rPr>
        <w:t>, error prone,</w:t>
      </w:r>
      <w:r w:rsidR="00DD3175">
        <w:rPr>
          <w:lang w:eastAsia="ja-JP"/>
          <w14:ligatures w14:val="standard"/>
        </w:rPr>
        <w:t xml:space="preserve"> and </w:t>
      </w:r>
      <w:r w:rsidR="006955B0">
        <w:rPr>
          <w:lang w:eastAsia="ja-JP"/>
          <w14:ligatures w14:val="standard"/>
        </w:rPr>
        <w:t>mandates</w:t>
      </w:r>
      <w:r w:rsidR="00DD3175">
        <w:rPr>
          <w:lang w:eastAsia="ja-JP"/>
          <w14:ligatures w14:val="standard"/>
        </w:rPr>
        <w:t xml:space="preserve"> a</w:t>
      </w:r>
      <w:r w:rsidR="003E4172">
        <w:rPr>
          <w:lang w:eastAsia="ja-JP"/>
          <w14:ligatures w14:val="standard"/>
        </w:rPr>
        <w:t xml:space="preserve"> software </w:t>
      </w:r>
      <w:r w:rsidR="00200E56">
        <w:rPr>
          <w:lang w:eastAsia="ja-JP"/>
          <w14:ligatures w14:val="standard"/>
        </w:rPr>
        <w:t>abstraction</w:t>
      </w:r>
      <w:r w:rsidR="006955B0">
        <w:rPr>
          <w:lang w:eastAsia="ja-JP"/>
          <w14:ligatures w14:val="standard"/>
        </w:rPr>
        <w:t>.</w:t>
      </w:r>
    </w:p>
    <w:bookmarkEnd w:id="4"/>
    <w:p w14:paraId="136395B9" w14:textId="3EA443F6" w:rsidR="005D5DE6" w:rsidRDefault="00AA1331" w:rsidP="00FA098D">
      <w:pPr>
        <w:pStyle w:val="Head2"/>
        <w:rPr>
          <w14:ligatures w14:val="standard"/>
        </w:rPr>
      </w:pPr>
      <w:r>
        <w:rPr>
          <w:rStyle w:val="Label"/>
          <w14:ligatures w14:val="standard"/>
        </w:rPr>
        <w:t>3</w:t>
      </w:r>
      <w:r w:rsidR="00551039" w:rsidRPr="00586A35">
        <w:rPr>
          <w:rStyle w:val="Label"/>
          <w14:ligatures w14:val="standard"/>
        </w:rPr>
        <w:t>.</w:t>
      </w:r>
      <w:r>
        <w:rPr>
          <w:rStyle w:val="Label"/>
          <w14:ligatures w14:val="standard"/>
        </w:rPr>
        <w:t>1</w:t>
      </w:r>
      <w:r w:rsidR="00551039" w:rsidRPr="00586A35">
        <w:rPr>
          <w14:ligatures w14:val="standard"/>
        </w:rPr>
        <w:t> </w:t>
      </w:r>
      <w:r w:rsidR="00B251EF">
        <w:rPr>
          <w14:ligatures w14:val="standard"/>
        </w:rPr>
        <w:t>Exchange Nodes</w:t>
      </w:r>
    </w:p>
    <w:p w14:paraId="23891EA3" w14:textId="74FEFC62" w:rsidR="00FA098D" w:rsidRDefault="007E03DE" w:rsidP="00DF24CA">
      <w:pPr>
        <w:pStyle w:val="DisplayFormula"/>
        <w:tabs>
          <w:tab w:val="left" w:pos="200"/>
          <w:tab w:val="right" w:pos="4780"/>
        </w:tabs>
        <w:spacing w:before="0" w:after="0" w:line="264" w:lineRule="auto"/>
        <w:jc w:val="both"/>
        <w:rPr>
          <w:lang w:eastAsia="ja-JP"/>
          <w14:ligatures w14:val="standard"/>
        </w:rPr>
      </w:pPr>
      <w:r>
        <w:rPr>
          <w:lang w:eastAsia="ja-JP"/>
          <w14:ligatures w14:val="standard"/>
        </w:rPr>
        <w:t>Emission</w:t>
      </w:r>
      <w:r w:rsidR="00545715">
        <w:rPr>
          <w:lang w:eastAsia="ja-JP"/>
          <w14:ligatures w14:val="standard"/>
        </w:rPr>
        <w:t xml:space="preserve">s </w:t>
      </w:r>
      <w:r w:rsidR="00515766">
        <w:rPr>
          <w:lang w:eastAsia="ja-JP"/>
          <w14:ligatures w14:val="standard"/>
        </w:rPr>
        <w:t xml:space="preserve">first come into our scope when fuel is burned in </w:t>
      </w:r>
      <w:r w:rsidR="00363B6A">
        <w:rPr>
          <w:lang w:eastAsia="ja-JP"/>
          <w14:ligatures w14:val="standard"/>
        </w:rPr>
        <w:t>campus boilers.</w:t>
      </w:r>
      <w:r w:rsidR="00F4797E">
        <w:rPr>
          <w:lang w:eastAsia="ja-JP"/>
          <w14:ligatures w14:val="standard"/>
        </w:rPr>
        <w:t xml:space="preserve"> As [2] </w:t>
      </w:r>
      <w:r w:rsidR="00A84241">
        <w:rPr>
          <w:lang w:eastAsia="ja-JP"/>
          <w14:ligatures w14:val="standard"/>
        </w:rPr>
        <w:t>establishes</w:t>
      </w:r>
      <w:r w:rsidR="00AC44C5">
        <w:rPr>
          <w:lang w:eastAsia="ja-JP"/>
          <w14:ligatures w14:val="standard"/>
        </w:rPr>
        <w:t xml:space="preserve"> with electricity, the</w:t>
      </w:r>
      <w:r w:rsidR="008D2513">
        <w:rPr>
          <w:lang w:eastAsia="ja-JP"/>
          <w14:ligatures w14:val="standard"/>
        </w:rPr>
        <w:t xml:space="preserve">re is </w:t>
      </w:r>
      <w:r w:rsidR="00E50358">
        <w:rPr>
          <w:lang w:eastAsia="ja-JP"/>
          <w14:ligatures w14:val="standard"/>
        </w:rPr>
        <w:t xml:space="preserve">a disconnect between </w:t>
      </w:r>
      <w:r w:rsidR="00A34285">
        <w:rPr>
          <w:lang w:eastAsia="ja-JP"/>
          <w14:ligatures w14:val="standard"/>
        </w:rPr>
        <w:t xml:space="preserve">the </w:t>
      </w:r>
      <w:r w:rsidR="009F61B6">
        <w:rPr>
          <w:lang w:eastAsia="ja-JP"/>
          <w14:ligatures w14:val="standard"/>
        </w:rPr>
        <w:t xml:space="preserve">use of an energy resource </w:t>
      </w:r>
      <w:r w:rsidR="00855E5F">
        <w:rPr>
          <w:lang w:eastAsia="ja-JP"/>
          <w14:ligatures w14:val="standard"/>
        </w:rPr>
        <w:t xml:space="preserve">and the actual environmental </w:t>
      </w:r>
      <w:r w:rsidR="00C83916">
        <w:rPr>
          <w:lang w:eastAsia="ja-JP"/>
          <w14:ligatures w14:val="standard"/>
        </w:rPr>
        <w:t>impact</w:t>
      </w:r>
      <w:r w:rsidR="005322F5">
        <w:rPr>
          <w:lang w:eastAsia="ja-JP"/>
          <w14:ligatures w14:val="standard"/>
        </w:rPr>
        <w:t xml:space="preserve"> of</w:t>
      </w:r>
      <w:r w:rsidR="00730FF9">
        <w:rPr>
          <w:lang w:eastAsia="ja-JP"/>
          <w14:ligatures w14:val="standard"/>
        </w:rPr>
        <w:t xml:space="preserve"> generating that </w:t>
      </w:r>
      <w:r w:rsidR="005322F5">
        <w:rPr>
          <w:lang w:eastAsia="ja-JP"/>
          <w14:ligatures w14:val="standard"/>
        </w:rPr>
        <w:t xml:space="preserve">energy resource. </w:t>
      </w:r>
      <w:r w:rsidR="00A84241">
        <w:rPr>
          <w:lang w:eastAsia="ja-JP"/>
          <w14:ligatures w14:val="standard"/>
        </w:rPr>
        <w:t>In this paper w</w:t>
      </w:r>
      <w:r w:rsidR="005322F5">
        <w:rPr>
          <w:lang w:eastAsia="ja-JP"/>
          <w14:ligatures w14:val="standard"/>
        </w:rPr>
        <w:t xml:space="preserve">e apply the same </w:t>
      </w:r>
      <w:r w:rsidR="008E5A87">
        <w:rPr>
          <w:lang w:eastAsia="ja-JP"/>
          <w14:ligatures w14:val="standard"/>
        </w:rPr>
        <w:t>idea</w:t>
      </w:r>
      <w:r w:rsidR="005322F5">
        <w:rPr>
          <w:lang w:eastAsia="ja-JP"/>
          <w14:ligatures w14:val="standard"/>
        </w:rPr>
        <w:t xml:space="preserve"> to district</w:t>
      </w:r>
      <w:r w:rsidR="00BB2FE6">
        <w:rPr>
          <w:lang w:eastAsia="ja-JP"/>
          <w14:ligatures w14:val="standard"/>
        </w:rPr>
        <w:t xml:space="preserve"> energy</w:t>
      </w:r>
      <w:r w:rsidR="005322F5">
        <w:rPr>
          <w:lang w:eastAsia="ja-JP"/>
          <w14:ligatures w14:val="standard"/>
        </w:rPr>
        <w:t xml:space="preserve"> resources such as steam and chilled water. If stea</w:t>
      </w:r>
      <w:r w:rsidR="00A84241">
        <w:rPr>
          <w:lang w:eastAsia="ja-JP"/>
          <w14:ligatures w14:val="standard"/>
        </w:rPr>
        <w:t>m</w:t>
      </w:r>
      <w:r w:rsidR="008E5A87">
        <w:rPr>
          <w:lang w:eastAsia="ja-JP"/>
          <w14:ligatures w14:val="standard"/>
        </w:rPr>
        <w:t xml:space="preserve"> came from burning biomass or from </w:t>
      </w:r>
      <w:r w:rsidR="009C201A">
        <w:rPr>
          <w:lang w:eastAsia="ja-JP"/>
          <w14:ligatures w14:val="standard"/>
        </w:rPr>
        <w:t xml:space="preserve">concentrated solar thermal, </w:t>
      </w:r>
      <w:r w:rsidR="00142AF3">
        <w:rPr>
          <w:lang w:eastAsia="ja-JP"/>
          <w14:ligatures w14:val="standard"/>
        </w:rPr>
        <w:t>its</w:t>
      </w:r>
      <w:r w:rsidR="009C201A">
        <w:rPr>
          <w:lang w:eastAsia="ja-JP"/>
          <w14:ligatures w14:val="standard"/>
        </w:rPr>
        <w:t xml:space="preserve"> carbon intensity is low</w:t>
      </w:r>
      <w:r w:rsidR="00142AF3">
        <w:rPr>
          <w:lang w:eastAsia="ja-JP"/>
          <w14:ligatures w14:val="standard"/>
        </w:rPr>
        <w:t>er</w:t>
      </w:r>
      <w:r w:rsidR="009C201A">
        <w:rPr>
          <w:lang w:eastAsia="ja-JP"/>
          <w14:ligatures w14:val="standard"/>
        </w:rPr>
        <w:t xml:space="preserve"> and </w:t>
      </w:r>
      <w:r w:rsidR="005B533B">
        <w:rPr>
          <w:lang w:eastAsia="ja-JP"/>
          <w14:ligatures w14:val="standard"/>
        </w:rPr>
        <w:t>environmental impact lesser vers</w:t>
      </w:r>
      <w:r w:rsidR="00C32C4A">
        <w:rPr>
          <w:lang w:eastAsia="ja-JP"/>
          <w14:ligatures w14:val="standard"/>
        </w:rPr>
        <w:t>u</w:t>
      </w:r>
      <w:r w:rsidR="005B533B">
        <w:rPr>
          <w:lang w:eastAsia="ja-JP"/>
          <w14:ligatures w14:val="standard"/>
        </w:rPr>
        <w:t>s if that steam cam</w:t>
      </w:r>
      <w:r w:rsidR="00C32C4A">
        <w:rPr>
          <w:lang w:eastAsia="ja-JP"/>
          <w14:ligatures w14:val="standard"/>
        </w:rPr>
        <w:t>e</w:t>
      </w:r>
      <w:r w:rsidR="005B533B">
        <w:rPr>
          <w:lang w:eastAsia="ja-JP"/>
          <w14:ligatures w14:val="standard"/>
        </w:rPr>
        <w:t xml:space="preserve"> from burning </w:t>
      </w:r>
      <w:r w:rsidR="00D26D3F">
        <w:rPr>
          <w:lang w:eastAsia="ja-JP"/>
          <w14:ligatures w14:val="standard"/>
        </w:rPr>
        <w:t>natural gas or coal.</w:t>
      </w:r>
      <w:r w:rsidR="008538E2">
        <w:rPr>
          <w:lang w:eastAsia="ja-JP"/>
          <w14:ligatures w14:val="standard"/>
        </w:rPr>
        <w:t xml:space="preserve"> DEM </w:t>
      </w:r>
      <w:r w:rsidR="009311DF">
        <w:rPr>
          <w:lang w:eastAsia="ja-JP"/>
          <w14:ligatures w14:val="standard"/>
        </w:rPr>
        <w:t>abstracts</w:t>
      </w:r>
      <w:r w:rsidR="008538E2">
        <w:rPr>
          <w:lang w:eastAsia="ja-JP"/>
          <w14:ligatures w14:val="standard"/>
        </w:rPr>
        <w:t xml:space="preserve"> </w:t>
      </w:r>
      <w:r w:rsidR="00650D2D">
        <w:rPr>
          <w:lang w:eastAsia="ja-JP"/>
          <w14:ligatures w14:val="standard"/>
        </w:rPr>
        <w:t xml:space="preserve">this idea as an </w:t>
      </w:r>
      <w:r w:rsidR="00650D2D">
        <w:rPr>
          <w:i/>
          <w:iCs/>
          <w:lang w:eastAsia="ja-JP"/>
          <w14:ligatures w14:val="standard"/>
        </w:rPr>
        <w:t>exchange node</w:t>
      </w:r>
      <w:r w:rsidR="00650D2D">
        <w:rPr>
          <w:lang w:eastAsia="ja-JP"/>
          <w14:ligatures w14:val="standard"/>
        </w:rPr>
        <w:t xml:space="preserve"> </w:t>
      </w:r>
      <w:r w:rsidR="00F80A38">
        <w:rPr>
          <w:lang w:eastAsia="ja-JP"/>
          <w14:ligatures w14:val="standard"/>
        </w:rPr>
        <w:t xml:space="preserve">and boilers, natural gas generators, </w:t>
      </w:r>
      <w:r w:rsidR="00E117F1">
        <w:rPr>
          <w:lang w:eastAsia="ja-JP"/>
          <w14:ligatures w14:val="standard"/>
        </w:rPr>
        <w:t xml:space="preserve">solar panels, </w:t>
      </w:r>
      <w:r w:rsidR="00304721">
        <w:rPr>
          <w:lang w:eastAsia="ja-JP"/>
          <w14:ligatures w14:val="standard"/>
        </w:rPr>
        <w:t xml:space="preserve">wind turbines, and </w:t>
      </w:r>
      <w:r w:rsidR="00B91DAF">
        <w:rPr>
          <w:lang w:eastAsia="ja-JP"/>
          <w14:ligatures w14:val="standard"/>
        </w:rPr>
        <w:t>anything</w:t>
      </w:r>
      <w:r w:rsidR="00304721">
        <w:rPr>
          <w:lang w:eastAsia="ja-JP"/>
          <w14:ligatures w14:val="standard"/>
        </w:rPr>
        <w:t xml:space="preserve"> that</w:t>
      </w:r>
      <w:r w:rsidR="00EB01C5">
        <w:rPr>
          <w:lang w:eastAsia="ja-JP"/>
          <w14:ligatures w14:val="standard"/>
        </w:rPr>
        <w:t xml:space="preserve"> </w:t>
      </w:r>
      <w:r w:rsidR="008C3CBA">
        <w:rPr>
          <w:lang w:eastAsia="ja-JP"/>
          <w14:ligatures w14:val="standard"/>
        </w:rPr>
        <w:t xml:space="preserve">initiates the creation of an energy </w:t>
      </w:r>
      <w:r w:rsidR="00FB7175">
        <w:rPr>
          <w:lang w:eastAsia="ja-JP"/>
          <w14:ligatures w14:val="standard"/>
        </w:rPr>
        <w:t>resource</w:t>
      </w:r>
      <w:r w:rsidR="009668D0">
        <w:rPr>
          <w:lang w:eastAsia="ja-JP"/>
          <w14:ligatures w14:val="standard"/>
        </w:rPr>
        <w:t xml:space="preserve"> are</w:t>
      </w:r>
      <w:r w:rsidR="00FB7175">
        <w:rPr>
          <w:lang w:eastAsia="ja-JP"/>
          <w14:ligatures w14:val="standard"/>
        </w:rPr>
        <w:t xml:space="preserve"> </w:t>
      </w:r>
      <w:r w:rsidR="0098266F">
        <w:rPr>
          <w:lang w:eastAsia="ja-JP"/>
          <w14:ligatures w14:val="standard"/>
        </w:rPr>
        <w:t>all encoded as exchange nodes</w:t>
      </w:r>
      <w:r w:rsidR="00FB7175">
        <w:rPr>
          <w:lang w:eastAsia="ja-JP"/>
          <w14:ligatures w14:val="standard"/>
        </w:rPr>
        <w:t>.</w:t>
      </w:r>
    </w:p>
    <w:p w14:paraId="20A7BEF2" w14:textId="3C23794E" w:rsidR="00A11987" w:rsidRDefault="00FB7175" w:rsidP="00DF24CA">
      <w:pPr>
        <w:pStyle w:val="DisplayFormula"/>
        <w:tabs>
          <w:tab w:val="left" w:pos="200"/>
          <w:tab w:val="right" w:pos="4780"/>
        </w:tabs>
        <w:spacing w:before="0" w:after="0" w:line="264" w:lineRule="auto"/>
        <w:jc w:val="both"/>
        <w:rPr>
          <w:lang w:eastAsia="ja-JP"/>
          <w14:ligatures w14:val="standard"/>
        </w:rPr>
      </w:pPr>
      <w:r>
        <w:rPr>
          <w:lang w:eastAsia="ja-JP"/>
          <w14:ligatures w14:val="standard"/>
        </w:rPr>
        <w:tab/>
        <w:t xml:space="preserve">An exchange node </w:t>
      </w:r>
      <w:r w:rsidR="00DE0E9C">
        <w:rPr>
          <w:lang w:eastAsia="ja-JP"/>
          <w14:ligatures w14:val="standard"/>
        </w:rPr>
        <w:t>exchanges a single produc</w:t>
      </w:r>
      <w:r w:rsidR="00B345D7">
        <w:rPr>
          <w:lang w:eastAsia="ja-JP"/>
          <w14:ligatures w14:val="standard"/>
        </w:rPr>
        <w:t>t</w:t>
      </w:r>
      <w:r w:rsidR="00DE0E9C">
        <w:rPr>
          <w:lang w:eastAsia="ja-JP"/>
          <w14:ligatures w14:val="standard"/>
        </w:rPr>
        <w:t xml:space="preserve"> (</w:t>
      </w:r>
      <w:r w:rsidR="00603EB3">
        <w:rPr>
          <w:lang w:eastAsia="ja-JP"/>
          <w14:ligatures w14:val="standard"/>
        </w:rPr>
        <w:t>i.e.,</w:t>
      </w:r>
      <w:r w:rsidR="00DE0E9C">
        <w:rPr>
          <w:lang w:eastAsia="ja-JP"/>
          <w14:ligatures w14:val="standard"/>
        </w:rPr>
        <w:t xml:space="preserve"> steam) </w:t>
      </w:r>
      <w:r w:rsidR="00441DBA">
        <w:rPr>
          <w:lang w:eastAsia="ja-JP"/>
          <w14:ligatures w14:val="standard"/>
        </w:rPr>
        <w:t>for one-to-many costs</w:t>
      </w:r>
      <w:r w:rsidR="00C83696">
        <w:rPr>
          <w:lang w:eastAsia="ja-JP"/>
          <w14:ligatures w14:val="standard"/>
        </w:rPr>
        <w:t xml:space="preserve">. In </w:t>
      </w:r>
      <w:proofErr w:type="spellStart"/>
      <w:r w:rsidR="00C83696">
        <w:rPr>
          <w:lang w:eastAsia="ja-JP"/>
          <w14:ligatures w14:val="standard"/>
        </w:rPr>
        <w:t>UIowa’s</w:t>
      </w:r>
      <w:proofErr w:type="spellEnd"/>
      <w:r w:rsidR="00C83696">
        <w:rPr>
          <w:lang w:eastAsia="ja-JP"/>
          <w14:ligatures w14:val="standard"/>
        </w:rPr>
        <w:t xml:space="preserve"> implementation of DEM </w:t>
      </w:r>
      <w:r w:rsidR="00A1220F">
        <w:rPr>
          <w:lang w:eastAsia="ja-JP"/>
          <w14:ligatures w14:val="standard"/>
        </w:rPr>
        <w:t xml:space="preserve">all exchange nodes have </w:t>
      </w:r>
      <w:r w:rsidR="00BD1EA2">
        <w:rPr>
          <w:lang w:eastAsia="ja-JP"/>
          <w14:ligatures w14:val="standard"/>
        </w:rPr>
        <w:t xml:space="preserve">both a carbon cost and a fuel cost </w:t>
      </w:r>
      <w:r w:rsidR="002810F1">
        <w:rPr>
          <w:lang w:eastAsia="ja-JP"/>
          <w14:ligatures w14:val="standard"/>
        </w:rPr>
        <w:t>associated with them</w:t>
      </w:r>
      <w:r w:rsidR="00E72449">
        <w:rPr>
          <w:lang w:eastAsia="ja-JP"/>
          <w14:ligatures w14:val="standard"/>
        </w:rPr>
        <w:t>.</w:t>
      </w:r>
      <w:r w:rsidR="003C71B5">
        <w:rPr>
          <w:lang w:eastAsia="ja-JP"/>
          <w14:ligatures w14:val="standard"/>
        </w:rPr>
        <w:t xml:space="preserve"> </w:t>
      </w:r>
      <w:r w:rsidR="005D04C8">
        <w:rPr>
          <w:lang w:eastAsia="ja-JP"/>
          <w14:ligatures w14:val="standard"/>
        </w:rPr>
        <w:t>However carbon and fuel costs are not directly available</w:t>
      </w:r>
      <w:r w:rsidR="00337577">
        <w:rPr>
          <w:lang w:eastAsia="ja-JP"/>
          <w14:ligatures w14:val="standard"/>
        </w:rPr>
        <w:t xml:space="preserve"> as data</w:t>
      </w:r>
      <w:r w:rsidR="00B011C3">
        <w:rPr>
          <w:lang w:eastAsia="ja-JP"/>
          <w14:ligatures w14:val="standard"/>
        </w:rPr>
        <w:t xml:space="preserve"> streams</w:t>
      </w:r>
      <w:r w:rsidR="005D04C8">
        <w:rPr>
          <w:lang w:eastAsia="ja-JP"/>
          <w14:ligatures w14:val="standard"/>
        </w:rPr>
        <w:t xml:space="preserve"> </w:t>
      </w:r>
      <w:r w:rsidR="00A17461">
        <w:rPr>
          <w:lang w:eastAsia="ja-JP"/>
          <w14:ligatures w14:val="standard"/>
        </w:rPr>
        <w:t xml:space="preserve">in </w:t>
      </w:r>
      <w:r w:rsidR="00D77370">
        <w:rPr>
          <w:lang w:eastAsia="ja-JP"/>
          <w14:ligatures w14:val="standard"/>
        </w:rPr>
        <w:t xml:space="preserve">the </w:t>
      </w:r>
      <w:proofErr w:type="spellStart"/>
      <w:r w:rsidR="00D77370">
        <w:rPr>
          <w:lang w:eastAsia="ja-JP"/>
          <w14:ligatures w14:val="standard"/>
        </w:rPr>
        <w:t>UIowa</w:t>
      </w:r>
      <w:proofErr w:type="spellEnd"/>
      <w:r w:rsidR="00D77370">
        <w:rPr>
          <w:lang w:eastAsia="ja-JP"/>
          <w14:ligatures w14:val="standard"/>
        </w:rPr>
        <w:t xml:space="preserve"> </w:t>
      </w:r>
      <w:r w:rsidR="00A17461">
        <w:rPr>
          <w:lang w:eastAsia="ja-JP"/>
          <w14:ligatures w14:val="standard"/>
        </w:rPr>
        <w:t>digital twin</w:t>
      </w:r>
      <w:r w:rsidR="00D77370">
        <w:rPr>
          <w:lang w:eastAsia="ja-JP"/>
          <w14:ligatures w14:val="standard"/>
        </w:rPr>
        <w:t xml:space="preserve"> </w:t>
      </w:r>
      <w:r w:rsidR="0097289B">
        <w:rPr>
          <w:lang w:eastAsia="ja-JP"/>
          <w14:ligatures w14:val="standard"/>
        </w:rPr>
        <w:t xml:space="preserve">(unlike </w:t>
      </w:r>
      <w:r w:rsidR="00E66083">
        <w:rPr>
          <w:lang w:eastAsia="ja-JP"/>
          <w14:ligatures w14:val="standard"/>
        </w:rPr>
        <w:t xml:space="preserve">sulfur dioxide or </w:t>
      </w:r>
      <w:r w:rsidR="00337577">
        <w:rPr>
          <w:lang w:eastAsia="ja-JP"/>
          <w14:ligatures w14:val="standard"/>
        </w:rPr>
        <w:t>nitro</w:t>
      </w:r>
      <w:r w:rsidR="00B011C3">
        <w:rPr>
          <w:lang w:eastAsia="ja-JP"/>
          <w14:ligatures w14:val="standard"/>
        </w:rPr>
        <w:t>us oxide, which are available because</w:t>
      </w:r>
      <w:r w:rsidR="00BB5135">
        <w:rPr>
          <w:lang w:eastAsia="ja-JP"/>
          <w14:ligatures w14:val="standard"/>
        </w:rPr>
        <w:t xml:space="preserve"> they are regulated as pollutants).</w:t>
      </w:r>
      <w:r w:rsidR="00B206AB">
        <w:rPr>
          <w:lang w:eastAsia="ja-JP"/>
          <w14:ligatures w14:val="standard"/>
        </w:rPr>
        <w:t xml:space="preserve"> </w:t>
      </w:r>
      <w:r w:rsidR="00DB15D0">
        <w:rPr>
          <w:lang w:eastAsia="ja-JP"/>
          <w14:ligatures w14:val="standard"/>
        </w:rPr>
        <w:t xml:space="preserve">For this </w:t>
      </w:r>
      <w:r w:rsidR="007C46BE">
        <w:rPr>
          <w:lang w:eastAsia="ja-JP"/>
          <w14:ligatures w14:val="standard"/>
        </w:rPr>
        <w:t>reason,</w:t>
      </w:r>
      <w:r w:rsidR="00DB15D0">
        <w:rPr>
          <w:lang w:eastAsia="ja-JP"/>
          <w14:ligatures w14:val="standard"/>
        </w:rPr>
        <w:t xml:space="preserve"> an</w:t>
      </w:r>
      <w:r w:rsidR="00192C20">
        <w:rPr>
          <w:lang w:eastAsia="ja-JP"/>
          <w14:ligatures w14:val="standard"/>
        </w:rPr>
        <w:t xml:space="preserve"> exchange</w:t>
      </w:r>
      <w:r w:rsidR="005C02F8">
        <w:rPr>
          <w:lang w:eastAsia="ja-JP"/>
          <w14:ligatures w14:val="standard"/>
        </w:rPr>
        <w:t xml:space="preserve"> node</w:t>
      </w:r>
      <w:r w:rsidR="00192C20">
        <w:rPr>
          <w:lang w:eastAsia="ja-JP"/>
          <w14:ligatures w14:val="standard"/>
        </w:rPr>
        <w:t xml:space="preserve"> </w:t>
      </w:r>
      <w:r w:rsidR="00A729E7">
        <w:rPr>
          <w:lang w:eastAsia="ja-JP"/>
          <w14:ligatures w14:val="standard"/>
        </w:rPr>
        <w:t>will need three things</w:t>
      </w:r>
      <w:r w:rsidR="00E85992">
        <w:rPr>
          <w:lang w:eastAsia="ja-JP"/>
          <w14:ligatures w14:val="standard"/>
        </w:rPr>
        <w:t xml:space="preserve">: data </w:t>
      </w:r>
      <w:r w:rsidR="00706D86">
        <w:rPr>
          <w:lang w:eastAsia="ja-JP"/>
          <w14:ligatures w14:val="standard"/>
        </w:rPr>
        <w:t xml:space="preserve">streams </w:t>
      </w:r>
      <w:r w:rsidR="00E85992">
        <w:rPr>
          <w:lang w:eastAsia="ja-JP"/>
          <w14:ligatures w14:val="standard"/>
        </w:rPr>
        <w:t xml:space="preserve">related to your product, data </w:t>
      </w:r>
      <w:r w:rsidR="00706D86">
        <w:rPr>
          <w:lang w:eastAsia="ja-JP"/>
          <w14:ligatures w14:val="standard"/>
        </w:rPr>
        <w:t xml:space="preserve">streams </w:t>
      </w:r>
      <w:r w:rsidR="00E85992">
        <w:rPr>
          <w:lang w:eastAsia="ja-JP"/>
          <w14:ligatures w14:val="standard"/>
        </w:rPr>
        <w:t>related to your costs</w:t>
      </w:r>
      <w:r w:rsidR="00493554">
        <w:rPr>
          <w:lang w:eastAsia="ja-JP"/>
          <w14:ligatures w14:val="standard"/>
        </w:rPr>
        <w:t>, and</w:t>
      </w:r>
      <w:r w:rsidR="00EA703F">
        <w:rPr>
          <w:lang w:eastAsia="ja-JP"/>
          <w14:ligatures w14:val="standard"/>
        </w:rPr>
        <w:t xml:space="preserve"> a set of</w:t>
      </w:r>
      <w:r w:rsidR="00493554">
        <w:rPr>
          <w:lang w:eastAsia="ja-JP"/>
          <w14:ligatures w14:val="standard"/>
        </w:rPr>
        <w:t xml:space="preserve"> </w:t>
      </w:r>
      <w:r w:rsidR="00493554">
        <w:rPr>
          <w:i/>
          <w:iCs/>
          <w:lang w:eastAsia="ja-JP"/>
          <w14:ligatures w14:val="standard"/>
        </w:rPr>
        <w:t xml:space="preserve">functions </w:t>
      </w:r>
      <w:r w:rsidR="00493554">
        <w:rPr>
          <w:lang w:eastAsia="ja-JP"/>
          <w14:ligatures w14:val="standard"/>
        </w:rPr>
        <w:t xml:space="preserve">that </w:t>
      </w:r>
      <w:r w:rsidR="007F2FFB">
        <w:rPr>
          <w:lang w:eastAsia="ja-JP"/>
          <w14:ligatures w14:val="standard"/>
        </w:rPr>
        <w:t>encode how to get from the data you have to the products and costs you wish to model.</w:t>
      </w:r>
      <w:r w:rsidR="00A2009B">
        <w:rPr>
          <w:lang w:eastAsia="ja-JP"/>
          <w14:ligatures w14:val="standard"/>
        </w:rPr>
        <w:t xml:space="preserve"> Figure </w:t>
      </w:r>
      <w:r w:rsidR="00957F32">
        <w:rPr>
          <w:lang w:eastAsia="ja-JP"/>
          <w14:ligatures w14:val="standard"/>
        </w:rPr>
        <w:t>3</w:t>
      </w:r>
      <w:r w:rsidR="00A2009B">
        <w:rPr>
          <w:lang w:eastAsia="ja-JP"/>
          <w14:ligatures w14:val="standard"/>
        </w:rPr>
        <w:t xml:space="preserve"> shows a diagram of a boiler</w:t>
      </w:r>
      <w:r w:rsidR="00551C35">
        <w:rPr>
          <w:lang w:eastAsia="ja-JP"/>
          <w14:ligatures w14:val="standard"/>
        </w:rPr>
        <w:t xml:space="preserve"> with multiple fuel inputs</w:t>
      </w:r>
      <w:r w:rsidR="00A2009B">
        <w:rPr>
          <w:lang w:eastAsia="ja-JP"/>
          <w14:ligatures w14:val="standard"/>
        </w:rPr>
        <w:t xml:space="preserve"> modeled as an exchange node.</w:t>
      </w:r>
    </w:p>
    <w:p w14:paraId="166C0E8F" w14:textId="77777777" w:rsidR="00985797" w:rsidRDefault="00985797" w:rsidP="00985797">
      <w:pPr>
        <w:pStyle w:val="DisplayFormula"/>
        <w:keepNext/>
        <w:tabs>
          <w:tab w:val="left" w:pos="200"/>
          <w:tab w:val="right" w:pos="4780"/>
        </w:tabs>
        <w:jc w:val="both"/>
      </w:pPr>
      <w:r w:rsidRPr="00985797">
        <w:rPr>
          <w:noProof/>
          <w14:ligatures w14:val="standard"/>
        </w:rPr>
        <w:lastRenderedPageBreak/>
        <w:drawing>
          <wp:inline distT="0" distB="0" distL="0" distR="0" wp14:anchorId="544D2428" wp14:editId="3F64F1D8">
            <wp:extent cx="3048000" cy="1751965"/>
            <wp:effectExtent l="0" t="0" r="0" b="635"/>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19"/>
                    <a:stretch>
                      <a:fillRect/>
                    </a:stretch>
                  </pic:blipFill>
                  <pic:spPr>
                    <a:xfrm>
                      <a:off x="0" y="0"/>
                      <a:ext cx="3048000" cy="1751965"/>
                    </a:xfrm>
                    <a:prstGeom prst="rect">
                      <a:avLst/>
                    </a:prstGeom>
                  </pic:spPr>
                </pic:pic>
              </a:graphicData>
            </a:graphic>
          </wp:inline>
        </w:drawing>
      </w:r>
    </w:p>
    <w:p w14:paraId="47AE9BAC" w14:textId="0BAB7786" w:rsidR="00985797" w:rsidRDefault="00985797" w:rsidP="001B17C0">
      <w:pPr>
        <w:pStyle w:val="Caption"/>
      </w:pPr>
      <w:r>
        <w:t xml:space="preserve">Figure </w:t>
      </w:r>
      <w:r w:rsidR="00E33E55">
        <w:t>3</w:t>
      </w:r>
      <w:r w:rsidR="00FA4F95">
        <w:t xml:space="preserve">: </w:t>
      </w:r>
      <w:r w:rsidR="00A46EA9">
        <w:t>D</w:t>
      </w:r>
      <w:r w:rsidR="00FA4F95">
        <w:t>iagram of a</w:t>
      </w:r>
      <w:r w:rsidR="00A46EA9">
        <w:t xml:space="preserve"> </w:t>
      </w:r>
      <w:proofErr w:type="spellStart"/>
      <w:r w:rsidR="00A46EA9">
        <w:t>UIowa</w:t>
      </w:r>
      <w:proofErr w:type="spellEnd"/>
      <w:r w:rsidR="00A46EA9">
        <w:t xml:space="preserve"> boiler r</w:t>
      </w:r>
      <w:r w:rsidR="00527218">
        <w:t xml:space="preserve">epresented as an exchange node. The boiler takes in data streams that </w:t>
      </w:r>
      <w:r w:rsidR="005C4ED4">
        <w:t>meter how much oat hulls, coal, and energy pellets are being fed into the boiler an</w:t>
      </w:r>
      <w:r w:rsidR="006F5940">
        <w:t xml:space="preserve">d how much steam </w:t>
      </w:r>
      <w:r w:rsidR="00F13232">
        <w:t xml:space="preserve">the boiler yields </w:t>
      </w:r>
      <w:r w:rsidR="00FA12D4">
        <w:t>along with its associated costs.</w:t>
      </w:r>
      <w:r w:rsidR="00610D48">
        <w:t xml:space="preserve"> Because CO2 and fuel cost </w:t>
      </w:r>
      <w:r w:rsidR="00D1553A">
        <w:t>are</w:t>
      </w:r>
      <w:r w:rsidR="00610D48">
        <w:t xml:space="preserve"> not directly metered by the data we have, functions are added t</w:t>
      </w:r>
      <w:r w:rsidR="00C015E7">
        <w:t>o the</w:t>
      </w:r>
      <w:r w:rsidR="00CE4006">
        <w:t xml:space="preserve"> node that tell us how to get from the data streams we have (fuel inputs, steam output) to the data streams we want (</w:t>
      </w:r>
      <w:r w:rsidR="00FF2AA2">
        <w:t>steam output, carbon output, and cost output)</w:t>
      </w:r>
      <w:r w:rsidR="00A85E1B">
        <w:t>.</w:t>
      </w:r>
    </w:p>
    <w:p w14:paraId="2CDC0525" w14:textId="77777777" w:rsidR="009D6B39" w:rsidRPr="009D6B39" w:rsidRDefault="009D6B39" w:rsidP="009D6B39"/>
    <w:p w14:paraId="60B55389" w14:textId="2FF908FD" w:rsidR="008A2F26" w:rsidRDefault="00EF7982" w:rsidP="009D6B39">
      <w:pPr>
        <w:pStyle w:val="DisplayFormula"/>
        <w:tabs>
          <w:tab w:val="left" w:pos="200"/>
          <w:tab w:val="right" w:pos="4780"/>
        </w:tabs>
        <w:spacing w:before="0" w:after="0" w:line="264" w:lineRule="auto"/>
        <w:jc w:val="both"/>
        <w:rPr>
          <w:lang w:eastAsia="ja-JP"/>
          <w14:ligatures w14:val="standard"/>
        </w:rPr>
      </w:pPr>
      <w:r>
        <w:rPr>
          <w:lang w:eastAsia="ja-JP"/>
          <w14:ligatures w14:val="standard"/>
        </w:rPr>
        <w:tab/>
      </w:r>
      <w:r w:rsidR="00DE091E">
        <w:rPr>
          <w:lang w:eastAsia="ja-JP"/>
          <w14:ligatures w14:val="standard"/>
        </w:rPr>
        <w:t xml:space="preserve">DEM provides all the support needed to design these nodes with a graphical user interface </w:t>
      </w:r>
      <w:r w:rsidR="00A876C2">
        <w:rPr>
          <w:lang w:eastAsia="ja-JP"/>
          <w14:ligatures w14:val="standard"/>
        </w:rPr>
        <w:t>to drag-and-drop data streams</w:t>
      </w:r>
      <w:r w:rsidR="00545756">
        <w:rPr>
          <w:lang w:eastAsia="ja-JP"/>
          <w14:ligatures w14:val="standard"/>
        </w:rPr>
        <w:t xml:space="preserve"> </w:t>
      </w:r>
      <w:r w:rsidR="00F96434">
        <w:rPr>
          <w:lang w:eastAsia="ja-JP"/>
          <w14:ligatures w14:val="standard"/>
        </w:rPr>
        <w:t>into your nodes</w:t>
      </w:r>
      <w:r w:rsidR="00A876C2">
        <w:rPr>
          <w:lang w:eastAsia="ja-JP"/>
          <w14:ligatures w14:val="standard"/>
        </w:rPr>
        <w:t xml:space="preserve"> and </w:t>
      </w:r>
      <w:r w:rsidR="00AA035E">
        <w:rPr>
          <w:lang w:eastAsia="ja-JP"/>
          <w14:ligatures w14:val="standard"/>
        </w:rPr>
        <w:t xml:space="preserve">a code-editor to </w:t>
      </w:r>
      <w:r w:rsidR="00C568F1">
        <w:rPr>
          <w:lang w:eastAsia="ja-JP"/>
          <w14:ligatures w14:val="standard"/>
        </w:rPr>
        <w:t>write</w:t>
      </w:r>
      <w:r w:rsidR="00AA035E">
        <w:rPr>
          <w:lang w:eastAsia="ja-JP"/>
          <w14:ligatures w14:val="standard"/>
        </w:rPr>
        <w:t xml:space="preserve"> </w:t>
      </w:r>
      <w:r w:rsidR="00513BA4">
        <w:rPr>
          <w:lang w:eastAsia="ja-JP"/>
          <w14:ligatures w14:val="standard"/>
        </w:rPr>
        <w:t>type enforced functions</w:t>
      </w:r>
      <w:r w:rsidR="008A0152">
        <w:rPr>
          <w:lang w:eastAsia="ja-JP"/>
          <w14:ligatures w14:val="standard"/>
        </w:rPr>
        <w:t>.</w:t>
      </w:r>
      <w:r w:rsidR="00F705BE">
        <w:rPr>
          <w:lang w:eastAsia="ja-JP"/>
          <w14:ligatures w14:val="standard"/>
        </w:rPr>
        <w:t xml:space="preserve"> </w:t>
      </w:r>
      <w:r w:rsidR="00513BA4">
        <w:rPr>
          <w:lang w:eastAsia="ja-JP"/>
          <w14:ligatures w14:val="standard"/>
        </w:rPr>
        <w:t xml:space="preserve">Figure </w:t>
      </w:r>
      <w:r w:rsidR="00717A4D">
        <w:rPr>
          <w:lang w:eastAsia="ja-JP"/>
          <w14:ligatures w14:val="standard"/>
        </w:rPr>
        <w:t>4</w:t>
      </w:r>
      <w:r w:rsidR="00513BA4">
        <w:rPr>
          <w:lang w:eastAsia="ja-JP"/>
          <w14:ligatures w14:val="standard"/>
        </w:rPr>
        <w:t xml:space="preserve"> shows </w:t>
      </w:r>
      <w:r w:rsidR="00F705BE">
        <w:rPr>
          <w:lang w:eastAsia="ja-JP"/>
          <w14:ligatures w14:val="standard"/>
        </w:rPr>
        <w:t xml:space="preserve">part of </w:t>
      </w:r>
      <w:r w:rsidR="001B014A">
        <w:rPr>
          <w:lang w:eastAsia="ja-JP"/>
          <w14:ligatures w14:val="standard"/>
        </w:rPr>
        <w:t>the</w:t>
      </w:r>
      <w:r w:rsidR="00F705BE">
        <w:rPr>
          <w:lang w:eastAsia="ja-JP"/>
          <w14:ligatures w14:val="standard"/>
        </w:rPr>
        <w:t xml:space="preserve"> exchange node</w:t>
      </w:r>
      <w:r w:rsidR="0080795C">
        <w:rPr>
          <w:lang w:eastAsia="ja-JP"/>
          <w14:ligatures w14:val="standard"/>
        </w:rPr>
        <w:t xml:space="preserve"> from figure </w:t>
      </w:r>
      <w:r w:rsidR="00D5785B">
        <w:rPr>
          <w:lang w:eastAsia="ja-JP"/>
          <w14:ligatures w14:val="standard"/>
        </w:rPr>
        <w:t>3</w:t>
      </w:r>
      <w:r w:rsidR="00F705BE">
        <w:rPr>
          <w:lang w:eastAsia="ja-JP"/>
          <w14:ligatures w14:val="standard"/>
        </w:rPr>
        <w:t xml:space="preserve"> </w:t>
      </w:r>
      <w:r w:rsidR="0067081B">
        <w:rPr>
          <w:lang w:eastAsia="ja-JP"/>
          <w14:ligatures w14:val="standard"/>
        </w:rPr>
        <w:t>in DEM.</w:t>
      </w:r>
      <w:r w:rsidR="00EB583F">
        <w:rPr>
          <w:lang w:eastAsia="ja-JP"/>
          <w14:ligatures w14:val="standard"/>
        </w:rPr>
        <w:t xml:space="preserve"> </w:t>
      </w:r>
      <w:r w:rsidR="001B1425">
        <w:rPr>
          <w:lang w:eastAsia="ja-JP"/>
          <w14:ligatures w14:val="standard"/>
        </w:rPr>
        <w:t>An important note about functions</w:t>
      </w:r>
      <w:r w:rsidR="00BF5EE7">
        <w:rPr>
          <w:lang w:eastAsia="ja-JP"/>
          <w14:ligatures w14:val="standard"/>
        </w:rPr>
        <w:t xml:space="preserve"> in DEM</w:t>
      </w:r>
      <w:r w:rsidR="001B1425">
        <w:rPr>
          <w:lang w:eastAsia="ja-JP"/>
          <w14:ligatures w14:val="standard"/>
        </w:rPr>
        <w:t xml:space="preserve"> is that they are written </w:t>
      </w:r>
      <w:r w:rsidR="0080795C">
        <w:rPr>
          <w:lang w:eastAsia="ja-JP"/>
          <w14:ligatures w14:val="standard"/>
        </w:rPr>
        <w:t xml:space="preserve">in </w:t>
      </w:r>
      <w:r w:rsidR="001B1425">
        <w:rPr>
          <w:lang w:eastAsia="ja-JP"/>
          <w14:ligatures w14:val="standard"/>
        </w:rPr>
        <w:t xml:space="preserve">a rate </w:t>
      </w:r>
      <w:r w:rsidR="00BF5EE7">
        <w:rPr>
          <w:lang w:eastAsia="ja-JP"/>
          <w14:ligatures w14:val="standard"/>
        </w:rPr>
        <w:t>agnostic fashion.</w:t>
      </w:r>
      <w:r w:rsidR="00B000B8">
        <w:rPr>
          <w:lang w:eastAsia="ja-JP"/>
          <w14:ligatures w14:val="standard"/>
        </w:rPr>
        <w:t xml:space="preserve"> That is, even if data streams</w:t>
      </w:r>
      <w:r w:rsidR="00B07CE6">
        <w:rPr>
          <w:lang w:eastAsia="ja-JP"/>
          <w14:ligatures w14:val="standard"/>
        </w:rPr>
        <w:t xml:space="preserve"> </w:t>
      </w:r>
      <w:r w:rsidR="00B000B8">
        <w:rPr>
          <w:lang w:eastAsia="ja-JP"/>
          <w14:ligatures w14:val="standard"/>
        </w:rPr>
        <w:t>meter data in</w:t>
      </w:r>
      <w:r w:rsidR="00B07CE6">
        <w:rPr>
          <w:lang w:eastAsia="ja-JP"/>
          <w14:ligatures w14:val="standard"/>
        </w:rPr>
        <w:t xml:space="preserve"> </w:t>
      </w:r>
      <w:r w:rsidR="00B000B8">
        <w:rPr>
          <w:lang w:eastAsia="ja-JP"/>
          <w14:ligatures w14:val="standard"/>
        </w:rPr>
        <w:t xml:space="preserve">joules per second or </w:t>
      </w:r>
      <w:r w:rsidR="00B07CE6">
        <w:rPr>
          <w:lang w:eastAsia="ja-JP"/>
          <w14:ligatures w14:val="standard"/>
        </w:rPr>
        <w:t>MMBTUs per hour</w:t>
      </w:r>
      <w:r w:rsidR="004B14C9">
        <w:rPr>
          <w:lang w:eastAsia="ja-JP"/>
          <w14:ligatures w14:val="standard"/>
        </w:rPr>
        <w:t>,</w:t>
      </w:r>
      <w:r w:rsidR="00B07CE6">
        <w:rPr>
          <w:lang w:eastAsia="ja-JP"/>
          <w14:ligatures w14:val="standard"/>
        </w:rPr>
        <w:t xml:space="preserve"> the </w:t>
      </w:r>
      <w:r w:rsidR="00F64DC4">
        <w:rPr>
          <w:lang w:eastAsia="ja-JP"/>
          <w14:ligatures w14:val="standard"/>
        </w:rPr>
        <w:t xml:space="preserve">rate is </w:t>
      </w:r>
      <w:r w:rsidR="00A87435">
        <w:rPr>
          <w:lang w:eastAsia="ja-JP"/>
          <w14:ligatures w14:val="standard"/>
        </w:rPr>
        <w:t xml:space="preserve">automatically </w:t>
      </w:r>
      <w:r w:rsidR="00F64DC4">
        <w:rPr>
          <w:lang w:eastAsia="ja-JP"/>
          <w14:ligatures w14:val="standard"/>
        </w:rPr>
        <w:t>integrated</w:t>
      </w:r>
      <w:r w:rsidR="00A87435">
        <w:rPr>
          <w:lang w:eastAsia="ja-JP"/>
          <w14:ligatures w14:val="standard"/>
        </w:rPr>
        <w:t xml:space="preserve"> out </w:t>
      </w:r>
      <w:r w:rsidR="00293466">
        <w:rPr>
          <w:lang w:eastAsia="ja-JP"/>
          <w14:ligatures w14:val="standard"/>
        </w:rPr>
        <w:t xml:space="preserve">of the data </w:t>
      </w:r>
      <w:r w:rsidR="00A87435">
        <w:rPr>
          <w:lang w:eastAsia="ja-JP"/>
          <w14:ligatures w14:val="standard"/>
        </w:rPr>
        <w:t>before being passed to the funct</w:t>
      </w:r>
      <w:r w:rsidR="00FB52B3">
        <w:rPr>
          <w:lang w:eastAsia="ja-JP"/>
          <w14:ligatures w14:val="standard"/>
        </w:rPr>
        <w:t>ion.</w:t>
      </w:r>
      <w:r w:rsidR="00293466">
        <w:rPr>
          <w:lang w:eastAsia="ja-JP"/>
          <w14:ligatures w14:val="standard"/>
        </w:rPr>
        <w:t xml:space="preserve"> This design decision</w:t>
      </w:r>
      <w:r w:rsidR="00893285">
        <w:rPr>
          <w:lang w:eastAsia="ja-JP"/>
          <w14:ligatures w14:val="standard"/>
        </w:rPr>
        <w:t xml:space="preserve">, </w:t>
      </w:r>
      <w:r w:rsidR="00EB086B">
        <w:rPr>
          <w:lang w:eastAsia="ja-JP"/>
          <w14:ligatures w14:val="standard"/>
        </w:rPr>
        <w:t xml:space="preserve">which was partially inspired by the </w:t>
      </w:r>
      <w:proofErr w:type="spellStart"/>
      <w:r w:rsidR="00EB086B">
        <w:rPr>
          <w:lang w:eastAsia="ja-JP"/>
          <w14:ligatures w14:val="standard"/>
        </w:rPr>
        <w:t>Lustre</w:t>
      </w:r>
      <w:proofErr w:type="spellEnd"/>
      <w:r w:rsidR="00EB086B">
        <w:rPr>
          <w:lang w:eastAsia="ja-JP"/>
          <w14:ligatures w14:val="standard"/>
        </w:rPr>
        <w:t xml:space="preserve"> modeling language [</w:t>
      </w:r>
      <w:r w:rsidR="009B1FF3">
        <w:rPr>
          <w:lang w:eastAsia="ja-JP"/>
          <w14:ligatures w14:val="standard"/>
        </w:rPr>
        <w:t>13],</w:t>
      </w:r>
      <w:r w:rsidR="00293466">
        <w:rPr>
          <w:lang w:eastAsia="ja-JP"/>
          <w14:ligatures w14:val="standard"/>
        </w:rPr>
        <w:t xml:space="preserve"> makes it easier to write function</w:t>
      </w:r>
      <w:r w:rsidR="009B1FF3">
        <w:rPr>
          <w:lang w:eastAsia="ja-JP"/>
          <w14:ligatures w14:val="standard"/>
        </w:rPr>
        <w:t>s</w:t>
      </w:r>
      <w:r w:rsidR="00293466">
        <w:rPr>
          <w:lang w:eastAsia="ja-JP"/>
          <w14:ligatures w14:val="standard"/>
        </w:rPr>
        <w:t xml:space="preserve"> correctly and </w:t>
      </w:r>
      <w:r w:rsidR="00893285">
        <w:rPr>
          <w:lang w:eastAsia="ja-JP"/>
          <w14:ligatures w14:val="standard"/>
        </w:rPr>
        <w:t xml:space="preserve">enables </w:t>
      </w:r>
      <w:r w:rsidR="009D1D0F">
        <w:rPr>
          <w:lang w:eastAsia="ja-JP"/>
          <w14:ligatures w14:val="standard"/>
        </w:rPr>
        <w:t xml:space="preserve">DEM to render carbon intensities over </w:t>
      </w:r>
      <w:r w:rsidR="00E37328">
        <w:rPr>
          <w:lang w:eastAsia="ja-JP"/>
          <w14:ligatures w14:val="standard"/>
        </w:rPr>
        <w:t>time at any frequency (</w:t>
      </w:r>
      <w:r w:rsidR="003E12E4">
        <w:rPr>
          <w:lang w:eastAsia="ja-JP"/>
          <w14:ligatures w14:val="standard"/>
        </w:rPr>
        <w:t>i.e.,</w:t>
      </w:r>
      <w:r w:rsidR="00E37328">
        <w:rPr>
          <w:lang w:eastAsia="ja-JP"/>
          <w14:ligatures w14:val="standard"/>
        </w:rPr>
        <w:t xml:space="preserve"> </w:t>
      </w:r>
      <w:r w:rsidR="00BD4270">
        <w:rPr>
          <w:lang w:eastAsia="ja-JP"/>
          <w14:ligatures w14:val="standard"/>
        </w:rPr>
        <w:t>daily, hourly, every second, etc.)</w:t>
      </w:r>
      <w:r w:rsidR="007E1F08">
        <w:rPr>
          <w:lang w:eastAsia="ja-JP"/>
          <w14:ligatures w14:val="standard"/>
        </w:rPr>
        <w:t>.</w:t>
      </w:r>
    </w:p>
    <w:p w14:paraId="6D663A27" w14:textId="77777777" w:rsidR="00CA69B4" w:rsidRDefault="005E1760" w:rsidP="00CA69B4">
      <w:pPr>
        <w:pStyle w:val="DisplayFormula"/>
        <w:keepNext/>
        <w:tabs>
          <w:tab w:val="left" w:pos="200"/>
          <w:tab w:val="right" w:pos="4780"/>
        </w:tabs>
        <w:jc w:val="both"/>
      </w:pPr>
      <w:r>
        <w:rPr>
          <w:noProof/>
          <w14:ligatures w14:val="standard"/>
        </w:rPr>
        <w:drawing>
          <wp:inline distT="0" distB="0" distL="0" distR="0" wp14:anchorId="60EB527F" wp14:editId="1DF0FE43">
            <wp:extent cx="3108960" cy="19601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9908" cy="1973373"/>
                    </a:xfrm>
                    <a:prstGeom prst="rect">
                      <a:avLst/>
                    </a:prstGeom>
                    <a:noFill/>
                    <a:ln>
                      <a:noFill/>
                    </a:ln>
                  </pic:spPr>
                </pic:pic>
              </a:graphicData>
            </a:graphic>
          </wp:inline>
        </w:drawing>
      </w:r>
    </w:p>
    <w:p w14:paraId="5116FEC8" w14:textId="3BBC18F5" w:rsidR="00223EFB" w:rsidRPr="00A2009B" w:rsidRDefault="00CA69B4" w:rsidP="001B17C0">
      <w:pPr>
        <w:pStyle w:val="Caption"/>
        <w:rPr>
          <w:lang w:eastAsia="ja-JP"/>
          <w14:ligatures w14:val="standard"/>
        </w:rPr>
      </w:pPr>
      <w:r>
        <w:t xml:space="preserve">Figure </w:t>
      </w:r>
      <w:r w:rsidR="008E04C3">
        <w:t>4</w:t>
      </w:r>
      <w:r w:rsidR="000C2417">
        <w:t xml:space="preserve">: </w:t>
      </w:r>
      <w:r w:rsidR="002D3928">
        <w:t>Part of an exchange node</w:t>
      </w:r>
      <w:r w:rsidR="00BC5F9C">
        <w:t xml:space="preserve"> shown in DEM. The part shown is </w:t>
      </w:r>
      <w:r w:rsidR="0082636A">
        <w:t>the function that takes in a data stream</w:t>
      </w:r>
      <w:r w:rsidR="00733A63">
        <w:t xml:space="preserve"> metering a coal/energy pellet fuel mix and a </w:t>
      </w:r>
      <w:r w:rsidR="004A5D52">
        <w:t xml:space="preserve">data stream metering </w:t>
      </w:r>
      <w:r w:rsidR="000D5EF4">
        <w:t xml:space="preserve">oat </w:t>
      </w:r>
      <w:proofErr w:type="gramStart"/>
      <w:r w:rsidR="000D5EF4">
        <w:t>hull</w:t>
      </w:r>
      <w:r w:rsidR="00F63299">
        <w:t>s</w:t>
      </w:r>
      <w:proofErr w:type="gramEnd"/>
      <w:r w:rsidR="00A20EF2">
        <w:t xml:space="preserve">. The function returns the amount of CO2 </w:t>
      </w:r>
      <w:r w:rsidR="00646471">
        <w:t>that resulted from burning these fuels in the boiler.</w:t>
      </w:r>
    </w:p>
    <w:p w14:paraId="7498BBB1" w14:textId="7A12E6F3" w:rsidR="00127A8D" w:rsidRDefault="00127A8D" w:rsidP="00127A8D">
      <w:pPr>
        <w:pStyle w:val="Head2"/>
        <w:rPr>
          <w14:ligatures w14:val="standard"/>
        </w:rPr>
      </w:pPr>
      <w:r>
        <w:rPr>
          <w:rStyle w:val="Label"/>
          <w14:ligatures w14:val="standard"/>
        </w:rPr>
        <w:t>3</w:t>
      </w:r>
      <w:r w:rsidRPr="00586A35">
        <w:rPr>
          <w:rStyle w:val="Label"/>
          <w14:ligatures w14:val="standard"/>
        </w:rPr>
        <w:t>.</w:t>
      </w:r>
      <w:r w:rsidR="00227EDC">
        <w:rPr>
          <w:rStyle w:val="Label"/>
          <w14:ligatures w14:val="standard"/>
        </w:rPr>
        <w:t>2</w:t>
      </w:r>
      <w:r w:rsidRPr="00586A35">
        <w:rPr>
          <w14:ligatures w14:val="standard"/>
        </w:rPr>
        <w:t> </w:t>
      </w:r>
      <w:r w:rsidR="00F32225">
        <w:rPr>
          <w14:ligatures w14:val="standard"/>
        </w:rPr>
        <w:t>A Network of</w:t>
      </w:r>
      <w:r>
        <w:rPr>
          <w14:ligatures w14:val="standard"/>
        </w:rPr>
        <w:t xml:space="preserve"> Nodes</w:t>
      </w:r>
    </w:p>
    <w:p w14:paraId="01467A6F" w14:textId="16CDC3A7" w:rsidR="00DA4161" w:rsidRDefault="00100F0E" w:rsidP="00334797">
      <w:pPr>
        <w:pStyle w:val="AckPara"/>
      </w:pPr>
      <w:bookmarkStart w:id="5" w:name="_Hlk126491439"/>
      <w:bookmarkStart w:id="6" w:name="_Hlk126364664"/>
      <w:bookmarkStart w:id="7" w:name="_Hlk126491447"/>
      <w:r>
        <w:t>DEM needs several</w:t>
      </w:r>
      <w:r w:rsidR="00F7595B">
        <w:t xml:space="preserve"> other </w:t>
      </w:r>
      <w:r w:rsidR="00630F1E">
        <w:t xml:space="preserve">types of nodes to </w:t>
      </w:r>
      <w:r w:rsidR="00F7595B">
        <w:t xml:space="preserve">get from </w:t>
      </w:r>
      <w:r w:rsidR="00F32225">
        <w:t>the exchange nodes</w:t>
      </w:r>
      <w:r w:rsidR="00FC1974">
        <w:t xml:space="preserve"> to the </w:t>
      </w:r>
      <w:r w:rsidR="00D74E62">
        <w:t>final</w:t>
      </w:r>
      <w:r w:rsidR="00ED2BB2">
        <w:t xml:space="preserve"> </w:t>
      </w:r>
      <w:bookmarkEnd w:id="5"/>
      <w:r w:rsidR="00E84455">
        <w:t xml:space="preserve">energy </w:t>
      </w:r>
      <w:r w:rsidR="00ED2BB2">
        <w:t>product</w:t>
      </w:r>
      <w:r w:rsidR="00E84455">
        <w:t>s</w:t>
      </w:r>
      <w:r w:rsidR="00ED2BB2">
        <w:t xml:space="preserve"> and </w:t>
      </w:r>
      <w:r w:rsidR="00E84455">
        <w:t>their</w:t>
      </w:r>
      <w:r w:rsidR="00ED2BB2">
        <w:t xml:space="preserve"> associated costs per unit (</w:t>
      </w:r>
      <w:r w:rsidR="007D4A20">
        <w:t>i.e.,</w:t>
      </w:r>
      <w:r w:rsidR="00ED2BB2">
        <w:t xml:space="preserve"> </w:t>
      </w:r>
      <w:r w:rsidR="00542165">
        <w:t xml:space="preserve">kilograms of CO2 </w:t>
      </w:r>
      <w:r w:rsidR="00EF638D">
        <w:t xml:space="preserve">and dollar cost per </w:t>
      </w:r>
      <w:r w:rsidR="00542165">
        <w:t>MMBTU</w:t>
      </w:r>
      <w:r w:rsidR="00EF638D">
        <w:t xml:space="preserve"> of steam).</w:t>
      </w:r>
      <w:r w:rsidR="00744097">
        <w:t xml:space="preserve"> T</w:t>
      </w:r>
      <w:r w:rsidR="004D2420">
        <w:t>hese nodes are</w:t>
      </w:r>
      <w:r w:rsidR="00276AAA">
        <w:t xml:space="preserve"> connected</w:t>
      </w:r>
      <w:r w:rsidR="004D2420">
        <w:t xml:space="preserve"> </w:t>
      </w:r>
      <w:r w:rsidR="00276AAA">
        <w:t xml:space="preserve">and </w:t>
      </w:r>
      <w:r w:rsidR="004D2420">
        <w:t xml:space="preserve">arranged in </w:t>
      </w:r>
      <w:r w:rsidR="001E57D6">
        <w:t>a directed grap</w:t>
      </w:r>
      <w:r w:rsidR="00AD6525">
        <w:t xml:space="preserve">h. All nodes without parents </w:t>
      </w:r>
      <w:r w:rsidR="00717A6B">
        <w:t>are exchange nodes. All nodes</w:t>
      </w:r>
      <w:r w:rsidR="00E72A4E">
        <w:t xml:space="preserve"> without children are considered </w:t>
      </w:r>
      <w:r w:rsidR="00AE0115">
        <w:t xml:space="preserve">the final </w:t>
      </w:r>
      <w:r w:rsidR="00637AF4">
        <w:t>products of the</w:t>
      </w:r>
      <w:r w:rsidR="00117444">
        <w:t xml:space="preserve"> energy system and consumers (</w:t>
      </w:r>
      <w:r w:rsidR="007D4A20">
        <w:t>i.e.,</w:t>
      </w:r>
      <w:r w:rsidR="00117444">
        <w:t xml:space="preserve"> campus buildings) can link up to these nodes to calculate their </w:t>
      </w:r>
      <w:r w:rsidR="00C30A53">
        <w:t>footprint</w:t>
      </w:r>
      <w:bookmarkEnd w:id="6"/>
      <w:r w:rsidR="00C30A53">
        <w:t>.</w:t>
      </w:r>
      <w:r w:rsidR="00F24CFC">
        <w:t xml:space="preserve"> All the other nodes are one of the other types of nodes detailed in 3.2.1</w:t>
      </w:r>
      <w:r w:rsidR="001C10C9">
        <w:t>.</w:t>
      </w:r>
      <w:r w:rsidR="00DA4161">
        <w:t xml:space="preserve"> Figure </w:t>
      </w:r>
      <w:r w:rsidR="00924B9C">
        <w:t>5</w:t>
      </w:r>
      <w:r w:rsidR="00DA4161">
        <w:t xml:space="preserve"> shows a</w:t>
      </w:r>
      <w:r w:rsidR="00963128">
        <w:t xml:space="preserve"> directed</w:t>
      </w:r>
      <w:r w:rsidR="00155970">
        <w:t xml:space="preserve"> graph of the </w:t>
      </w:r>
      <w:proofErr w:type="spellStart"/>
      <w:r w:rsidR="00155970">
        <w:t>UIowa</w:t>
      </w:r>
      <w:proofErr w:type="spellEnd"/>
      <w:r w:rsidR="00155970">
        <w:t xml:space="preserve"> energy system that loosely represents the structure </w:t>
      </w:r>
      <w:r w:rsidR="00B0726C">
        <w:t xml:space="preserve">the </w:t>
      </w:r>
      <w:proofErr w:type="spellStart"/>
      <w:r w:rsidR="00B0726C">
        <w:t>UIowa</w:t>
      </w:r>
      <w:proofErr w:type="spellEnd"/>
      <w:r w:rsidR="00B0726C">
        <w:t xml:space="preserve"> DEM </w:t>
      </w:r>
      <w:r w:rsidR="00C65B8D">
        <w:t>model</w:t>
      </w:r>
      <w:r w:rsidR="00720CED">
        <w:t>.</w:t>
      </w:r>
    </w:p>
    <w:bookmarkEnd w:id="7"/>
    <w:p w14:paraId="5E2F98E9" w14:textId="77777777" w:rsidR="009A3BE7" w:rsidRDefault="009A3BE7" w:rsidP="00334797">
      <w:pPr>
        <w:pStyle w:val="AckPara"/>
      </w:pPr>
      <w:r w:rsidRPr="009A3BE7">
        <w:rPr>
          <w:noProof/>
        </w:rPr>
        <w:drawing>
          <wp:inline distT="0" distB="0" distL="0" distR="0" wp14:anchorId="0905503D" wp14:editId="76C54C08">
            <wp:extent cx="3048000" cy="15671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stretch>
                      <a:fillRect/>
                    </a:stretch>
                  </pic:blipFill>
                  <pic:spPr>
                    <a:xfrm>
                      <a:off x="0" y="0"/>
                      <a:ext cx="3048000" cy="1567180"/>
                    </a:xfrm>
                    <a:prstGeom prst="rect">
                      <a:avLst/>
                    </a:prstGeom>
                  </pic:spPr>
                </pic:pic>
              </a:graphicData>
            </a:graphic>
          </wp:inline>
        </w:drawing>
      </w:r>
    </w:p>
    <w:p w14:paraId="089B8743" w14:textId="3ECFEA7D" w:rsidR="00720CED" w:rsidRDefault="009A3BE7" w:rsidP="001B17C0">
      <w:pPr>
        <w:pStyle w:val="Caption"/>
      </w:pPr>
      <w:r>
        <w:t xml:space="preserve">Figure </w:t>
      </w:r>
      <w:r w:rsidR="00B86068">
        <w:t>5</w:t>
      </w:r>
      <w:r>
        <w:t xml:space="preserve">: </w:t>
      </w:r>
      <w:r w:rsidR="00377CF8">
        <w:t>A directed graph that loosely represents the</w:t>
      </w:r>
      <w:r w:rsidR="00583DF4">
        <w:t xml:space="preserve"> structure of </w:t>
      </w:r>
      <w:proofErr w:type="spellStart"/>
      <w:r w:rsidR="00583DF4">
        <w:t>UIowa’s</w:t>
      </w:r>
      <w:proofErr w:type="spellEnd"/>
      <w:r w:rsidR="00583DF4">
        <w:t xml:space="preserve"> DEM model. Nodes without parents are all exchange nodes and nodes without children are the final energy products of the system al</w:t>
      </w:r>
      <w:r w:rsidR="0058370B">
        <w:t>ong with their associated costs.</w:t>
      </w:r>
    </w:p>
    <w:p w14:paraId="4D6639A1" w14:textId="77777777" w:rsidR="00F24CFC" w:rsidRPr="00F24CFC" w:rsidRDefault="00F24CFC" w:rsidP="00F24CFC"/>
    <w:p w14:paraId="3CAF9116" w14:textId="73E07B4D" w:rsidR="00227EDC" w:rsidRDefault="00F24CFC" w:rsidP="00AE4555">
      <w:pPr>
        <w:ind w:firstLine="245"/>
        <w:rPr>
          <w:rFonts w:ascii="Linux Biolinum" w:hAnsi="Linux Biolinum" w:cs="Linux Biolinum"/>
          <w:iCs/>
          <w14:ligatures w14:val="standard"/>
        </w:rPr>
      </w:pPr>
      <w:r>
        <w:rPr>
          <w:rFonts w:ascii="Linux Biolinum" w:hAnsi="Linux Biolinum" w:cs="Linux Biolinum"/>
          <w:i/>
          <w14:ligatures w14:val="standard"/>
        </w:rPr>
        <w:t>3</w:t>
      </w:r>
      <w:r w:rsidRPr="00586A35">
        <w:rPr>
          <w:rFonts w:ascii="Linux Biolinum" w:hAnsi="Linux Biolinum" w:cs="Linux Biolinum"/>
          <w:i/>
          <w14:ligatures w14:val="standard"/>
        </w:rPr>
        <w:t>.</w:t>
      </w:r>
      <w:r>
        <w:rPr>
          <w:rFonts w:ascii="Linux Biolinum" w:hAnsi="Linux Biolinum" w:cs="Linux Biolinum"/>
          <w:i/>
          <w14:ligatures w14:val="standard"/>
        </w:rPr>
        <w:t>2</w:t>
      </w:r>
      <w:r>
        <w:rPr>
          <w:rStyle w:val="Label"/>
          <w:rFonts w:cs="Linux Libertine"/>
          <w:i/>
          <w14:ligatures w14:val="standard"/>
        </w:rPr>
        <w:t>.1</w:t>
      </w:r>
      <w:r w:rsidRPr="00586A35">
        <w:rPr>
          <w:rFonts w:ascii="Linux Biolinum" w:hAnsi="Linux Biolinum" w:cs="Linux Biolinum"/>
          <w:i/>
          <w14:ligatures w14:val="standard"/>
        </w:rPr>
        <w:t xml:space="preserve"> </w:t>
      </w:r>
      <w:r>
        <w:rPr>
          <w:rFonts w:ascii="Linux Biolinum" w:hAnsi="Linux Biolinum" w:cs="Linux Biolinum"/>
          <w:i/>
          <w14:ligatures w14:val="standard"/>
        </w:rPr>
        <w:t>Other Types of Nodes</w:t>
      </w:r>
      <w:r w:rsidR="00891FF2">
        <w:rPr>
          <w:rFonts w:ascii="Linux Biolinum" w:hAnsi="Linux Biolinum" w:cs="Linux Biolinum"/>
          <w:i/>
          <w14:ligatures w14:val="standard"/>
        </w:rPr>
        <w:t>.</w:t>
      </w:r>
      <w:r w:rsidR="00AE293F">
        <w:rPr>
          <w:rFonts w:ascii="Linux Biolinum" w:hAnsi="Linux Biolinum" w:cs="Linux Biolinum"/>
          <w:iCs/>
          <w14:ligatures w14:val="standard"/>
        </w:rPr>
        <w:t xml:space="preserve"> DEM </w:t>
      </w:r>
      <w:r w:rsidR="00D3162B">
        <w:rPr>
          <w:rFonts w:ascii="Linux Biolinum" w:hAnsi="Linux Biolinum" w:cs="Linux Biolinum"/>
          <w:iCs/>
          <w14:ligatures w14:val="standard"/>
        </w:rPr>
        <w:t xml:space="preserve">needs other types of nodes to </w:t>
      </w:r>
      <w:r w:rsidR="00196C5A">
        <w:rPr>
          <w:rFonts w:ascii="Linux Biolinum" w:hAnsi="Linux Biolinum" w:cs="Linux Biolinum"/>
          <w:iCs/>
          <w14:ligatures w14:val="standard"/>
        </w:rPr>
        <w:t>accurately model an energy system</w:t>
      </w:r>
      <w:r w:rsidR="00741A8E">
        <w:rPr>
          <w:rFonts w:ascii="Linux Biolinum" w:hAnsi="Linux Biolinum" w:cs="Linux Biolinum"/>
          <w:iCs/>
          <w14:ligatures w14:val="standard"/>
        </w:rPr>
        <w:t>.</w:t>
      </w:r>
      <w:r w:rsidR="004079E1">
        <w:rPr>
          <w:rFonts w:ascii="Linux Biolinum" w:hAnsi="Linux Biolinum" w:cs="Linux Biolinum"/>
          <w:iCs/>
          <w14:ligatures w14:val="standard"/>
        </w:rPr>
        <w:t xml:space="preserve"> </w:t>
      </w:r>
      <w:r w:rsidR="00741A8E">
        <w:rPr>
          <w:rFonts w:ascii="Linux Biolinum" w:hAnsi="Linux Biolinum" w:cs="Linux Biolinum"/>
          <w:iCs/>
          <w14:ligatures w14:val="standard"/>
        </w:rPr>
        <w:t>T</w:t>
      </w:r>
      <w:r w:rsidR="00196C5A">
        <w:rPr>
          <w:rFonts w:ascii="Linux Biolinum" w:hAnsi="Linux Biolinum" w:cs="Linux Biolinum"/>
          <w:iCs/>
          <w14:ligatures w14:val="standard"/>
        </w:rPr>
        <w:t>hose nodes are the following:</w:t>
      </w:r>
    </w:p>
    <w:p w14:paraId="472298AA" w14:textId="48BADD06" w:rsidR="00196C5A" w:rsidRDefault="00196C5A" w:rsidP="00AE4555">
      <w:pPr>
        <w:pStyle w:val="ListParagraph"/>
        <w:spacing w:before="0"/>
        <w:ind w:left="605" w:hanging="245"/>
      </w:pPr>
      <w:r>
        <w:rPr>
          <w:b/>
          <w:bCs/>
        </w:rPr>
        <w:t>Like-Term Aggregator Node:</w:t>
      </w:r>
      <w:r>
        <w:t xml:space="preserve"> </w:t>
      </w:r>
      <w:r w:rsidR="001A5819">
        <w:t>Used for aggregating the product and costs of multiple predecessors</w:t>
      </w:r>
      <w:r w:rsidR="00BC657B">
        <w:t>, for example for combining the steam from multiple boilers</w:t>
      </w:r>
      <w:r w:rsidR="00EB7664">
        <w:t>.</w:t>
      </w:r>
    </w:p>
    <w:p w14:paraId="3FEEBC6F" w14:textId="0CE0CCC3" w:rsidR="00FB7175" w:rsidRPr="00251FE9" w:rsidRDefault="007B16CD" w:rsidP="00AE4555">
      <w:pPr>
        <w:pStyle w:val="ListParagraph"/>
        <w:spacing w:before="0"/>
        <w:ind w:left="605" w:hanging="245"/>
        <w:rPr>
          <w:b/>
          <w:bCs/>
          <w:sz w:val="22"/>
          <w:szCs w:val="20"/>
          <w14:ligatures w14:val="standard"/>
        </w:rPr>
      </w:pPr>
      <w:r w:rsidRPr="008D51C8">
        <w:rPr>
          <w:b/>
          <w:bCs/>
        </w:rPr>
        <w:t>Splitter Node:</w:t>
      </w:r>
      <w:r>
        <w:t xml:space="preserve"> Used for splitting a</w:t>
      </w:r>
      <w:r w:rsidR="0091734D" w:rsidRPr="0091734D">
        <w:t xml:space="preserve"> </w:t>
      </w:r>
      <w:r w:rsidR="0091734D">
        <w:t>predecessor’s</w:t>
      </w:r>
      <w:r>
        <w:t xml:space="preserve"> product </w:t>
      </w:r>
      <w:r w:rsidR="008D51C8">
        <w:t xml:space="preserve">so that some can be </w:t>
      </w:r>
      <w:r w:rsidR="00422809">
        <w:t>diverted to multiple system components. For example</w:t>
      </w:r>
      <w:r w:rsidR="008A0152">
        <w:t>,</w:t>
      </w:r>
      <w:r w:rsidR="00422809">
        <w:t xml:space="preserve"> </w:t>
      </w:r>
      <w:r w:rsidR="008A0152">
        <w:t>steam can be split</w:t>
      </w:r>
      <w:r w:rsidR="00422809">
        <w:t xml:space="preserve"> s</w:t>
      </w:r>
      <w:r w:rsidR="008A0152">
        <w:t>uch</w:t>
      </w:r>
      <w:r w:rsidR="00422809">
        <w:t xml:space="preserve"> that some goes towards </w:t>
      </w:r>
      <w:r w:rsidR="00062F38">
        <w:t>heating,</w:t>
      </w:r>
      <w:r w:rsidR="00422809">
        <w:t xml:space="preserve"> and some goes towards cogeneration.</w:t>
      </w:r>
    </w:p>
    <w:p w14:paraId="5DA54C36" w14:textId="05757381" w:rsidR="00251FE9" w:rsidRPr="006311AA" w:rsidRDefault="00251FE9" w:rsidP="00AE4555">
      <w:pPr>
        <w:pStyle w:val="ListParagraph"/>
        <w:spacing w:before="0"/>
        <w:ind w:left="605" w:hanging="245"/>
        <w:rPr>
          <w:b/>
          <w:bCs/>
          <w:sz w:val="22"/>
          <w:szCs w:val="20"/>
          <w14:ligatures w14:val="standard"/>
        </w:rPr>
      </w:pPr>
      <w:r>
        <w:rPr>
          <w:b/>
          <w:bCs/>
        </w:rPr>
        <w:t>Product Conversion Node:</w:t>
      </w:r>
      <w:r>
        <w:rPr>
          <w:b/>
          <w:bCs/>
          <w:sz w:val="22"/>
          <w:szCs w:val="20"/>
          <w14:ligatures w14:val="standard"/>
        </w:rPr>
        <w:t xml:space="preserve"> </w:t>
      </w:r>
      <w:r>
        <w:t xml:space="preserve">Used for changing </w:t>
      </w:r>
      <w:r w:rsidR="00091DE2">
        <w:t xml:space="preserve">a </w:t>
      </w:r>
      <w:r w:rsidR="00F917A9">
        <w:t>predecessor’s</w:t>
      </w:r>
      <w:r w:rsidR="00C52C14">
        <w:t xml:space="preserve"> product</w:t>
      </w:r>
      <w:r w:rsidR="00F917A9">
        <w:t xml:space="preserve"> into a new product while still maintaining </w:t>
      </w:r>
      <w:proofErr w:type="gramStart"/>
      <w:r w:rsidR="00F917A9">
        <w:t>all of</w:t>
      </w:r>
      <w:proofErr w:type="gramEnd"/>
      <w:r w:rsidR="00F917A9">
        <w:t xml:space="preserve"> the predecessor’</w:t>
      </w:r>
      <w:r w:rsidR="00D71947">
        <w:t>s costs</w:t>
      </w:r>
      <w:r w:rsidR="0091734D">
        <w:t xml:space="preserve">. For </w:t>
      </w:r>
      <w:proofErr w:type="gramStart"/>
      <w:r w:rsidR="0091734D">
        <w:t>example</w:t>
      </w:r>
      <w:proofErr w:type="gramEnd"/>
      <w:r w:rsidR="0091734D">
        <w:t xml:space="preserve"> using electric</w:t>
      </w:r>
      <w:r w:rsidR="008A0152">
        <w:t>ity</w:t>
      </w:r>
      <w:r w:rsidR="0091734D">
        <w:t xml:space="preserve"> in an electric chiller to produce chilled water.</w:t>
      </w:r>
    </w:p>
    <w:p w14:paraId="73554FE1" w14:textId="09BF1ADC" w:rsidR="006311AA" w:rsidRPr="004F0ADF" w:rsidRDefault="006311AA" w:rsidP="00AE4555">
      <w:pPr>
        <w:pStyle w:val="ListParagraph"/>
        <w:spacing w:before="0"/>
        <w:ind w:left="605" w:hanging="245"/>
        <w:rPr>
          <w:b/>
          <w:bCs/>
          <w:sz w:val="22"/>
          <w:szCs w:val="20"/>
          <w14:ligatures w14:val="standard"/>
        </w:rPr>
      </w:pPr>
      <w:r>
        <w:rPr>
          <w:b/>
          <w:bCs/>
        </w:rPr>
        <w:t>Product</w:t>
      </w:r>
      <w:r w:rsidR="004F0ADF">
        <w:rPr>
          <w:b/>
          <w:bCs/>
        </w:rPr>
        <w:t xml:space="preserve"> Subtractor Node: </w:t>
      </w:r>
      <w:r w:rsidR="004F0ADF">
        <w:t xml:space="preserve">Used for subtracting a predecessor’s product while still maintaining </w:t>
      </w:r>
      <w:proofErr w:type="gramStart"/>
      <w:r w:rsidR="004F0ADF">
        <w:t>all of</w:t>
      </w:r>
      <w:proofErr w:type="gramEnd"/>
      <w:r w:rsidR="004F0ADF">
        <w:t xml:space="preserve"> the</w:t>
      </w:r>
      <w:r w:rsidR="00B11D94">
        <w:t xml:space="preserve"> </w:t>
      </w:r>
      <w:r w:rsidR="004F0ADF">
        <w:t xml:space="preserve">predecessor’s </w:t>
      </w:r>
      <w:r w:rsidR="00D71947">
        <w:t>costs</w:t>
      </w:r>
      <w:r w:rsidR="004F0ADF">
        <w:t xml:space="preserve">. For </w:t>
      </w:r>
      <w:proofErr w:type="gramStart"/>
      <w:r w:rsidR="004F0ADF">
        <w:t>example</w:t>
      </w:r>
      <w:proofErr w:type="gramEnd"/>
      <w:r w:rsidR="004F0ADF">
        <w:t xml:space="preserve"> </w:t>
      </w:r>
      <w:r w:rsidR="002C39B0">
        <w:t xml:space="preserve">when </w:t>
      </w:r>
      <w:r w:rsidR="006C64D8">
        <w:t>deducting the amount of steam a power plant</w:t>
      </w:r>
      <w:r w:rsidR="009A52ED">
        <w:t xml:space="preserve"> consumed internally (i.e. for space heating the power plant)</w:t>
      </w:r>
      <w:r w:rsidR="00B63940">
        <w:t xml:space="preserve"> from the total steam that it produced</w:t>
      </w:r>
      <w:r w:rsidR="004F0ADF">
        <w:t>.</w:t>
      </w:r>
    </w:p>
    <w:p w14:paraId="4F2B2FA2" w14:textId="06615ABD" w:rsidR="00C70EAB" w:rsidRPr="00F96702" w:rsidRDefault="0056775D" w:rsidP="00AE4555">
      <w:pPr>
        <w:pStyle w:val="ListParagraph"/>
        <w:spacing w:before="0"/>
        <w:ind w:left="605" w:hanging="245"/>
        <w:rPr>
          <w:b/>
          <w:bCs/>
          <w:sz w:val="22"/>
          <w:szCs w:val="20"/>
          <w14:ligatures w14:val="standard"/>
        </w:rPr>
      </w:pPr>
      <w:r w:rsidRPr="00CB0437">
        <w:rPr>
          <w:b/>
          <w:bCs/>
        </w:rPr>
        <w:t>Usage Adjuster Node</w:t>
      </w:r>
      <w:r w:rsidR="004F0ADF" w:rsidRPr="00CB0437">
        <w:rPr>
          <w:b/>
          <w:bCs/>
        </w:rPr>
        <w:t xml:space="preserve">: </w:t>
      </w:r>
      <w:r w:rsidR="004F0ADF">
        <w:t xml:space="preserve">Used </w:t>
      </w:r>
      <w:r w:rsidR="006A4B83">
        <w:t xml:space="preserve">when a predecessor’s total product is not reflective </w:t>
      </w:r>
      <w:proofErr w:type="gramStart"/>
      <w:r w:rsidR="006A4B83">
        <w:t>for</w:t>
      </w:r>
      <w:proofErr w:type="gramEnd"/>
      <w:r w:rsidR="006A4B83">
        <w:t xml:space="preserve"> how much the local energy system </w:t>
      </w:r>
      <w:proofErr w:type="gramStart"/>
      <w:r w:rsidR="006A4B83">
        <w:t>actually uses</w:t>
      </w:r>
      <w:proofErr w:type="gramEnd"/>
      <w:r w:rsidR="006A4B83">
        <w:t xml:space="preserve">. For </w:t>
      </w:r>
      <w:proofErr w:type="gramStart"/>
      <w:r w:rsidR="006A4B83">
        <w:t>example</w:t>
      </w:r>
      <w:proofErr w:type="gramEnd"/>
      <w:r w:rsidR="006A4B83">
        <w:t xml:space="preserve"> </w:t>
      </w:r>
      <w:r w:rsidR="008D7092">
        <w:t>the total electric</w:t>
      </w:r>
      <w:r w:rsidR="00F56FF4">
        <w:t>ity</w:t>
      </w:r>
      <w:r w:rsidR="008D7092">
        <w:t xml:space="preserve"> product for all of MISO needs to </w:t>
      </w:r>
      <w:r w:rsidR="00397101">
        <w:t xml:space="preserve">be </w:t>
      </w:r>
      <w:r w:rsidR="00CB0437">
        <w:t>adjusted down</w:t>
      </w:r>
      <w:r w:rsidR="00397101">
        <w:t>ward</w:t>
      </w:r>
      <w:r w:rsidR="00CB0437">
        <w:t xml:space="preserve"> to </w:t>
      </w:r>
      <w:r w:rsidR="00397101">
        <w:t xml:space="preserve">reflect </w:t>
      </w:r>
      <w:r w:rsidR="00CB0437">
        <w:t xml:space="preserve">how much </w:t>
      </w:r>
      <w:proofErr w:type="spellStart"/>
      <w:r w:rsidR="00CB0437">
        <w:t>UIowa</w:t>
      </w:r>
      <w:proofErr w:type="spellEnd"/>
      <w:r w:rsidR="00CB0437">
        <w:t xml:space="preserve"> actually purchased.</w:t>
      </w:r>
    </w:p>
    <w:p w14:paraId="68A62D7E" w14:textId="77777777" w:rsidR="00F96702" w:rsidRDefault="00F96702" w:rsidP="00F96702">
      <w:pPr>
        <w:tabs>
          <w:tab w:val="left" w:pos="200"/>
          <w:tab w:val="right" w:pos="4780"/>
        </w:tabs>
        <w:rPr>
          <w:b/>
          <w:bCs/>
          <w:sz w:val="22"/>
          <w:szCs w:val="20"/>
          <w14:ligatures w14:val="standard"/>
        </w:rPr>
      </w:pPr>
    </w:p>
    <w:p w14:paraId="306192B8" w14:textId="433997C4" w:rsidR="00F96702" w:rsidRDefault="00F96702" w:rsidP="00F96702">
      <w:pPr>
        <w:tabs>
          <w:tab w:val="left" w:pos="200"/>
          <w:tab w:val="right" w:pos="4780"/>
        </w:tabs>
        <w:rPr>
          <w:rFonts w:ascii="Linux Biolinum" w:hAnsi="Linux Biolinum" w:cs="Linux Biolinum"/>
          <w:iCs/>
          <w14:ligatures w14:val="standard"/>
        </w:rPr>
      </w:pPr>
      <w:r>
        <w:rPr>
          <w:rFonts w:ascii="Linux Biolinum" w:hAnsi="Linux Biolinum" w:cs="Linux Biolinum"/>
          <w:i/>
          <w14:ligatures w14:val="standard"/>
        </w:rPr>
        <w:lastRenderedPageBreak/>
        <w:tab/>
        <w:t>3</w:t>
      </w:r>
      <w:r w:rsidRPr="00586A35">
        <w:rPr>
          <w:rFonts w:ascii="Linux Biolinum" w:hAnsi="Linux Biolinum" w:cs="Linux Biolinum"/>
          <w:i/>
          <w14:ligatures w14:val="standard"/>
        </w:rPr>
        <w:t>.</w:t>
      </w:r>
      <w:r>
        <w:rPr>
          <w:rFonts w:ascii="Linux Biolinum" w:hAnsi="Linux Biolinum" w:cs="Linux Biolinum"/>
          <w:i/>
          <w14:ligatures w14:val="standard"/>
        </w:rPr>
        <w:t>2</w:t>
      </w:r>
      <w:r>
        <w:rPr>
          <w:rStyle w:val="Label"/>
          <w:rFonts w:cs="Linux Libertine"/>
          <w:i/>
          <w14:ligatures w14:val="standard"/>
        </w:rPr>
        <w:t>.</w:t>
      </w:r>
      <w:r w:rsidR="000C64AA">
        <w:rPr>
          <w:rStyle w:val="Label"/>
          <w:rFonts w:cs="Linux Libertine"/>
          <w:i/>
          <w14:ligatures w14:val="standard"/>
        </w:rPr>
        <w:t>2</w:t>
      </w:r>
      <w:r w:rsidRPr="00586A35">
        <w:rPr>
          <w:rFonts w:ascii="Linux Biolinum" w:hAnsi="Linux Biolinum" w:cs="Linux Biolinum"/>
          <w:i/>
          <w14:ligatures w14:val="standard"/>
        </w:rPr>
        <w:t xml:space="preserve"> </w:t>
      </w:r>
      <w:r w:rsidR="000C64AA">
        <w:rPr>
          <w:rFonts w:ascii="Linux Biolinum" w:hAnsi="Linux Biolinum" w:cs="Linux Biolinum"/>
          <w:i/>
          <w14:ligatures w14:val="standard"/>
        </w:rPr>
        <w:t>Nodes</w:t>
      </w:r>
      <w:r w:rsidR="004C3C17">
        <w:rPr>
          <w:rFonts w:ascii="Linux Biolinum" w:hAnsi="Linux Biolinum" w:cs="Linux Biolinum"/>
          <w:i/>
          <w14:ligatures w14:val="standard"/>
        </w:rPr>
        <w:t xml:space="preserve"> with different data.</w:t>
      </w:r>
      <w:r w:rsidR="00997DDC">
        <w:rPr>
          <w:rFonts w:ascii="Linux Biolinum" w:hAnsi="Linux Biolinum" w:cs="Linux Biolinum"/>
          <w:iCs/>
          <w14:ligatures w14:val="standard"/>
        </w:rPr>
        <w:t xml:space="preserve"> </w:t>
      </w:r>
      <w:r w:rsidR="001F54A2" w:rsidRPr="00973A1C">
        <w:rPr>
          <w:rFonts w:cs="Linux Libertine"/>
          <w:iCs/>
          <w14:ligatures w14:val="standard"/>
        </w:rPr>
        <w:t xml:space="preserve">An interesting consequence of this design is that </w:t>
      </w:r>
      <w:r w:rsidR="00253101" w:rsidRPr="00973A1C">
        <w:rPr>
          <w:rFonts w:cs="Linux Libertine"/>
          <w:iCs/>
          <w14:ligatures w14:val="standard"/>
        </w:rPr>
        <w:t xml:space="preserve">nodes </w:t>
      </w:r>
      <w:r w:rsidR="00E2132E" w:rsidRPr="00973A1C">
        <w:rPr>
          <w:rFonts w:cs="Linux Libertine"/>
          <w:iCs/>
          <w14:ligatures w14:val="standard"/>
        </w:rPr>
        <w:t xml:space="preserve">do not necessarily need to </w:t>
      </w:r>
      <w:r w:rsidR="00253101" w:rsidRPr="00973A1C">
        <w:rPr>
          <w:rFonts w:cs="Linux Libertine"/>
          <w:iCs/>
          <w14:ligatures w14:val="standard"/>
        </w:rPr>
        <w:t>ingest energy system data</w:t>
      </w:r>
      <w:r w:rsidR="00E2132E" w:rsidRPr="00973A1C">
        <w:rPr>
          <w:rFonts w:cs="Linux Libertine"/>
          <w:iCs/>
          <w14:ligatures w14:val="standard"/>
        </w:rPr>
        <w:t xml:space="preserve">; they can also ingest other related </w:t>
      </w:r>
      <w:r w:rsidR="00384F4F" w:rsidRPr="00973A1C">
        <w:rPr>
          <w:rFonts w:cs="Linux Libertine"/>
          <w:iCs/>
          <w14:ligatures w14:val="standard"/>
        </w:rPr>
        <w:t>data.</w:t>
      </w:r>
      <w:r w:rsidR="00264375" w:rsidRPr="00973A1C">
        <w:rPr>
          <w:rFonts w:cs="Linux Libertine"/>
          <w:iCs/>
          <w14:ligatures w14:val="standard"/>
        </w:rPr>
        <w:t xml:space="preserve"> For example, a </w:t>
      </w:r>
      <w:r w:rsidR="009842CB" w:rsidRPr="00973A1C">
        <w:rPr>
          <w:rFonts w:cs="Linux Libertine"/>
          <w:iCs/>
          <w14:ligatures w14:val="standard"/>
        </w:rPr>
        <w:t>node representing a natur</w:t>
      </w:r>
      <w:r w:rsidR="000F32B9" w:rsidRPr="00973A1C">
        <w:rPr>
          <w:rFonts w:cs="Linux Libertine"/>
          <w:iCs/>
          <w14:ligatures w14:val="standard"/>
        </w:rPr>
        <w:t xml:space="preserve">al gas boiler can take in a data stream from the digital twin </w:t>
      </w:r>
      <w:r w:rsidR="00661C5A" w:rsidRPr="00973A1C">
        <w:rPr>
          <w:rFonts w:cs="Linux Libertine"/>
          <w:iCs/>
          <w14:ligatures w14:val="standard"/>
        </w:rPr>
        <w:t xml:space="preserve">measuring the flow of natural gas along with a data stream from an external API that </w:t>
      </w:r>
      <w:r w:rsidR="00C36F20" w:rsidRPr="00973A1C">
        <w:rPr>
          <w:rFonts w:cs="Linux Libertine"/>
          <w:iCs/>
          <w14:ligatures w14:val="standard"/>
        </w:rPr>
        <w:t xml:space="preserve">observes the </w:t>
      </w:r>
      <w:r w:rsidR="00C36F20" w:rsidRPr="00973A1C">
        <w:rPr>
          <w:rFonts w:cs="Linux Libertine"/>
          <w:i/>
          <w14:ligatures w14:val="standard"/>
        </w:rPr>
        <w:t>market price of natural gas</w:t>
      </w:r>
      <w:r w:rsidR="00C36F20" w:rsidRPr="00973A1C">
        <w:rPr>
          <w:rFonts w:cs="Linux Libertine"/>
          <w:iCs/>
          <w14:ligatures w14:val="standard"/>
        </w:rPr>
        <w:t xml:space="preserve">. </w:t>
      </w:r>
      <w:r w:rsidR="00C155CA" w:rsidRPr="00973A1C">
        <w:rPr>
          <w:rFonts w:cs="Linux Libertine"/>
          <w:iCs/>
          <w14:ligatures w14:val="standard"/>
        </w:rPr>
        <w:t xml:space="preserve">In this example the flexibility allows us to incorporate the </w:t>
      </w:r>
      <w:r w:rsidR="002A2FDA" w:rsidRPr="00973A1C">
        <w:rPr>
          <w:rFonts w:cs="Linux Libertine"/>
          <w:iCs/>
          <w14:ligatures w14:val="standard"/>
        </w:rPr>
        <w:t>fluctuation of</w:t>
      </w:r>
      <w:r w:rsidR="00C155CA" w:rsidRPr="00973A1C">
        <w:rPr>
          <w:rFonts w:cs="Linux Libertine"/>
          <w:iCs/>
          <w14:ligatures w14:val="standard"/>
        </w:rPr>
        <w:t xml:space="preserve"> </w:t>
      </w:r>
      <w:r w:rsidR="00522AA9" w:rsidRPr="00973A1C">
        <w:rPr>
          <w:rFonts w:cs="Linux Libertine"/>
          <w:iCs/>
          <w14:ligatures w14:val="standard"/>
        </w:rPr>
        <w:t>gas prices in an analysis.</w:t>
      </w:r>
    </w:p>
    <w:p w14:paraId="7D4F2C0A" w14:textId="48887EAF" w:rsidR="006178EB" w:rsidRPr="00973A1C" w:rsidRDefault="00751B29" w:rsidP="00F96702">
      <w:pPr>
        <w:tabs>
          <w:tab w:val="left" w:pos="200"/>
          <w:tab w:val="right" w:pos="4780"/>
        </w:tabs>
        <w:rPr>
          <w:rFonts w:cs="Linux Libertine"/>
          <w:b/>
          <w:bCs/>
          <w:iCs/>
          <w:sz w:val="22"/>
          <w:szCs w:val="20"/>
          <w14:ligatures w14:val="standard"/>
        </w:rPr>
      </w:pPr>
      <w:r w:rsidRPr="00973A1C">
        <w:rPr>
          <w:rFonts w:cs="Linux Libertine"/>
          <w:iCs/>
          <w14:ligatures w14:val="standard"/>
        </w:rPr>
        <w:tab/>
        <w:t>Another use case is for modeling infrastructure that does not exist.</w:t>
      </w:r>
      <w:r w:rsidR="000F621E" w:rsidRPr="00973A1C">
        <w:rPr>
          <w:rFonts w:cs="Linux Libertine"/>
          <w:iCs/>
          <w14:ligatures w14:val="standard"/>
        </w:rPr>
        <w:t xml:space="preserve"> For </w:t>
      </w:r>
      <w:proofErr w:type="gramStart"/>
      <w:r w:rsidR="000F621E" w:rsidRPr="00973A1C">
        <w:rPr>
          <w:rFonts w:cs="Linux Libertine"/>
          <w:iCs/>
          <w14:ligatures w14:val="standard"/>
        </w:rPr>
        <w:t>example</w:t>
      </w:r>
      <w:proofErr w:type="gramEnd"/>
      <w:r w:rsidR="000F621E" w:rsidRPr="00973A1C">
        <w:rPr>
          <w:rFonts w:cs="Linux Libertine"/>
          <w:iCs/>
          <w14:ligatures w14:val="standard"/>
        </w:rPr>
        <w:t xml:space="preserve"> node</w:t>
      </w:r>
      <w:r w:rsidR="004A7937" w:rsidRPr="00973A1C">
        <w:rPr>
          <w:rFonts w:cs="Linux Libertine"/>
          <w:iCs/>
          <w14:ligatures w14:val="standard"/>
        </w:rPr>
        <w:t>s</w:t>
      </w:r>
      <w:r w:rsidR="000F621E" w:rsidRPr="00973A1C">
        <w:rPr>
          <w:rFonts w:cs="Linux Libertine"/>
          <w:iCs/>
          <w14:ligatures w14:val="standard"/>
        </w:rPr>
        <w:t xml:space="preserve"> can take in streams of data </w:t>
      </w:r>
      <w:r w:rsidR="007F640F" w:rsidRPr="00973A1C">
        <w:rPr>
          <w:rFonts w:cs="Linux Libertine"/>
          <w:iCs/>
          <w14:ligatures w14:val="standard"/>
        </w:rPr>
        <w:t>reflective of local temperature, wind, or solar irradiance</w:t>
      </w:r>
      <w:r w:rsidR="00314A01" w:rsidRPr="00973A1C">
        <w:rPr>
          <w:rFonts w:cs="Linux Libertine"/>
          <w:iCs/>
          <w14:ligatures w14:val="standard"/>
        </w:rPr>
        <w:t xml:space="preserve"> and use this data to model and assess </w:t>
      </w:r>
      <w:r w:rsidR="004A7937" w:rsidRPr="00973A1C">
        <w:rPr>
          <w:rFonts w:cs="Linux Libertine"/>
          <w:iCs/>
          <w14:ligatures w14:val="standard"/>
        </w:rPr>
        <w:t>how a wind or solar farm</w:t>
      </w:r>
      <w:r w:rsidR="007F3D56" w:rsidRPr="00973A1C">
        <w:rPr>
          <w:rFonts w:cs="Linux Libertine"/>
          <w:iCs/>
          <w14:ligatures w14:val="standard"/>
        </w:rPr>
        <w:t xml:space="preserve"> installation</w:t>
      </w:r>
      <w:r w:rsidR="004A7937" w:rsidRPr="00973A1C">
        <w:rPr>
          <w:rFonts w:cs="Linux Libertine"/>
          <w:iCs/>
          <w14:ligatures w14:val="standard"/>
        </w:rPr>
        <w:t xml:space="preserve"> would </w:t>
      </w:r>
      <w:r w:rsidR="00AD07F2" w:rsidRPr="00973A1C">
        <w:rPr>
          <w:rFonts w:cs="Linux Libertine"/>
          <w:iCs/>
          <w14:ligatures w14:val="standard"/>
        </w:rPr>
        <w:t xml:space="preserve">impact the </w:t>
      </w:r>
      <w:r w:rsidR="003A7CBC" w:rsidRPr="00973A1C">
        <w:rPr>
          <w:rFonts w:cs="Linux Libertine"/>
          <w:iCs/>
          <w14:ligatures w14:val="standard"/>
        </w:rPr>
        <w:t>energy system in real-time.</w:t>
      </w:r>
    </w:p>
    <w:p w14:paraId="1EB69A18" w14:textId="72FA0BFE" w:rsidR="00241B8A" w:rsidRDefault="00C70EAB" w:rsidP="00241B8A">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sidR="00241B8A">
        <w:rPr>
          <w14:ligatures w14:val="standard"/>
        </w:rPr>
        <w:t>Software Details</w:t>
      </w:r>
    </w:p>
    <w:p w14:paraId="76290074" w14:textId="28AB3399" w:rsidR="00CE7D26" w:rsidRDefault="00E75635" w:rsidP="00334797">
      <w:pPr>
        <w:pStyle w:val="AckPara"/>
      </w:pPr>
      <w:r>
        <w:t xml:space="preserve">The software system that enables </w:t>
      </w:r>
      <w:r w:rsidR="009E2949">
        <w:t xml:space="preserve">users </w:t>
      </w:r>
      <w:r w:rsidR="008C6740">
        <w:t xml:space="preserve">to design DEM models and execute them to </w:t>
      </w:r>
      <w:r w:rsidR="00A674A2">
        <w:t>generate metrics</w:t>
      </w:r>
      <w:r w:rsidR="00A236B7">
        <w:t xml:space="preserve"> and perform experiments</w:t>
      </w:r>
      <w:r w:rsidR="00CE7D26">
        <w:t xml:space="preserve"> contains several components</w:t>
      </w:r>
      <w:r w:rsidR="00A123A2">
        <w:t xml:space="preserve"> detailed </w:t>
      </w:r>
      <w:r w:rsidR="00153EDC">
        <w:t>in the following subsections</w:t>
      </w:r>
      <w:r w:rsidR="00A123A2">
        <w:t xml:space="preserve">. The source code for all software components is written in C# using the .NET </w:t>
      </w:r>
      <w:r w:rsidR="00CB4965">
        <w:t xml:space="preserve">7 </w:t>
      </w:r>
      <w:r w:rsidR="00F469FB">
        <w:t>application framework.</w:t>
      </w:r>
      <w:r w:rsidR="004C10B1">
        <w:t xml:space="preserve"> The source code for DEM can be found at [15]</w:t>
      </w:r>
      <w:r w:rsidR="00A17E89">
        <w:t>.</w:t>
      </w:r>
    </w:p>
    <w:p w14:paraId="0380EA23" w14:textId="77777777" w:rsidR="00102315" w:rsidRDefault="00102315" w:rsidP="00334797">
      <w:pPr>
        <w:pStyle w:val="AckPara"/>
      </w:pPr>
    </w:p>
    <w:p w14:paraId="6945C726" w14:textId="77BC74E2" w:rsidR="00710EAD" w:rsidRDefault="00C60FC6" w:rsidP="007E0208">
      <w:pPr>
        <w:pStyle w:val="AckPara"/>
        <w:ind w:firstLine="245"/>
      </w:pPr>
      <w:r w:rsidRPr="00334797">
        <w:rPr>
          <w:rFonts w:ascii="Linux Biolinum" w:hAnsi="Linux Biolinum" w:cs="Linux Biolinum"/>
          <w:i/>
        </w:rPr>
        <w:t>3</w:t>
      </w:r>
      <w:r w:rsidR="00710EAD" w:rsidRPr="00334797">
        <w:rPr>
          <w:rFonts w:ascii="Linux Biolinum" w:hAnsi="Linux Biolinum" w:cs="Linux Biolinum"/>
          <w:i/>
        </w:rPr>
        <w:t>.3</w:t>
      </w:r>
      <w:r w:rsidR="00710EAD" w:rsidRPr="00334797">
        <w:rPr>
          <w:rStyle w:val="Label"/>
          <w:rFonts w:ascii="Linux Biolinum" w:hAnsi="Linux Biolinum" w:cs="Linux Biolinum"/>
          <w:i/>
          <w14:ligatures w14:val="standard"/>
        </w:rPr>
        <w:t>.1</w:t>
      </w:r>
      <w:r w:rsidR="00710EAD" w:rsidRPr="00334797">
        <w:rPr>
          <w:rFonts w:ascii="Linux Biolinum" w:hAnsi="Linux Biolinum" w:cs="Linux Biolinum"/>
          <w:i/>
        </w:rPr>
        <w:t xml:space="preserve"> Unified Data Explorer</w:t>
      </w:r>
      <w:r w:rsidR="00563D6E">
        <w:rPr>
          <w:i/>
        </w:rPr>
        <w:t xml:space="preserve"> </w:t>
      </w:r>
      <w:r w:rsidR="00563D6E">
        <w:t xml:space="preserve">is a Windows </w:t>
      </w:r>
      <w:r w:rsidR="000118B4">
        <w:t>d</w:t>
      </w:r>
      <w:r w:rsidR="00563D6E">
        <w:t xml:space="preserve">esktop </w:t>
      </w:r>
      <w:r w:rsidR="000118B4">
        <w:t>a</w:t>
      </w:r>
      <w:r w:rsidR="00563D6E">
        <w:t xml:space="preserve">pplication that </w:t>
      </w:r>
      <w:r w:rsidR="000118B4">
        <w:t>connects to data sources (</w:t>
      </w:r>
      <w:r w:rsidR="00F37686">
        <w:t>i.e.,</w:t>
      </w:r>
      <w:r w:rsidR="000118B4">
        <w:t xml:space="preserve"> PI, EIA.gov, etc.) </w:t>
      </w:r>
      <w:r w:rsidR="00AA40B2">
        <w:t xml:space="preserve">and provides </w:t>
      </w:r>
      <w:r w:rsidR="007349EA">
        <w:t>a graphical interface for exploring data streams within sourc</w:t>
      </w:r>
      <w:r w:rsidR="005B1B65">
        <w:t>es</w:t>
      </w:r>
      <w:r w:rsidR="005A7AE7">
        <w:t xml:space="preserve"> </w:t>
      </w:r>
      <w:r w:rsidR="00FA32D8">
        <w:t xml:space="preserve">and organizing them in a </w:t>
      </w:r>
      <w:r w:rsidR="00B47117">
        <w:t>user-defined directory structure</w:t>
      </w:r>
      <w:r w:rsidR="00397101">
        <w:t>.</w:t>
      </w:r>
      <w:r w:rsidR="00F0725A">
        <w:t xml:space="preserve"> </w:t>
      </w:r>
      <w:r w:rsidR="00397101">
        <w:t>B</w:t>
      </w:r>
      <w:r w:rsidR="00F0725A">
        <w:t xml:space="preserve">ecause there is so much data required to </w:t>
      </w:r>
      <w:r w:rsidR="004061D3">
        <w:t xml:space="preserve">build a </w:t>
      </w:r>
      <w:r w:rsidR="00397101">
        <w:t xml:space="preserve">complex </w:t>
      </w:r>
      <w:r w:rsidR="004061D3">
        <w:t>model</w:t>
      </w:r>
      <w:r w:rsidR="00F0725A">
        <w:t xml:space="preserve"> (greater than 100 </w:t>
      </w:r>
      <w:r w:rsidR="00B40C4C">
        <w:t xml:space="preserve">data </w:t>
      </w:r>
      <w:r w:rsidR="00F0725A">
        <w:t xml:space="preserve">streams for </w:t>
      </w:r>
      <w:r w:rsidR="000665F8">
        <w:t xml:space="preserve">the </w:t>
      </w:r>
      <w:proofErr w:type="spellStart"/>
      <w:r w:rsidR="00F0725A">
        <w:t>UIowa</w:t>
      </w:r>
      <w:proofErr w:type="spellEnd"/>
      <w:r w:rsidR="00F0725A">
        <w:t xml:space="preserve"> </w:t>
      </w:r>
      <w:r w:rsidR="000665F8">
        <w:t>energy system</w:t>
      </w:r>
      <w:r w:rsidR="00F0725A">
        <w:t>)</w:t>
      </w:r>
      <w:r w:rsidR="000678D1">
        <w:t>, a</w:t>
      </w:r>
      <w:r w:rsidR="00240B29">
        <w:t xml:space="preserve"> unified exploratory </w:t>
      </w:r>
      <w:r w:rsidR="006806A4">
        <w:t>tool</w:t>
      </w:r>
      <w:r w:rsidR="009831DB">
        <w:t xml:space="preserve"> with </w:t>
      </w:r>
      <w:r w:rsidR="006806A4">
        <w:t>an in-built organization</w:t>
      </w:r>
      <w:r w:rsidR="0077514C">
        <w:t>al</w:t>
      </w:r>
      <w:r w:rsidR="006806A4">
        <w:t xml:space="preserve"> system is nearly a necessity for </w:t>
      </w:r>
      <w:r w:rsidR="005A6F43">
        <w:t>building an accurate model.</w:t>
      </w:r>
    </w:p>
    <w:p w14:paraId="536EF5A4" w14:textId="66AFBFD6" w:rsidR="009218E1" w:rsidRDefault="008A24E0" w:rsidP="00F70C4F">
      <w:pPr>
        <w:pStyle w:val="AckPara"/>
        <w:ind w:firstLine="245"/>
      </w:pPr>
      <w:r>
        <w:t>Even though DEM models are just complex JSON</w:t>
      </w:r>
      <w:r w:rsidR="001B71AF">
        <w:t xml:space="preserve"> objects</w:t>
      </w:r>
      <w:r w:rsidR="00DB68D5">
        <w:t>, one would have a</w:t>
      </w:r>
      <w:r w:rsidR="00CA6D7A">
        <w:t>n impossible time</w:t>
      </w:r>
      <w:r w:rsidR="00DB68D5">
        <w:t xml:space="preserve"> </w:t>
      </w:r>
      <w:r w:rsidR="00A163E7">
        <w:t>writing th</w:t>
      </w:r>
      <w:r w:rsidR="00CA6D7A">
        <w:t>e underlying</w:t>
      </w:r>
      <w:r w:rsidR="00A163E7">
        <w:t xml:space="preserve"> JSON themselves. </w:t>
      </w:r>
      <w:r w:rsidR="00612B54">
        <w:t xml:space="preserve">Unified Data Explorer </w:t>
      </w:r>
      <w:r w:rsidR="007C0115">
        <w:t>also provides the graphical interface for designing nodes in an energy system</w:t>
      </w:r>
      <w:r w:rsidR="00CD0D7D">
        <w:t xml:space="preserve"> and arranging them in a directed graph</w:t>
      </w:r>
      <w:r w:rsidR="00DD2A6C">
        <w:t xml:space="preserve">. </w:t>
      </w:r>
      <w:r w:rsidR="00253320">
        <w:t xml:space="preserve">Data streams can then be dragged-and-dropped into nodes and </w:t>
      </w:r>
      <w:r w:rsidR="00E602A9">
        <w:t xml:space="preserve">functions written to </w:t>
      </w:r>
      <w:r w:rsidR="00764C73">
        <w:t>extract the</w:t>
      </w:r>
      <w:r w:rsidR="000D6940">
        <w:t xml:space="preserve"> </w:t>
      </w:r>
      <w:r w:rsidR="00BD2772">
        <w:t xml:space="preserve">tracked </w:t>
      </w:r>
      <w:r w:rsidR="000D6940">
        <w:t xml:space="preserve">metrics </w:t>
      </w:r>
      <w:r w:rsidR="00BD2772">
        <w:t xml:space="preserve">in </w:t>
      </w:r>
      <w:r w:rsidR="00441C17">
        <w:t xml:space="preserve">a </w:t>
      </w:r>
      <w:r w:rsidR="00BD2772">
        <w:t>systematic and consistent way.</w:t>
      </w:r>
    </w:p>
    <w:p w14:paraId="08F7788F" w14:textId="77777777" w:rsidR="003D5130" w:rsidRDefault="003D5130" w:rsidP="00334797">
      <w:pPr>
        <w:pStyle w:val="AckPara"/>
      </w:pPr>
    </w:p>
    <w:p w14:paraId="7F3A9A58" w14:textId="66E68F30" w:rsidR="009218E1" w:rsidRDefault="00FF5E09" w:rsidP="007E0208">
      <w:pPr>
        <w:pStyle w:val="AckPara"/>
        <w:ind w:firstLine="245"/>
      </w:pPr>
      <w:bookmarkStart w:id="8" w:name="_Hlk126493948"/>
      <w:r w:rsidRPr="00334797">
        <w:rPr>
          <w:rFonts w:ascii="Linux Biolinum" w:hAnsi="Linux Biolinum" w:cs="Linux Biolinum"/>
          <w:i/>
        </w:rPr>
        <w:t>3.3</w:t>
      </w:r>
      <w:r w:rsidRPr="00334797">
        <w:rPr>
          <w:rStyle w:val="Label"/>
          <w:rFonts w:ascii="Linux Biolinum" w:hAnsi="Linux Biolinum" w:cs="Linux Biolinum"/>
          <w:i/>
          <w14:ligatures w14:val="standard"/>
        </w:rPr>
        <w:t>.</w:t>
      </w:r>
      <w:r w:rsidR="009218E1" w:rsidRPr="00334797">
        <w:rPr>
          <w:rStyle w:val="Label"/>
          <w:rFonts w:ascii="Linux Biolinum" w:hAnsi="Linux Biolinum" w:cs="Linux Biolinum"/>
          <w:i/>
          <w14:ligatures w14:val="standard"/>
        </w:rPr>
        <w:t>2</w:t>
      </w:r>
      <w:r w:rsidRPr="00334797">
        <w:rPr>
          <w:rFonts w:ascii="Linux Biolinum" w:hAnsi="Linux Biolinum" w:cs="Linux Biolinum"/>
          <w:i/>
        </w:rPr>
        <w:t xml:space="preserve"> </w:t>
      </w:r>
      <w:r w:rsidR="00AC51C0" w:rsidRPr="00334797">
        <w:rPr>
          <w:rFonts w:ascii="Linux Biolinum" w:hAnsi="Linux Biolinum" w:cs="Linux Biolinum"/>
          <w:i/>
        </w:rPr>
        <w:t>DEM API</w:t>
      </w:r>
      <w:r>
        <w:rPr>
          <w:i/>
        </w:rPr>
        <w:t xml:space="preserve"> </w:t>
      </w:r>
      <w:r w:rsidR="000006D5">
        <w:t>is</w:t>
      </w:r>
      <w:r w:rsidR="009240DB">
        <w:t xml:space="preserve"> a</w:t>
      </w:r>
      <w:r w:rsidR="00F3246F">
        <w:t xml:space="preserve">n HTTP API </w:t>
      </w:r>
      <w:r w:rsidR="003532FC">
        <w:t xml:space="preserve">that enables programmatic access to </w:t>
      </w:r>
      <w:r w:rsidR="00D92B74">
        <w:t xml:space="preserve">a DEM instance </w:t>
      </w:r>
      <w:r w:rsidR="004926DD">
        <w:t>and provides an interfac</w:t>
      </w:r>
      <w:r w:rsidR="00E551AA">
        <w:t xml:space="preserve">e for executing DEM models to generate </w:t>
      </w:r>
      <w:r w:rsidR="007D4693">
        <w:t xml:space="preserve">carbon intensities (or more generally </w:t>
      </w:r>
      <w:r w:rsidR="00050AFB">
        <w:t xml:space="preserve">any intensity associated </w:t>
      </w:r>
      <w:bookmarkEnd w:id="8"/>
      <w:r w:rsidR="00050AFB">
        <w:t>with a</w:t>
      </w:r>
      <w:r w:rsidR="0030204D">
        <w:t xml:space="preserve"> unit of</w:t>
      </w:r>
      <w:r w:rsidR="00050AFB">
        <w:t xml:space="preserve"> energy resource because the system can be similar</w:t>
      </w:r>
      <w:r w:rsidR="00764B82">
        <w:t>ly used to track fuel cost</w:t>
      </w:r>
      <w:r w:rsidR="00F11A46">
        <w:t xml:space="preserve"> intensity, sulfur dioxide intensity, nitrous oxide intensity, etc.)</w:t>
      </w:r>
      <w:r w:rsidR="00E36362">
        <w:t xml:space="preserve">. Executing a model </w:t>
      </w:r>
      <w:r w:rsidR="00E71DC2">
        <w:t xml:space="preserve">involves building the </w:t>
      </w:r>
      <w:r w:rsidR="00550A10">
        <w:t xml:space="preserve">directed graph, compiling all user-defined functions (which </w:t>
      </w:r>
      <w:r w:rsidR="001B7DE8">
        <w:t>are also written in C#)</w:t>
      </w:r>
      <w:r w:rsidR="00550A10">
        <w:t>,</w:t>
      </w:r>
      <w:r w:rsidR="001B7DE8">
        <w:t xml:space="preserve"> </w:t>
      </w:r>
      <w:r w:rsidR="008941BD">
        <w:t>binding</w:t>
      </w:r>
      <w:r w:rsidR="001B7DE8">
        <w:t xml:space="preserve"> all the necessary</w:t>
      </w:r>
      <w:r w:rsidR="00A545F0">
        <w:t xml:space="preserve"> data streams</w:t>
      </w:r>
      <w:r w:rsidR="00AC165F">
        <w:t xml:space="preserve"> to nodes, and</w:t>
      </w:r>
      <w:r w:rsidR="00B20258">
        <w:t xml:space="preserve"> calculating every time </w:t>
      </w:r>
      <w:r w:rsidR="00D8503F">
        <w:t>step in the caller’s requested frequency (per second, per minute, per hour, etc.)</w:t>
      </w:r>
      <w:r w:rsidR="00EF5147">
        <w:t>.</w:t>
      </w:r>
    </w:p>
    <w:p w14:paraId="47765D7E" w14:textId="77777777" w:rsidR="003D5130" w:rsidRDefault="003D5130" w:rsidP="00334797">
      <w:pPr>
        <w:pStyle w:val="AckPara"/>
      </w:pPr>
    </w:p>
    <w:p w14:paraId="087B363F" w14:textId="52481F1A" w:rsidR="00FF5465" w:rsidRDefault="00FF5465" w:rsidP="007E0208">
      <w:pPr>
        <w:pStyle w:val="AckPara"/>
        <w:ind w:firstLine="245"/>
      </w:pPr>
      <w:r w:rsidRPr="00334797">
        <w:rPr>
          <w:rFonts w:ascii="Linux Biolinum" w:hAnsi="Linux Biolinum" w:cs="Linux Biolinum"/>
          <w:i/>
        </w:rPr>
        <w:t>3.3</w:t>
      </w:r>
      <w:r w:rsidRPr="00334797">
        <w:rPr>
          <w:rStyle w:val="Label"/>
          <w:rFonts w:ascii="Linux Biolinum" w:hAnsi="Linux Biolinum" w:cs="Linux Biolinum"/>
          <w:i/>
          <w14:ligatures w14:val="standard"/>
        </w:rPr>
        <w:t>.3</w:t>
      </w:r>
      <w:r w:rsidRPr="00334797">
        <w:rPr>
          <w:rFonts w:ascii="Linux Biolinum" w:hAnsi="Linux Biolinum" w:cs="Linux Biolinum"/>
          <w:i/>
        </w:rPr>
        <w:t xml:space="preserve"> </w:t>
      </w:r>
      <w:r w:rsidR="00DB6332" w:rsidRPr="00334797">
        <w:rPr>
          <w:rFonts w:ascii="Linux Biolinum" w:hAnsi="Linux Biolinum" w:cs="Linux Biolinum"/>
          <w:i/>
        </w:rPr>
        <w:t>Other System Components</w:t>
      </w:r>
      <w:r w:rsidR="002F6007" w:rsidRPr="00334797">
        <w:rPr>
          <w:rFonts w:ascii="Linux Biolinum" w:hAnsi="Linux Biolinum" w:cs="Linux Biolinum"/>
          <w:i/>
        </w:rPr>
        <w:t>.</w:t>
      </w:r>
      <w:r w:rsidR="00DB6332">
        <w:t xml:space="preserve"> DEM requires a relational database (</w:t>
      </w:r>
      <w:proofErr w:type="gramStart"/>
      <w:r w:rsidR="00DB6332">
        <w:t>i.e.</w:t>
      </w:r>
      <w:proofErr w:type="gramEnd"/>
      <w:r w:rsidR="00DB6332">
        <w:t xml:space="preserve"> SQL Server) </w:t>
      </w:r>
      <w:r w:rsidR="00E04796">
        <w:t>to store models and experimental results</w:t>
      </w:r>
      <w:r w:rsidR="00203CB4">
        <w:t xml:space="preserve">. </w:t>
      </w:r>
      <w:r w:rsidR="000A0106">
        <w:t xml:space="preserve">There is also an experimentation console application for </w:t>
      </w:r>
      <w:r w:rsidR="0087346E">
        <w:t xml:space="preserve">coding and </w:t>
      </w:r>
      <w:r w:rsidR="000A0106">
        <w:t>running</w:t>
      </w:r>
      <w:r w:rsidR="00B678EB">
        <w:t xml:space="preserve"> </w:t>
      </w:r>
      <w:r w:rsidR="007B1350">
        <w:t xml:space="preserve">complex </w:t>
      </w:r>
      <w:r w:rsidR="00330A61">
        <w:t>experiments.</w:t>
      </w:r>
    </w:p>
    <w:p w14:paraId="5E54CF12" w14:textId="519C03DE" w:rsidR="004F2DBE" w:rsidRPr="00E55C79" w:rsidRDefault="004F2DBE" w:rsidP="007E0208">
      <w:pPr>
        <w:pStyle w:val="AckPara"/>
        <w:ind w:firstLine="245"/>
      </w:pPr>
      <w:r>
        <w:t xml:space="preserve">We also want to give </w:t>
      </w:r>
      <w:r w:rsidR="00E55C79">
        <w:t xml:space="preserve">recognition </w:t>
      </w:r>
      <w:r>
        <w:t xml:space="preserve">to the </w:t>
      </w:r>
      <w:proofErr w:type="spellStart"/>
      <w:r>
        <w:rPr>
          <w:i/>
        </w:rPr>
        <w:t>UnitsNet</w:t>
      </w:r>
      <w:proofErr w:type="spellEnd"/>
      <w:r w:rsidR="00E55C79">
        <w:rPr>
          <w:i/>
        </w:rPr>
        <w:t xml:space="preserve"> </w:t>
      </w:r>
      <w:r w:rsidR="00E55C79">
        <w:t>library</w:t>
      </w:r>
      <w:r w:rsidR="009B0968">
        <w:t xml:space="preserve"> [14] </w:t>
      </w:r>
      <w:r w:rsidR="00AE7E32">
        <w:t xml:space="preserve">which provides underlying unit abstraction in </w:t>
      </w:r>
      <w:r w:rsidR="00742FE7">
        <w:t xml:space="preserve">the system and </w:t>
      </w:r>
      <w:r w:rsidR="00742FE7">
        <w:t>implicitly handles all conversions from similar units (</w:t>
      </w:r>
      <w:proofErr w:type="gramStart"/>
      <w:r w:rsidR="00742FE7">
        <w:t>i.e.</w:t>
      </w:r>
      <w:proofErr w:type="gramEnd"/>
      <w:r w:rsidR="00742FE7">
        <w:t xml:space="preserve"> pounds to kilograms)</w:t>
      </w:r>
      <w:r w:rsidR="002625C6">
        <w:t>.</w:t>
      </w:r>
    </w:p>
    <w:p w14:paraId="2E71BC7A" w14:textId="4CC1D813" w:rsidR="001C6764" w:rsidRDefault="001C6764">
      <w:pPr>
        <w:pStyle w:val="Head1"/>
      </w:pPr>
      <w:r>
        <w:rPr>
          <w:rStyle w:val="Label"/>
          <w14:ligatures w14:val="standard"/>
        </w:rPr>
        <w:t>4</w:t>
      </w:r>
      <w:r w:rsidRPr="00586A35">
        <w:t> </w:t>
      </w:r>
      <w:r>
        <w:t>EXPERIMENTAL RESULTS</w:t>
      </w:r>
    </w:p>
    <w:p w14:paraId="18E93BAD" w14:textId="65E716E3" w:rsidR="00CC707A" w:rsidRDefault="00E22916" w:rsidP="00334797">
      <w:pPr>
        <w:pStyle w:val="AckPara"/>
      </w:pPr>
      <w:r>
        <w:t>The</w:t>
      </w:r>
      <w:r w:rsidR="00EA3DD4">
        <w:t xml:space="preserve"> experimental results in this paper are geared towards evaluating sustainability goal</w:t>
      </w:r>
      <w:r w:rsidR="00EC7C32">
        <w:t>s</w:t>
      </w:r>
      <w:r w:rsidR="00EA3DD4">
        <w:t xml:space="preserve"> of the university.</w:t>
      </w:r>
      <w:r w:rsidR="00C972E8">
        <w:t xml:space="preserve"> </w:t>
      </w:r>
      <w:proofErr w:type="gramStart"/>
      <w:r w:rsidR="00C972E8">
        <w:t>In particular</w:t>
      </w:r>
      <w:r w:rsidR="0079605E">
        <w:t>,</w:t>
      </w:r>
      <w:r w:rsidR="00C972E8">
        <w:t xml:space="preserve"> </w:t>
      </w:r>
      <w:proofErr w:type="spellStart"/>
      <w:r w:rsidR="00851F7C">
        <w:t>UIowa</w:t>
      </w:r>
      <w:proofErr w:type="spellEnd"/>
      <w:proofErr w:type="gramEnd"/>
      <w:r w:rsidR="00851F7C">
        <w:t xml:space="preserve"> has a goal to be </w:t>
      </w:r>
      <w:r w:rsidR="00397101">
        <w:t xml:space="preserve">free from </w:t>
      </w:r>
      <w:r w:rsidR="00851F7C">
        <w:t>coal by 2025</w:t>
      </w:r>
      <w:r w:rsidR="004E2322">
        <w:t xml:space="preserve"> </w:t>
      </w:r>
      <w:r w:rsidR="000E6C68">
        <w:t xml:space="preserve">and plans to </w:t>
      </w:r>
      <w:r w:rsidR="00641267">
        <w:t xml:space="preserve">use </w:t>
      </w:r>
      <w:r w:rsidR="00556F3F">
        <w:t>fuels such as biomass and energy pellets to</w:t>
      </w:r>
      <w:r w:rsidR="00254CFF">
        <w:t xml:space="preserve"> replace the energy generated by coal</w:t>
      </w:r>
      <w:r w:rsidR="00D5701F">
        <w:t xml:space="preserve"> [16]</w:t>
      </w:r>
      <w:r w:rsidR="00254CFF">
        <w:t>.</w:t>
      </w:r>
      <w:r w:rsidR="003E43A3">
        <w:t xml:space="preserve"> </w:t>
      </w:r>
      <w:r w:rsidR="001C406A">
        <w:t>The two replacement fuels we evaluate</w:t>
      </w:r>
      <w:r w:rsidR="00397101">
        <w:t>d</w:t>
      </w:r>
      <w:r w:rsidR="001C406A">
        <w:t xml:space="preserve"> are energy pellets and oat hulls. Energy pellets </w:t>
      </w:r>
      <w:r w:rsidR="005D4198">
        <w:t>not only cost more than coal</w:t>
      </w:r>
      <w:r w:rsidR="00F55286">
        <w:t xml:space="preserve"> ($0.007 </w:t>
      </w:r>
      <w:r w:rsidR="009E7450">
        <w:t xml:space="preserve">more per pound </w:t>
      </w:r>
      <w:r w:rsidR="00F55286">
        <w:t>according to</w:t>
      </w:r>
      <w:r w:rsidR="009E7450">
        <w:t xml:space="preserve"> the December 2021 </w:t>
      </w:r>
      <w:r w:rsidR="00AD6CC3">
        <w:t xml:space="preserve">ENGIE </w:t>
      </w:r>
      <w:r w:rsidR="009E7450">
        <w:t>fuel report)</w:t>
      </w:r>
      <w:r w:rsidR="005D4198">
        <w:t xml:space="preserve">, but also have a lower energy content </w:t>
      </w:r>
      <w:r w:rsidR="00E8644E">
        <w:t>(</w:t>
      </w:r>
      <w:r w:rsidR="006641CE">
        <w:t>roughly 1,000</w:t>
      </w:r>
      <w:r w:rsidR="00450EDA">
        <w:t xml:space="preserve"> BTUs less per pound according to the same </w:t>
      </w:r>
      <w:r w:rsidR="003D0A4A">
        <w:t>report).</w:t>
      </w:r>
      <w:r w:rsidR="00846070">
        <w:t xml:space="preserve"> </w:t>
      </w:r>
      <w:r w:rsidR="00C95AEC">
        <w:t>T</w:t>
      </w:r>
      <w:r w:rsidR="00EB4F83">
        <w:t>his means that</w:t>
      </w:r>
      <w:r w:rsidR="00B37FE5">
        <w:t>,</w:t>
      </w:r>
      <w:r w:rsidR="00EB4F83">
        <w:t xml:space="preserve"> </w:t>
      </w:r>
      <w:r w:rsidR="00B37FE5">
        <w:t xml:space="preserve">in terms of mass, </w:t>
      </w:r>
      <w:r w:rsidR="00FE6B67">
        <w:t xml:space="preserve">more energy pellets will need to be burned than coal </w:t>
      </w:r>
      <w:r w:rsidR="00C3486A">
        <w:t xml:space="preserve">to </w:t>
      </w:r>
      <w:r w:rsidR="006661BD">
        <w:t>meet the same energy content</w:t>
      </w:r>
      <w:r w:rsidR="00FE6B67">
        <w:t>.</w:t>
      </w:r>
      <w:r w:rsidR="00B37FE5">
        <w:t xml:space="preserve"> </w:t>
      </w:r>
      <w:r w:rsidR="0074042C">
        <w:t xml:space="preserve">The advantage, </w:t>
      </w:r>
      <w:r w:rsidR="00933D9C">
        <w:t xml:space="preserve">however, is that </w:t>
      </w:r>
      <w:r w:rsidR="00AC1910">
        <w:t>energy pellets</w:t>
      </w:r>
      <w:r w:rsidR="006B0FB2">
        <w:t xml:space="preserve"> are</w:t>
      </w:r>
      <w:r w:rsidR="00933D9C">
        <w:t xml:space="preserve"> 57.5% biomass</w:t>
      </w:r>
      <w:r w:rsidR="00CF708D">
        <w:t xml:space="preserve">, and in these </w:t>
      </w:r>
      <w:proofErr w:type="gramStart"/>
      <w:r w:rsidR="00CF708D">
        <w:t>experiments</w:t>
      </w:r>
      <w:proofErr w:type="gramEnd"/>
      <w:r w:rsidR="00CF708D">
        <w:t xml:space="preserve"> we consider emissions from biomass to be zero</w:t>
      </w:r>
      <w:r w:rsidR="008A367E">
        <w:t xml:space="preserve"> based</w:t>
      </w:r>
      <w:r w:rsidR="00CF708D">
        <w:t xml:space="preserve"> on a life cycle assessment.</w:t>
      </w:r>
      <w:r w:rsidR="00056789">
        <w:t xml:space="preserve"> </w:t>
      </w:r>
      <w:r w:rsidR="00FA6C3C">
        <w:t xml:space="preserve">We show similar experiments using oat hulls </w:t>
      </w:r>
      <w:r w:rsidR="0070537C">
        <w:t xml:space="preserve">as the replacement fuel. See table 3 </w:t>
      </w:r>
      <w:r w:rsidR="002F7AB0">
        <w:t xml:space="preserve">for </w:t>
      </w:r>
      <w:r w:rsidR="00B5226F">
        <w:t xml:space="preserve">factor </w:t>
      </w:r>
      <w:r w:rsidR="002F7AB0">
        <w:t>details about each fuel</w:t>
      </w:r>
      <w:r w:rsidR="007F2E45">
        <w:t xml:space="preserve"> that are derived from EPA averages and </w:t>
      </w:r>
      <w:r w:rsidR="000670B2">
        <w:t>an</w:t>
      </w:r>
      <w:r w:rsidR="00485B08">
        <w:t xml:space="preserve"> ENGIE fuel report.</w:t>
      </w:r>
      <w:r w:rsidR="00726664">
        <w:t xml:space="preserve"> The factors, especially cost, </w:t>
      </w:r>
      <w:r w:rsidR="00A802AA">
        <w:t>are subject to change over time, but we</w:t>
      </w:r>
      <w:r w:rsidR="00B5226F">
        <w:t xml:space="preserve"> fix them</w:t>
      </w:r>
      <w:r w:rsidR="00397101">
        <w:t xml:space="preserve"> in time</w:t>
      </w:r>
      <w:r w:rsidR="00B5226F">
        <w:t xml:space="preserve"> </w:t>
      </w:r>
      <w:r w:rsidR="00725D36">
        <w:t>for the</w:t>
      </w:r>
      <w:r w:rsidR="00397101">
        <w:t>se</w:t>
      </w:r>
      <w:r w:rsidR="00725D36">
        <w:t xml:space="preserve"> experiments</w:t>
      </w:r>
      <w:r w:rsidR="00E80BAF">
        <w:t xml:space="preserve">. </w:t>
      </w:r>
    </w:p>
    <w:p w14:paraId="27AADD71" w14:textId="77777777" w:rsidR="003D5130" w:rsidRDefault="003D5130" w:rsidP="00334797">
      <w:pPr>
        <w:pStyle w:val="AckPara"/>
      </w:pPr>
    </w:p>
    <w:tbl>
      <w:tblPr>
        <w:tblStyle w:val="TableGrid"/>
        <w:tblW w:w="0" w:type="auto"/>
        <w:tblInd w:w="108" w:type="dxa"/>
        <w:tblLook w:val="04A0" w:firstRow="1" w:lastRow="0" w:firstColumn="1" w:lastColumn="0" w:noHBand="0" w:noVBand="1"/>
      </w:tblPr>
      <w:tblGrid>
        <w:gridCol w:w="776"/>
        <w:gridCol w:w="1349"/>
        <w:gridCol w:w="1321"/>
        <w:gridCol w:w="1236"/>
      </w:tblGrid>
      <w:tr w:rsidR="00FD079C" w14:paraId="58BAB3A7" w14:textId="77777777" w:rsidTr="001A789D">
        <w:tc>
          <w:tcPr>
            <w:tcW w:w="668" w:type="dxa"/>
            <w:shd w:val="clear" w:color="auto" w:fill="808080" w:themeFill="background1" w:themeFillShade="80"/>
          </w:tcPr>
          <w:p w14:paraId="48AEB7C7" w14:textId="77777777" w:rsidR="00FD079C" w:rsidRPr="00FD079C" w:rsidRDefault="00FD079C" w:rsidP="00334797">
            <w:pPr>
              <w:pStyle w:val="AckPara"/>
              <w:rPr>
                <w:highlight w:val="darkGray"/>
              </w:rPr>
            </w:pPr>
          </w:p>
        </w:tc>
        <w:tc>
          <w:tcPr>
            <w:tcW w:w="1402" w:type="dxa"/>
          </w:tcPr>
          <w:p w14:paraId="617BCCA9" w14:textId="47169714" w:rsidR="00FD079C" w:rsidRPr="00884706" w:rsidRDefault="00FD079C" w:rsidP="00334797">
            <w:pPr>
              <w:pStyle w:val="AckPara"/>
              <w:rPr>
                <w:b/>
                <w:bCs/>
              </w:rPr>
            </w:pPr>
            <w:r w:rsidRPr="00884706">
              <w:rPr>
                <w:b/>
                <w:bCs/>
              </w:rPr>
              <w:t>Bituminous Coal</w:t>
            </w:r>
          </w:p>
        </w:tc>
        <w:tc>
          <w:tcPr>
            <w:tcW w:w="1440" w:type="dxa"/>
          </w:tcPr>
          <w:p w14:paraId="6567658E" w14:textId="70B82067" w:rsidR="00FD079C" w:rsidRPr="00884706" w:rsidRDefault="00FD079C" w:rsidP="00334797">
            <w:pPr>
              <w:pStyle w:val="AckPara"/>
              <w:rPr>
                <w:b/>
                <w:bCs/>
              </w:rPr>
            </w:pPr>
            <w:r w:rsidRPr="00884706">
              <w:rPr>
                <w:b/>
                <w:bCs/>
              </w:rPr>
              <w:t>Energy Pellets</w:t>
            </w:r>
          </w:p>
        </w:tc>
        <w:tc>
          <w:tcPr>
            <w:tcW w:w="1350" w:type="dxa"/>
          </w:tcPr>
          <w:p w14:paraId="4AAFE395" w14:textId="61CD57F5" w:rsidR="00FD079C" w:rsidRPr="00884706" w:rsidRDefault="00FD079C" w:rsidP="00334797">
            <w:pPr>
              <w:pStyle w:val="AckPara"/>
              <w:rPr>
                <w:b/>
                <w:bCs/>
              </w:rPr>
            </w:pPr>
            <w:r w:rsidRPr="00884706">
              <w:rPr>
                <w:b/>
                <w:bCs/>
              </w:rPr>
              <w:t>Oat Hulls</w:t>
            </w:r>
          </w:p>
        </w:tc>
      </w:tr>
      <w:tr w:rsidR="00FD079C" w14:paraId="1739A97E" w14:textId="77777777" w:rsidTr="001A789D">
        <w:tc>
          <w:tcPr>
            <w:tcW w:w="668" w:type="dxa"/>
          </w:tcPr>
          <w:p w14:paraId="1F1B2E91" w14:textId="3EC7C309" w:rsidR="00FD079C" w:rsidRPr="00884706" w:rsidRDefault="00FD079C" w:rsidP="00334797">
            <w:pPr>
              <w:pStyle w:val="AckPara"/>
              <w:rPr>
                <w:b/>
                <w:bCs/>
              </w:rPr>
            </w:pPr>
            <w:r w:rsidRPr="00884706">
              <w:rPr>
                <w:b/>
                <w:bCs/>
              </w:rPr>
              <w:t>CO2 Factor</w:t>
            </w:r>
          </w:p>
        </w:tc>
        <w:tc>
          <w:tcPr>
            <w:tcW w:w="1402" w:type="dxa"/>
          </w:tcPr>
          <w:p w14:paraId="0D8AF66C" w14:textId="65C69930" w:rsidR="00FD079C" w:rsidRDefault="00FD079C" w:rsidP="00334797">
            <w:pPr>
              <w:pStyle w:val="AckPara"/>
            </w:pPr>
            <w:r>
              <w:t>1.02 kgs of CO2 per pound</w:t>
            </w:r>
          </w:p>
        </w:tc>
        <w:tc>
          <w:tcPr>
            <w:tcW w:w="1440" w:type="dxa"/>
          </w:tcPr>
          <w:p w14:paraId="271C3E2A" w14:textId="73C4C3AD" w:rsidR="00FD079C" w:rsidRPr="000414CD" w:rsidRDefault="00FD079C" w:rsidP="00334797">
            <w:pPr>
              <w:pStyle w:val="AckPara"/>
            </w:pPr>
            <w:r w:rsidRPr="000414CD">
              <w:t>0.61 kgs of CO2 per pound</w:t>
            </w:r>
          </w:p>
        </w:tc>
        <w:tc>
          <w:tcPr>
            <w:tcW w:w="1350" w:type="dxa"/>
          </w:tcPr>
          <w:p w14:paraId="01899C31" w14:textId="4FED4509" w:rsidR="00FD079C" w:rsidRDefault="00FD079C" w:rsidP="00334797">
            <w:pPr>
              <w:pStyle w:val="AckPara"/>
            </w:pPr>
            <w:r>
              <w:t>0 kgs of CO2 per pound</w:t>
            </w:r>
          </w:p>
        </w:tc>
      </w:tr>
      <w:tr w:rsidR="00FD079C" w14:paraId="5F2E32FC" w14:textId="77777777" w:rsidTr="001A789D">
        <w:tc>
          <w:tcPr>
            <w:tcW w:w="668" w:type="dxa"/>
          </w:tcPr>
          <w:p w14:paraId="28D85350" w14:textId="763DFA0D" w:rsidR="00FD079C" w:rsidRPr="00884706" w:rsidRDefault="00FD079C" w:rsidP="00334797">
            <w:pPr>
              <w:pStyle w:val="AckPara"/>
              <w:rPr>
                <w:b/>
                <w:bCs/>
              </w:rPr>
            </w:pPr>
            <w:r w:rsidRPr="00884706">
              <w:rPr>
                <w:b/>
                <w:bCs/>
              </w:rPr>
              <w:t>Energy Factor</w:t>
            </w:r>
          </w:p>
        </w:tc>
        <w:tc>
          <w:tcPr>
            <w:tcW w:w="1402" w:type="dxa"/>
          </w:tcPr>
          <w:p w14:paraId="1A280844" w14:textId="1F007AA0" w:rsidR="00FD079C" w:rsidRDefault="00FD079C" w:rsidP="00334797">
            <w:pPr>
              <w:pStyle w:val="AckPara"/>
            </w:pPr>
            <w:r>
              <w:t>10,940 BTUs per pound</w:t>
            </w:r>
          </w:p>
        </w:tc>
        <w:tc>
          <w:tcPr>
            <w:tcW w:w="1440" w:type="dxa"/>
          </w:tcPr>
          <w:p w14:paraId="0CD1CE3E" w14:textId="4AE4EEE2" w:rsidR="00FD079C" w:rsidRDefault="00742A7A" w:rsidP="00334797">
            <w:pPr>
              <w:pStyle w:val="AckPara"/>
            </w:pPr>
            <w:r>
              <w:t>9,529 BTUs per pound</w:t>
            </w:r>
          </w:p>
        </w:tc>
        <w:tc>
          <w:tcPr>
            <w:tcW w:w="1350" w:type="dxa"/>
          </w:tcPr>
          <w:p w14:paraId="67E1DED3" w14:textId="213A613F" w:rsidR="00FD079C" w:rsidRDefault="000414CD" w:rsidP="00334797">
            <w:pPr>
              <w:pStyle w:val="AckPara"/>
            </w:pPr>
            <w:r>
              <w:t>7,214 BTUs per pound</w:t>
            </w:r>
          </w:p>
        </w:tc>
      </w:tr>
      <w:tr w:rsidR="00FD079C" w14:paraId="187C2517" w14:textId="77777777" w:rsidTr="001A789D">
        <w:tc>
          <w:tcPr>
            <w:tcW w:w="668" w:type="dxa"/>
          </w:tcPr>
          <w:p w14:paraId="5877A774" w14:textId="79773850" w:rsidR="00FD079C" w:rsidRPr="00884706" w:rsidRDefault="00F01266" w:rsidP="00334797">
            <w:pPr>
              <w:pStyle w:val="AckPara"/>
              <w:rPr>
                <w:b/>
                <w:bCs/>
              </w:rPr>
            </w:pPr>
            <w:r w:rsidRPr="00884706">
              <w:rPr>
                <w:b/>
                <w:bCs/>
              </w:rPr>
              <w:t>Cost Factor</w:t>
            </w:r>
          </w:p>
        </w:tc>
        <w:tc>
          <w:tcPr>
            <w:tcW w:w="1402" w:type="dxa"/>
          </w:tcPr>
          <w:p w14:paraId="0A66C61E" w14:textId="62ED9F7E" w:rsidR="00FD079C" w:rsidRDefault="00F01266" w:rsidP="00334797">
            <w:pPr>
              <w:pStyle w:val="AckPara"/>
            </w:pPr>
            <w:r>
              <w:t xml:space="preserve">$0.041 </w:t>
            </w:r>
            <w:r w:rsidR="002C06DD">
              <w:t>per pound</w:t>
            </w:r>
          </w:p>
        </w:tc>
        <w:tc>
          <w:tcPr>
            <w:tcW w:w="1440" w:type="dxa"/>
          </w:tcPr>
          <w:p w14:paraId="23CB14D6" w14:textId="4A464773" w:rsidR="00FD079C" w:rsidRDefault="002C06DD" w:rsidP="00334797">
            <w:pPr>
              <w:pStyle w:val="AckPara"/>
            </w:pPr>
            <w:r>
              <w:t>$0.048 per pound</w:t>
            </w:r>
          </w:p>
        </w:tc>
        <w:tc>
          <w:tcPr>
            <w:tcW w:w="1350" w:type="dxa"/>
          </w:tcPr>
          <w:p w14:paraId="40EB2877" w14:textId="3B3896A2" w:rsidR="00FD079C" w:rsidRDefault="00381E4D" w:rsidP="00334797">
            <w:pPr>
              <w:pStyle w:val="AckPara"/>
            </w:pPr>
            <w:r>
              <w:t>$0.031 per pound</w:t>
            </w:r>
          </w:p>
        </w:tc>
      </w:tr>
    </w:tbl>
    <w:p w14:paraId="713D00FB" w14:textId="3CCAB6F0" w:rsidR="00C70EAB" w:rsidRPr="00294D77" w:rsidRDefault="003A79CD" w:rsidP="001B17C0">
      <w:pPr>
        <w:pStyle w:val="Caption"/>
      </w:pPr>
      <w:r>
        <w:t xml:space="preserve">Table </w:t>
      </w:r>
      <w:r>
        <w:fldChar w:fldCharType="begin"/>
      </w:r>
      <w:r>
        <w:instrText xml:space="preserve"> SEQ Table \* ARABIC </w:instrText>
      </w:r>
      <w:r>
        <w:fldChar w:fldCharType="separate"/>
      </w:r>
      <w:r w:rsidR="00F8154B">
        <w:rPr>
          <w:noProof/>
        </w:rPr>
        <w:t>3</w:t>
      </w:r>
      <w:r>
        <w:fldChar w:fldCharType="end"/>
      </w:r>
      <w:r>
        <w:t xml:space="preserve">: </w:t>
      </w:r>
      <w:r w:rsidR="004640E3">
        <w:t xml:space="preserve">CO2, </w:t>
      </w:r>
      <w:r w:rsidR="00A552A0">
        <w:t>e</w:t>
      </w:r>
      <w:r w:rsidR="004640E3">
        <w:t xml:space="preserve">nergy, and </w:t>
      </w:r>
      <w:r w:rsidR="00A552A0">
        <w:t>c</w:t>
      </w:r>
      <w:r w:rsidR="004640E3">
        <w:t xml:space="preserve">ost factors for </w:t>
      </w:r>
      <w:r w:rsidR="00961E9F">
        <w:t>coal, energy pellets, and oat hulls</w:t>
      </w:r>
      <w:r w:rsidR="00AC269E">
        <w:t xml:space="preserve"> </w:t>
      </w:r>
      <w:r w:rsidR="00A04623">
        <w:t>derived</w:t>
      </w:r>
      <w:r w:rsidR="00AC269E">
        <w:t xml:space="preserve"> from </w:t>
      </w:r>
      <w:r w:rsidR="00A04623">
        <w:t xml:space="preserve">figures at the </w:t>
      </w:r>
      <w:r w:rsidR="00AC269E">
        <w:t xml:space="preserve">EPA </w:t>
      </w:r>
      <w:r w:rsidR="00A04623">
        <w:t>emissions factor hub</w:t>
      </w:r>
      <w:r w:rsidR="00AC269E">
        <w:t xml:space="preserve"> [</w:t>
      </w:r>
      <w:r w:rsidR="00A04623">
        <w:t>8]</w:t>
      </w:r>
      <w:r w:rsidR="00AC269E">
        <w:t xml:space="preserve"> </w:t>
      </w:r>
      <w:r w:rsidR="00A04623">
        <w:t xml:space="preserve">and the </w:t>
      </w:r>
      <w:r w:rsidR="007B6404">
        <w:t>ENGIE December 2021 fuel report</w:t>
      </w:r>
      <w:r w:rsidR="002E2C00">
        <w:t>.</w:t>
      </w:r>
      <w:r w:rsidR="00726664">
        <w:t xml:space="preserve"> </w:t>
      </w:r>
      <w:r w:rsidR="003246A4">
        <w:t xml:space="preserve">The derived numbers have </w:t>
      </w:r>
      <w:r w:rsidR="00892ECE">
        <w:t>CO</w:t>
      </w:r>
      <w:r w:rsidR="006C1EBC">
        <w:t>2 f</w:t>
      </w:r>
      <w:r w:rsidR="00892ECE">
        <w:t xml:space="preserve">rom </w:t>
      </w:r>
      <w:r w:rsidR="003246A4">
        <w:t xml:space="preserve">biomass content </w:t>
      </w:r>
      <w:r w:rsidR="00397101">
        <w:t>assumed to be net-zero</w:t>
      </w:r>
      <w:r w:rsidR="003246A4">
        <w:t>.</w:t>
      </w:r>
    </w:p>
    <w:p w14:paraId="2FD644DB" w14:textId="0AC9A09E" w:rsidR="00294D77" w:rsidRDefault="00294D77" w:rsidP="00294D77">
      <w:pPr>
        <w:pStyle w:val="Head2"/>
        <w:rPr>
          <w14:ligatures w14:val="standard"/>
        </w:rPr>
      </w:pPr>
      <w:r>
        <w:rPr>
          <w:rStyle w:val="Label"/>
          <w14:ligatures w14:val="standard"/>
        </w:rPr>
        <w:t>4.1</w:t>
      </w:r>
      <w:r w:rsidRPr="00586A35">
        <w:rPr>
          <w14:ligatures w14:val="standard"/>
        </w:rPr>
        <w:t> </w:t>
      </w:r>
      <w:r w:rsidR="00EC24EB">
        <w:rPr>
          <w14:ligatures w14:val="standard"/>
        </w:rPr>
        <w:t>Establishing Accuracy</w:t>
      </w:r>
    </w:p>
    <w:p w14:paraId="6BA03FF2" w14:textId="35E91B27" w:rsidR="006917F0" w:rsidRDefault="00EB41ED" w:rsidP="00334797">
      <w:pPr>
        <w:pStyle w:val="AckPara"/>
      </w:pPr>
      <w:proofErr w:type="spellStart"/>
      <w:r>
        <w:t>UIowa</w:t>
      </w:r>
      <w:proofErr w:type="spellEnd"/>
      <w:r>
        <w:t xml:space="preserve"> reports </w:t>
      </w:r>
      <w:r w:rsidR="00564690">
        <w:t>its total emissions to the EPA on a yearly basis</w:t>
      </w:r>
      <w:r w:rsidR="00D95A41">
        <w:t xml:space="preserve"> to meet regulatory requirements.</w:t>
      </w:r>
      <w:r w:rsidR="001D4F8F">
        <w:t xml:space="preserve"> </w:t>
      </w:r>
      <w:r w:rsidR="009C18AE">
        <w:t xml:space="preserve">This </w:t>
      </w:r>
      <w:r w:rsidR="00BC234E">
        <w:t xml:space="preserve">is </w:t>
      </w:r>
      <w:r w:rsidR="009C18AE">
        <w:t xml:space="preserve">calculated by </w:t>
      </w:r>
      <w:r w:rsidR="00E801DC">
        <w:t xml:space="preserve">reviewing how much of each fuel was purchased and consumed </w:t>
      </w:r>
      <w:r w:rsidR="00ED2ED3">
        <w:t xml:space="preserve">and </w:t>
      </w:r>
      <w:r w:rsidR="00DA08EA">
        <w:t>multiplying by emissions factors</w:t>
      </w:r>
      <w:r w:rsidR="00F6278B">
        <w:t xml:space="preserve"> (note for this type of reporting, biomass emission factors are not </w:t>
      </w:r>
      <w:r w:rsidR="00397101">
        <w:t>“</w:t>
      </w:r>
      <w:r w:rsidR="00F6278B">
        <w:t>zeroed</w:t>
      </w:r>
      <w:r w:rsidR="00397101">
        <w:t>-</w:t>
      </w:r>
      <w:r w:rsidR="00F6278B">
        <w:t>out</w:t>
      </w:r>
      <w:r w:rsidR="00397101">
        <w:t>”</w:t>
      </w:r>
      <w:r w:rsidR="00A305E7">
        <w:t xml:space="preserve"> as is the case in table 3 figures</w:t>
      </w:r>
      <w:r w:rsidR="002A10F8">
        <w:t>)</w:t>
      </w:r>
      <w:r w:rsidR="00DA08EA">
        <w:t>.</w:t>
      </w:r>
      <w:r w:rsidR="00902EA6">
        <w:t xml:space="preserve"> We </w:t>
      </w:r>
      <w:r w:rsidR="00BF6BED">
        <w:t>use</w:t>
      </w:r>
      <w:r w:rsidR="001A4E2E">
        <w:t xml:space="preserve"> the EPA reporting numbers </w:t>
      </w:r>
      <w:r w:rsidR="00D02E40">
        <w:t>as a baseline to establish the accuracy of our DEM model</w:t>
      </w:r>
      <w:r w:rsidR="00677D89">
        <w:t>. W</w:t>
      </w:r>
      <w:r w:rsidR="00E205B0">
        <w:t xml:space="preserve">e </w:t>
      </w:r>
      <w:r w:rsidR="00297F1A">
        <w:t>found</w:t>
      </w:r>
      <w:r w:rsidR="00E205B0">
        <w:t xml:space="preserve"> that </w:t>
      </w:r>
      <w:r w:rsidR="00BF25F6">
        <w:t xml:space="preserve">in 2021 </w:t>
      </w:r>
      <w:r w:rsidR="00E205B0">
        <w:t xml:space="preserve">the </w:t>
      </w:r>
      <w:r w:rsidR="00BF7AEE">
        <w:t xml:space="preserve">EPA </w:t>
      </w:r>
      <w:r w:rsidR="00415C94">
        <w:t xml:space="preserve">numbers </w:t>
      </w:r>
      <w:r w:rsidR="00403071">
        <w:t>measured</w:t>
      </w:r>
      <w:r w:rsidR="00BC724B">
        <w:t xml:space="preserve"> </w:t>
      </w:r>
      <w:proofErr w:type="spellStart"/>
      <w:r w:rsidR="00BC724B">
        <w:t>UIowa’s</w:t>
      </w:r>
      <w:proofErr w:type="spellEnd"/>
      <w:r w:rsidR="00BC724B">
        <w:t xml:space="preserve"> scope 1 power plant</w:t>
      </w:r>
      <w:r w:rsidR="0026371C">
        <w:t xml:space="preserve"> CO2</w:t>
      </w:r>
      <w:r w:rsidR="00BC724B">
        <w:t xml:space="preserve"> emissions at </w:t>
      </w:r>
      <w:r w:rsidR="0026371C">
        <w:t>195,851 metric tons of CO2</w:t>
      </w:r>
      <w:r w:rsidR="005D61BF">
        <w:t>,</w:t>
      </w:r>
      <w:r w:rsidR="001D35D7">
        <w:t xml:space="preserve"> whereas our D</w:t>
      </w:r>
      <w:r w:rsidR="00403071">
        <w:t>EM model</w:t>
      </w:r>
      <w:r w:rsidR="00FF70A6">
        <w:t xml:space="preserve"> </w:t>
      </w:r>
      <w:r w:rsidR="000B6885">
        <w:t>measured it as 184,480 metric tons of CO2</w:t>
      </w:r>
      <w:r w:rsidR="00BC0F9E">
        <w:t xml:space="preserve">, </w:t>
      </w:r>
      <w:r w:rsidR="00855D17">
        <w:t xml:space="preserve">giving us about 5.8% error between DEM and </w:t>
      </w:r>
      <w:r w:rsidR="003B23F1">
        <w:t>EPA numbers.</w:t>
      </w:r>
    </w:p>
    <w:p w14:paraId="43F44A50" w14:textId="52C0E14F" w:rsidR="00EF4373" w:rsidRDefault="00642C46" w:rsidP="000254FC">
      <w:pPr>
        <w:pStyle w:val="AckPara"/>
        <w:ind w:firstLine="245"/>
      </w:pPr>
      <w:r>
        <w:t>The source of this error is primarily</w:t>
      </w:r>
      <w:r w:rsidR="00FB0C4B">
        <w:t xml:space="preserve"> from the fact that DEM </w:t>
      </w:r>
      <w:r w:rsidR="00C855B2">
        <w:t xml:space="preserve">mostly </w:t>
      </w:r>
      <w:r w:rsidR="00FB0C4B">
        <w:t>use</w:t>
      </w:r>
      <w:r w:rsidR="00333B19">
        <w:t xml:space="preserve">s sensor </w:t>
      </w:r>
      <w:r w:rsidR="00D725E1">
        <w:t xml:space="preserve">data provided by the digital twin, whereas </w:t>
      </w:r>
      <w:r w:rsidR="00761A81">
        <w:t xml:space="preserve">the EPA reporting incorporates </w:t>
      </w:r>
      <w:r w:rsidR="008E18BC">
        <w:t>digital twin data, manually measured data (</w:t>
      </w:r>
      <w:r w:rsidR="00F54C47">
        <w:t>e.g.,</w:t>
      </w:r>
      <w:r w:rsidR="008E18BC">
        <w:t xml:space="preserve"> weight of a truck before and </w:t>
      </w:r>
      <w:r w:rsidR="000E6BDF">
        <w:t xml:space="preserve">after fuel is taken out), and </w:t>
      </w:r>
      <w:r w:rsidR="000E6BDF">
        <w:lastRenderedPageBreak/>
        <w:t>billing data.</w:t>
      </w:r>
      <w:r w:rsidR="00E412F5">
        <w:t xml:space="preserve"> Incorporating these other data sources imp</w:t>
      </w:r>
      <w:r w:rsidR="001D007F">
        <w:t xml:space="preserve">roves </w:t>
      </w:r>
      <w:r w:rsidR="00290F30">
        <w:t>accuracy but</w:t>
      </w:r>
      <w:r w:rsidR="001D007F">
        <w:t xml:space="preserve"> sacrific</w:t>
      </w:r>
      <w:r w:rsidR="00C855B2">
        <w:t xml:space="preserve">es </w:t>
      </w:r>
      <w:r w:rsidR="004A20F2">
        <w:t>granular</w:t>
      </w:r>
      <w:r w:rsidR="009F7FB8">
        <w:t>ity</w:t>
      </w:r>
      <w:r w:rsidR="00FB77A5">
        <w:t>.</w:t>
      </w:r>
    </w:p>
    <w:p w14:paraId="1EDEBAD8" w14:textId="2F4316FF" w:rsidR="00EF4373" w:rsidRDefault="00EF4373" w:rsidP="00EF4373">
      <w:pPr>
        <w:pStyle w:val="Head2"/>
        <w:rPr>
          <w14:ligatures w14:val="standard"/>
        </w:rPr>
      </w:pPr>
      <w:r>
        <w:rPr>
          <w:rStyle w:val="Label"/>
          <w14:ligatures w14:val="standard"/>
        </w:rPr>
        <w:t>4.</w:t>
      </w:r>
      <w:r w:rsidR="00CE5CE4">
        <w:rPr>
          <w:rStyle w:val="Label"/>
          <w14:ligatures w14:val="standard"/>
        </w:rPr>
        <w:t>2</w:t>
      </w:r>
      <w:r w:rsidRPr="00586A35">
        <w:rPr>
          <w14:ligatures w14:val="standard"/>
        </w:rPr>
        <w:t> </w:t>
      </w:r>
      <w:r w:rsidR="00AE2831">
        <w:rPr>
          <w14:ligatures w14:val="standard"/>
        </w:rPr>
        <w:t>Replacing Coal</w:t>
      </w:r>
    </w:p>
    <w:p w14:paraId="1CBF671F" w14:textId="3FC623D0" w:rsidR="00E46F53" w:rsidRDefault="00412DEA" w:rsidP="00334797">
      <w:pPr>
        <w:pStyle w:val="AckPara"/>
      </w:pPr>
      <w:r>
        <w:t>Section 4.1 gives an idea of the accuracy of a DEM model that i</w:t>
      </w:r>
      <w:r w:rsidR="00E77C93">
        <w:t xml:space="preserve">s deliberately modeling the </w:t>
      </w:r>
      <w:r w:rsidR="00E77C93">
        <w:rPr>
          <w:i/>
          <w:iCs/>
        </w:rPr>
        <w:t>existing energy system</w:t>
      </w:r>
      <w:r w:rsidR="00E77C93">
        <w:t>.</w:t>
      </w:r>
      <w:r w:rsidR="00E0129D">
        <w:t xml:space="preserve"> </w:t>
      </w:r>
      <w:r w:rsidR="0085085A">
        <w:t xml:space="preserve">This deliberate modeling is what provides the </w:t>
      </w:r>
      <w:r w:rsidR="00284390">
        <w:t xml:space="preserve">emission and cost factors for the system’s energy resources. </w:t>
      </w:r>
      <w:proofErr w:type="gramStart"/>
      <w:r w:rsidR="00D85660">
        <w:t>However</w:t>
      </w:r>
      <w:proofErr w:type="gramEnd"/>
      <w:r w:rsidR="00D85660">
        <w:t xml:space="preserve"> </w:t>
      </w:r>
      <w:r w:rsidR="006330FB">
        <w:t xml:space="preserve">to explore the impacts </w:t>
      </w:r>
      <w:r w:rsidR="005304A7">
        <w:t xml:space="preserve">of </w:t>
      </w:r>
      <w:r w:rsidR="005304A7" w:rsidRPr="00236254">
        <w:rPr>
          <w:i/>
          <w:iCs/>
        </w:rPr>
        <w:t xml:space="preserve">changes </w:t>
      </w:r>
      <w:r w:rsidR="00236254">
        <w:rPr>
          <w:i/>
          <w:iCs/>
        </w:rPr>
        <w:t>in the</w:t>
      </w:r>
      <w:r w:rsidR="005304A7" w:rsidRPr="00236254">
        <w:rPr>
          <w:i/>
          <w:iCs/>
        </w:rPr>
        <w:t xml:space="preserve"> energy system</w:t>
      </w:r>
      <w:r w:rsidR="00E67121">
        <w:t xml:space="preserve">, </w:t>
      </w:r>
      <w:r w:rsidR="006734D2">
        <w:t xml:space="preserve">we can </w:t>
      </w:r>
      <w:r w:rsidR="00FA3704">
        <w:t xml:space="preserve">flexibly </w:t>
      </w:r>
      <w:r w:rsidR="000861DC">
        <w:t xml:space="preserve">modify, replace, or add </w:t>
      </w:r>
      <w:r w:rsidR="004256E4">
        <w:t xml:space="preserve">nodes in the </w:t>
      </w:r>
      <w:r w:rsidR="00F42D9C">
        <w:t>baseline DEM model.</w:t>
      </w:r>
      <w:r w:rsidR="00744C38">
        <w:t xml:space="preserve"> This is </w:t>
      </w:r>
      <w:r w:rsidR="00F54C47">
        <w:t xml:space="preserve">precisely </w:t>
      </w:r>
      <w:r w:rsidR="0087581A">
        <w:t>what we did to evaluate replacements to coal</w:t>
      </w:r>
      <w:r w:rsidR="00203340">
        <w:t>.</w:t>
      </w:r>
    </w:p>
    <w:p w14:paraId="162618D0" w14:textId="3F139FD7" w:rsidR="00071886" w:rsidRDefault="009469F6" w:rsidP="00334797">
      <w:pPr>
        <w:pStyle w:val="AckPara"/>
        <w:ind w:firstLine="245"/>
      </w:pPr>
      <w:proofErr w:type="spellStart"/>
      <w:r>
        <w:t>UIowa</w:t>
      </w:r>
      <w:proofErr w:type="spellEnd"/>
      <w:r>
        <w:t xml:space="preserve"> has one boiler that burns coal</w:t>
      </w:r>
      <w:r w:rsidR="00687ECF">
        <w:t xml:space="preserve"> (the same boiler also burns energy pellets and oat hulls).</w:t>
      </w:r>
      <w:r w:rsidR="00151DAC">
        <w:t xml:space="preserve"> </w:t>
      </w:r>
      <w:r w:rsidR="00745312">
        <w:t xml:space="preserve">This boiler is modeled as </w:t>
      </w:r>
      <w:r w:rsidR="00C318AC">
        <w:t>an exchange node</w:t>
      </w:r>
      <w:r w:rsidR="00A265E0">
        <w:t xml:space="preserve"> with functions that </w:t>
      </w:r>
      <w:r w:rsidR="00DE1E82">
        <w:t>instruct</w:t>
      </w:r>
      <w:r w:rsidR="00A265E0">
        <w:t xml:space="preserve"> how to </w:t>
      </w:r>
      <w:r w:rsidR="009B7B9E">
        <w:t>get from digital twin data to</w:t>
      </w:r>
      <w:r w:rsidR="003A6157">
        <w:t xml:space="preserve"> total</w:t>
      </w:r>
      <w:r w:rsidR="009B7B9E">
        <w:t xml:space="preserve"> </w:t>
      </w:r>
      <w:r w:rsidR="00DE1E82">
        <w:t xml:space="preserve">CO2 and fuel cost </w:t>
      </w:r>
      <w:r w:rsidR="006E2700">
        <w:t>over the total amount of steam produced</w:t>
      </w:r>
      <w:r w:rsidR="00F660A3">
        <w:t>.</w:t>
      </w:r>
      <w:r w:rsidR="009B6AEA">
        <w:t xml:space="preserve"> </w:t>
      </w:r>
      <w:r w:rsidR="00E66FCA">
        <w:t>We modified these instructions to</w:t>
      </w:r>
      <w:r w:rsidR="0059767E">
        <w:t xml:space="preserve"> ask, “</w:t>
      </w:r>
      <w:r w:rsidR="00F54C47">
        <w:t>W</w:t>
      </w:r>
      <w:r w:rsidR="0059767E">
        <w:t xml:space="preserve">hat is the CO2 and fuel cost </w:t>
      </w:r>
      <w:r w:rsidR="009B6AEA">
        <w:t xml:space="preserve">for this boiler to produce the </w:t>
      </w:r>
      <w:r w:rsidR="009C0185">
        <w:t xml:space="preserve">same amount </w:t>
      </w:r>
      <w:r w:rsidR="0000691D">
        <w:t>o</w:t>
      </w:r>
      <w:r w:rsidR="00485C5C">
        <w:t xml:space="preserve">f steam </w:t>
      </w:r>
      <w:r w:rsidR="009C0185">
        <w:t>using energy pellets and oat hulls</w:t>
      </w:r>
      <w:r w:rsidR="003C1AEF">
        <w:t xml:space="preserve"> in place of coal</w:t>
      </w:r>
      <w:r w:rsidR="009C0185">
        <w:t xml:space="preserve">?” </w:t>
      </w:r>
      <w:r w:rsidR="006529BF">
        <w:t>T</w:t>
      </w:r>
      <w:r w:rsidR="00FE1BA6">
        <w:t xml:space="preserve">he modeling paradigm makes this an easy question to answer </w:t>
      </w:r>
      <w:r w:rsidR="002F1F07">
        <w:t>a</w:t>
      </w:r>
      <w:r w:rsidR="001B4289">
        <w:t>nd only required changing a few line</w:t>
      </w:r>
      <w:r w:rsidR="00D943D4">
        <w:t>s</w:t>
      </w:r>
      <w:r w:rsidR="001B4289">
        <w:t xml:space="preserve"> of code in our functions</w:t>
      </w:r>
      <w:r w:rsidR="00203B66">
        <w:t>!</w:t>
      </w:r>
    </w:p>
    <w:p w14:paraId="30489AEA" w14:textId="2E52D105" w:rsidR="00C3316F" w:rsidRDefault="00B61374" w:rsidP="001B210B">
      <w:pPr>
        <w:pStyle w:val="AckPara"/>
        <w:ind w:firstLine="245"/>
      </w:pPr>
      <w:r>
        <w:t>The</w:t>
      </w:r>
      <w:r w:rsidR="00B57930">
        <w:t xml:space="preserve"> emission and fuel cost</w:t>
      </w:r>
      <w:r>
        <w:t xml:space="preserve"> impacts o</w:t>
      </w:r>
      <w:r w:rsidR="008B31B5">
        <w:t>f this change on the energy system</w:t>
      </w:r>
      <w:r w:rsidR="009C6760">
        <w:t xml:space="preserve"> </w:t>
      </w:r>
      <w:r w:rsidR="00A84B1B">
        <w:t>are</w:t>
      </w:r>
      <w:r w:rsidR="009C6760">
        <w:t xml:space="preserve"> shown </w:t>
      </w:r>
      <w:r w:rsidR="00A20051">
        <w:t>visually</w:t>
      </w:r>
      <w:r w:rsidR="009C6760">
        <w:t xml:space="preserve"> in </w:t>
      </w:r>
      <w:r w:rsidR="004A2E73">
        <w:t>figure</w:t>
      </w:r>
      <w:r w:rsidR="00551335">
        <w:t xml:space="preserve">s </w:t>
      </w:r>
      <w:r w:rsidR="001F2001">
        <w:t>6</w:t>
      </w:r>
      <w:r w:rsidR="00551335">
        <w:t xml:space="preserve"> and </w:t>
      </w:r>
      <w:r w:rsidR="001F2001">
        <w:t>7</w:t>
      </w:r>
      <w:r w:rsidR="00551335">
        <w:t xml:space="preserve"> over the course of a yea</w:t>
      </w:r>
      <w:r w:rsidR="00486D61">
        <w:t>r.</w:t>
      </w:r>
      <w:r w:rsidR="00015298">
        <w:t xml:space="preserve"> </w:t>
      </w:r>
      <w:r w:rsidR="009F1390">
        <w:t>Over the course of a year</w:t>
      </w:r>
      <w:r w:rsidR="00285CA1">
        <w:t>,</w:t>
      </w:r>
      <w:r w:rsidR="009F1390">
        <w:t xml:space="preserve"> we estimate that replac</w:t>
      </w:r>
      <w:r w:rsidR="009F5CA2">
        <w:t xml:space="preserve">ing coal with energy pellets </w:t>
      </w:r>
      <w:r w:rsidR="00E167AC">
        <w:t>prevents 18,220 metric tons of CO2 (</w:t>
      </w:r>
      <w:r w:rsidR="007D1B57">
        <w:t>~</w:t>
      </w:r>
      <w:r w:rsidR="00E167AC">
        <w:t>12</w:t>
      </w:r>
      <w:r w:rsidR="007D1B57">
        <w:t>.5</w:t>
      </w:r>
      <w:r w:rsidR="00E167AC">
        <w:t>% decrease</w:t>
      </w:r>
      <w:r w:rsidR="007D1B57">
        <w:t xml:space="preserve">) and </w:t>
      </w:r>
      <w:r w:rsidR="00D3627C">
        <w:t>replacing with oat hulls prevent</w:t>
      </w:r>
      <w:r w:rsidR="00154E3D">
        <w:t>s</w:t>
      </w:r>
      <w:r w:rsidR="00D3627C">
        <w:t xml:space="preserve"> </w:t>
      </w:r>
      <w:r w:rsidR="00273B1D">
        <w:t>57,180 metric tons of CO2 (~39.2% decrease)</w:t>
      </w:r>
      <w:r w:rsidR="00C3316F">
        <w:t>.</w:t>
      </w:r>
      <w:r w:rsidR="00983E86">
        <w:t xml:space="preserve"> These</w:t>
      </w:r>
      <w:r w:rsidR="00FB2C91">
        <w:t xml:space="preserve"> CO2</w:t>
      </w:r>
      <w:r w:rsidR="00983E86">
        <w:t xml:space="preserve"> emissions savings </w:t>
      </w:r>
      <w:r w:rsidR="00432454">
        <w:t xml:space="preserve">are roughly equivalent to </w:t>
      </w:r>
      <w:r w:rsidR="008E3815" w:rsidRPr="008E3815">
        <w:t>21,562</w:t>
      </w:r>
      <w:r w:rsidR="008E3815">
        <w:t xml:space="preserve"> acres of </w:t>
      </w:r>
      <w:proofErr w:type="gramStart"/>
      <w:r w:rsidR="008E3815">
        <w:t>U.S.</w:t>
      </w:r>
      <w:r w:rsidR="00E17B7A">
        <w:t xml:space="preserve"> forest</w:t>
      </w:r>
      <w:proofErr w:type="gramEnd"/>
      <w:r w:rsidR="00E17B7A">
        <w:t xml:space="preserve"> </w:t>
      </w:r>
      <w:r w:rsidR="000623E4">
        <w:t>working for a year</w:t>
      </w:r>
      <w:r w:rsidR="00FB36BB">
        <w:t xml:space="preserve"> for the</w:t>
      </w:r>
      <w:r w:rsidR="00F54C47">
        <w:t xml:space="preserve"> conversion of</w:t>
      </w:r>
      <w:r w:rsidR="00FB36BB">
        <w:t xml:space="preserve"> coal to energy pellet</w:t>
      </w:r>
      <w:r w:rsidR="00AA21B2">
        <w:t xml:space="preserve"> savings </w:t>
      </w:r>
      <w:r w:rsidR="00D35CF3">
        <w:t xml:space="preserve">and </w:t>
      </w:r>
      <w:r w:rsidR="00032B74" w:rsidRPr="00032B74">
        <w:t>67,669</w:t>
      </w:r>
      <w:r w:rsidR="00032B74">
        <w:t xml:space="preserve"> acres for the coal to oat hull savings</w:t>
      </w:r>
      <w:r w:rsidR="007E4343">
        <w:t xml:space="preserve"> [</w:t>
      </w:r>
      <w:r w:rsidR="00005704">
        <w:t>17]</w:t>
      </w:r>
      <w:r w:rsidR="00032B74">
        <w:t>.</w:t>
      </w:r>
    </w:p>
    <w:p w14:paraId="2BBB9ED9" w14:textId="77777777" w:rsidR="00A84B1B" w:rsidRDefault="00A84B1B" w:rsidP="00334797">
      <w:pPr>
        <w:pStyle w:val="AckPara"/>
      </w:pPr>
    </w:p>
    <w:p w14:paraId="4BC1CC24" w14:textId="545E53A6" w:rsidR="00AF1448" w:rsidRDefault="004D3EDA" w:rsidP="00334797">
      <w:pPr>
        <w:pStyle w:val="AckPara"/>
      </w:pPr>
      <w:r>
        <w:rPr>
          <w:noProof/>
        </w:rPr>
        <w:drawing>
          <wp:inline distT="0" distB="0" distL="0" distR="0" wp14:anchorId="6751DF26" wp14:editId="44BE520B">
            <wp:extent cx="3039745" cy="174879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9745" cy="1748790"/>
                    </a:xfrm>
                    <a:prstGeom prst="rect">
                      <a:avLst/>
                    </a:prstGeom>
                    <a:noFill/>
                    <a:ln>
                      <a:noFill/>
                    </a:ln>
                  </pic:spPr>
                </pic:pic>
              </a:graphicData>
            </a:graphic>
          </wp:inline>
        </w:drawing>
      </w:r>
    </w:p>
    <w:p w14:paraId="0273D42D" w14:textId="68FDA0EC" w:rsidR="00460D37" w:rsidRDefault="00AF1448" w:rsidP="001B17C0">
      <w:pPr>
        <w:pStyle w:val="Caption"/>
      </w:pPr>
      <w:r>
        <w:t xml:space="preserve">Figure </w:t>
      </w:r>
      <w:r w:rsidR="004D0F7F">
        <w:t>6</w:t>
      </w:r>
      <w:r w:rsidR="00791157">
        <w:t xml:space="preserve">: Graph showing the total </w:t>
      </w:r>
      <w:r w:rsidR="009E619C">
        <w:t xml:space="preserve">CO2 emissions </w:t>
      </w:r>
      <w:r w:rsidR="00791157">
        <w:t xml:space="preserve">impact of </w:t>
      </w:r>
      <w:proofErr w:type="spellStart"/>
      <w:r w:rsidR="00791157">
        <w:t>UIowa</w:t>
      </w:r>
      <w:proofErr w:type="spellEnd"/>
      <w:r w:rsidR="00791157">
        <w:t xml:space="preserve"> replacing </w:t>
      </w:r>
      <w:r w:rsidR="00A349A5">
        <w:t>coal (red, solid</w:t>
      </w:r>
      <w:r w:rsidR="00183631">
        <w:t xml:space="preserve"> top</w:t>
      </w:r>
      <w:r w:rsidR="00A349A5">
        <w:t xml:space="preserve"> curve) with energy pellets (blue, dashed</w:t>
      </w:r>
      <w:r w:rsidR="005F3715">
        <w:t xml:space="preserve"> middle</w:t>
      </w:r>
      <w:r w:rsidR="00A349A5">
        <w:t xml:space="preserve"> curve) or oat hulls (</w:t>
      </w:r>
      <w:r w:rsidR="009F07E3">
        <w:t>green, dotted</w:t>
      </w:r>
      <w:r w:rsidR="0005531B">
        <w:t xml:space="preserve"> bottom</w:t>
      </w:r>
      <w:r w:rsidR="009F07E3">
        <w:t xml:space="preserve"> curve)</w:t>
      </w:r>
      <w:r w:rsidR="00A231DD">
        <w:t>.</w:t>
      </w:r>
      <w:r w:rsidR="002A1F6E">
        <w:t xml:space="preserve"> Timeframe is from </w:t>
      </w:r>
      <w:r w:rsidR="00C73373">
        <w:t xml:space="preserve">12/6/2021 to </w:t>
      </w:r>
      <w:r w:rsidR="001C5FE1">
        <w:t>12/5/2022 rendered at a frequency of carbon emissions per day.</w:t>
      </w:r>
      <w:r w:rsidR="00512EA7">
        <w:t xml:space="preserve"> The 3 curves converge on days where no coal is being burned</w:t>
      </w:r>
      <w:r w:rsidR="006E7EF2">
        <w:t>.</w:t>
      </w:r>
    </w:p>
    <w:p w14:paraId="537BEF21" w14:textId="77777777" w:rsidR="00FD0583" w:rsidRDefault="00FD0583" w:rsidP="00FD0583"/>
    <w:p w14:paraId="219DEB32" w14:textId="77777777" w:rsidR="005F21C2" w:rsidRDefault="00363506" w:rsidP="00334797">
      <w:pPr>
        <w:pStyle w:val="AckPara"/>
      </w:pPr>
      <w:r>
        <w:rPr>
          <w:noProof/>
        </w:rPr>
        <w:drawing>
          <wp:inline distT="0" distB="0" distL="0" distR="0" wp14:anchorId="05F0DE05" wp14:editId="54A65E91">
            <wp:extent cx="3039745" cy="17672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745" cy="1767205"/>
                    </a:xfrm>
                    <a:prstGeom prst="rect">
                      <a:avLst/>
                    </a:prstGeom>
                    <a:noFill/>
                    <a:ln>
                      <a:noFill/>
                    </a:ln>
                  </pic:spPr>
                </pic:pic>
              </a:graphicData>
            </a:graphic>
          </wp:inline>
        </w:drawing>
      </w:r>
    </w:p>
    <w:p w14:paraId="58DF296F" w14:textId="504D50C0" w:rsidR="005F0B5D" w:rsidRDefault="005F21C2" w:rsidP="001B17C0">
      <w:pPr>
        <w:pStyle w:val="Caption"/>
      </w:pPr>
      <w:r>
        <w:t xml:space="preserve">Figure </w:t>
      </w:r>
      <w:r w:rsidR="004D0F7F">
        <w:t>7</w:t>
      </w:r>
      <w:r>
        <w:t xml:space="preserve">: </w:t>
      </w:r>
      <w:r w:rsidR="004131E0">
        <w:t xml:space="preserve">Graph showing the total </w:t>
      </w:r>
      <w:r w:rsidR="00477BFB">
        <w:t>fuel cost</w:t>
      </w:r>
      <w:r w:rsidR="004131E0">
        <w:t xml:space="preserve"> impact of </w:t>
      </w:r>
      <w:proofErr w:type="spellStart"/>
      <w:r w:rsidR="004131E0">
        <w:t>UIowa</w:t>
      </w:r>
      <w:proofErr w:type="spellEnd"/>
      <w:r w:rsidR="004131E0">
        <w:t xml:space="preserve"> replacing coal (</w:t>
      </w:r>
      <w:r w:rsidR="009511E2">
        <w:t>purple</w:t>
      </w:r>
      <w:r w:rsidR="004131E0">
        <w:t>, solid</w:t>
      </w:r>
      <w:r w:rsidR="001D4659">
        <w:t xml:space="preserve"> </w:t>
      </w:r>
      <w:r w:rsidR="00B86D2C">
        <w:t>bottom</w:t>
      </w:r>
      <w:r w:rsidR="004131E0">
        <w:t xml:space="preserve"> curve) with energy pellets (blue, dashed</w:t>
      </w:r>
      <w:r w:rsidR="00564BB6">
        <w:t xml:space="preserve"> top</w:t>
      </w:r>
      <w:r w:rsidR="004131E0">
        <w:t xml:space="preserve"> curve) or oat hulls (</w:t>
      </w:r>
      <w:r w:rsidR="00330D18">
        <w:t>orange</w:t>
      </w:r>
      <w:r w:rsidR="004131E0">
        <w:t>, dotted</w:t>
      </w:r>
      <w:r w:rsidR="0026617B">
        <w:t xml:space="preserve"> middle</w:t>
      </w:r>
      <w:r w:rsidR="004131E0">
        <w:t xml:space="preserve"> curve). Timeframe is from 12/6/2021 to 12/5/2022 rendered at a frequency of carbon emissions per day. The 3 curves converge on days where no coal is being burned.</w:t>
      </w:r>
    </w:p>
    <w:p w14:paraId="1C8AB0E9" w14:textId="214642BB" w:rsidR="00CE5670" w:rsidRDefault="00CE5670" w:rsidP="00CE5670"/>
    <w:p w14:paraId="1072A9B2" w14:textId="46F5FF1D" w:rsidR="005D6E59" w:rsidRDefault="004179A7" w:rsidP="00A22B2E">
      <w:pPr>
        <w:pStyle w:val="AckPara"/>
        <w:ind w:firstLine="245"/>
      </w:pPr>
      <w:r>
        <w:t xml:space="preserve">While CO2 savings is a meaningful </w:t>
      </w:r>
      <w:r w:rsidR="00AC2D36">
        <w:t>metric, it can also be important to consider</w:t>
      </w:r>
      <w:r w:rsidR="0007442C">
        <w:t xml:space="preserve"> the </w:t>
      </w:r>
      <w:r w:rsidR="00825A69">
        <w:t xml:space="preserve">monetary </w:t>
      </w:r>
      <w:r w:rsidR="0007442C">
        <w:t xml:space="preserve">cost of these </w:t>
      </w:r>
      <w:r w:rsidR="005B45CE">
        <w:t xml:space="preserve">CO2 </w:t>
      </w:r>
      <w:r w:rsidR="0007442C">
        <w:t>savings</w:t>
      </w:r>
      <w:r w:rsidR="00AB77EB">
        <w:t>.</w:t>
      </w:r>
      <w:r w:rsidR="00B17A47">
        <w:t xml:space="preserve"> </w:t>
      </w:r>
      <w:r w:rsidR="00821040">
        <w:t xml:space="preserve">The three curves in figure 6 </w:t>
      </w:r>
      <w:r w:rsidR="00DC7300">
        <w:t>are almost indistinguishable</w:t>
      </w:r>
      <w:r w:rsidR="00045D57">
        <w:t xml:space="preserve">, but adding up the difference in the curves </w:t>
      </w:r>
      <w:r w:rsidR="00F54C47">
        <w:t>results in</w:t>
      </w:r>
      <w:r w:rsidR="00045D57">
        <w:t xml:space="preserve"> the </w:t>
      </w:r>
      <w:r w:rsidR="007F7EEB">
        <w:t>energy pellet replacement</w:t>
      </w:r>
      <w:r w:rsidR="00E75A4C">
        <w:t xml:space="preserve"> costing $827,549 </w:t>
      </w:r>
      <w:r w:rsidR="004C4326">
        <w:t>(~4.4% increase</w:t>
      </w:r>
      <w:r w:rsidR="00641C23">
        <w:t xml:space="preserve">) and the oat hull </w:t>
      </w:r>
      <w:r w:rsidR="00213777">
        <w:t xml:space="preserve">replacement </w:t>
      </w:r>
      <w:r w:rsidR="001963FD">
        <w:t>costing $300,369 (~1.7% increase)</w:t>
      </w:r>
      <w:r w:rsidR="00BC5181">
        <w:t xml:space="preserve"> over the course of the year</w:t>
      </w:r>
      <w:r w:rsidR="00CC7746">
        <w:t>.</w:t>
      </w:r>
      <w:r w:rsidR="00373576">
        <w:t xml:space="preserve"> </w:t>
      </w:r>
      <w:r w:rsidR="00C36EC0">
        <w:t>To be clear, th</w:t>
      </w:r>
      <w:r w:rsidR="007919D8">
        <w:t>ese cost increases are based on the fuel cost only; it does not consider th</w:t>
      </w:r>
      <w:r w:rsidR="00C51F9A">
        <w:t>e cost</w:t>
      </w:r>
      <w:r w:rsidR="007919D8">
        <w:t xml:space="preserve"> </w:t>
      </w:r>
      <w:r w:rsidR="00F54C47">
        <w:t xml:space="preserve">of </w:t>
      </w:r>
      <w:r w:rsidR="00C51F9A">
        <w:t xml:space="preserve">new equipment </w:t>
      </w:r>
      <w:r w:rsidR="00F54C47">
        <w:t>required</w:t>
      </w:r>
      <w:r w:rsidR="00C51F9A">
        <w:t xml:space="preserve"> or </w:t>
      </w:r>
      <w:r w:rsidR="00F54C47">
        <w:t xml:space="preserve">the cost of more regular </w:t>
      </w:r>
      <w:r w:rsidR="00C51F9A">
        <w:t>maintenance</w:t>
      </w:r>
      <w:r w:rsidR="00B55734">
        <w:t>.</w:t>
      </w:r>
    </w:p>
    <w:p w14:paraId="79E5DB20" w14:textId="61C39C00" w:rsidR="009C10FA" w:rsidRDefault="00703A0A" w:rsidP="00A22B2E">
      <w:pPr>
        <w:pStyle w:val="AckPara"/>
        <w:ind w:firstLine="245"/>
      </w:pPr>
      <w:r>
        <w:t xml:space="preserve">The </w:t>
      </w:r>
      <w:r w:rsidR="006D1DCB">
        <w:t xml:space="preserve">recently passed </w:t>
      </w:r>
      <w:r w:rsidR="0048227B">
        <w:t>Inflation Reduction Act prices carbon at</w:t>
      </w:r>
      <w:r>
        <w:t xml:space="preserve"> $</w:t>
      </w:r>
      <w:r w:rsidR="0048227B">
        <w:t>85</w:t>
      </w:r>
      <w:r>
        <w:t xml:space="preserve"> per metric ton</w:t>
      </w:r>
      <w:r w:rsidR="00C011C4">
        <w:t xml:space="preserve"> [18]. If </w:t>
      </w:r>
      <w:r w:rsidR="00FB5161">
        <w:t xml:space="preserve">we involve </w:t>
      </w:r>
      <w:r w:rsidR="00F84C76">
        <w:t>the externalitie</w:t>
      </w:r>
      <w:r w:rsidR="00406B1B">
        <w:t xml:space="preserve">s </w:t>
      </w:r>
      <w:r w:rsidR="00854432">
        <w:t xml:space="preserve">of carbon emissions </w:t>
      </w:r>
      <w:r w:rsidR="00406B1B">
        <w:t xml:space="preserve">in the above fuel cost </w:t>
      </w:r>
      <w:r w:rsidR="00414C70">
        <w:t>estimations</w:t>
      </w:r>
      <w:r w:rsidR="00854432">
        <w:t xml:space="preserve">, we see that </w:t>
      </w:r>
      <w:r w:rsidR="00FE11F6">
        <w:t xml:space="preserve">if carbon is </w:t>
      </w:r>
      <w:r w:rsidR="00854432">
        <w:t>priced at th</w:t>
      </w:r>
      <w:r w:rsidR="001D4A79">
        <w:t>is</w:t>
      </w:r>
      <w:r w:rsidR="00FE11F6">
        <w:t xml:space="preserve"> rate</w:t>
      </w:r>
      <w:r w:rsidR="00494935">
        <w:t xml:space="preserve">, </w:t>
      </w:r>
      <w:proofErr w:type="gramStart"/>
      <w:r w:rsidR="00911D55">
        <w:t>both of these</w:t>
      </w:r>
      <w:proofErr w:type="gramEnd"/>
      <w:r w:rsidR="00911D55">
        <w:t xml:space="preserve"> </w:t>
      </w:r>
      <w:r w:rsidR="00494935">
        <w:t xml:space="preserve">fuel changes would </w:t>
      </w:r>
      <w:r w:rsidR="00E86944">
        <w:t xml:space="preserve">actually </w:t>
      </w:r>
      <w:r w:rsidR="00494935">
        <w:t>save</w:t>
      </w:r>
      <w:r w:rsidR="006444B6">
        <w:t xml:space="preserve"> or earn</w:t>
      </w:r>
      <w:r w:rsidR="00494935">
        <w:t xml:space="preserve"> </w:t>
      </w:r>
      <w:r w:rsidR="00387318">
        <w:t xml:space="preserve">the </w:t>
      </w:r>
      <w:r w:rsidR="00494935">
        <w:t>university money.</w:t>
      </w:r>
      <w:r w:rsidR="00A866E6">
        <w:t xml:space="preserve"> </w:t>
      </w:r>
      <w:r w:rsidR="00A93D8B">
        <w:t xml:space="preserve">Replacing coal with energy pellets would generate </w:t>
      </w:r>
      <w:r w:rsidR="001E67B5">
        <w:t>(</w:t>
      </w:r>
      <w:r w:rsidR="00A93D8B" w:rsidRPr="00A93D8B">
        <w:t>18,220 tons CO2 prevented * $</w:t>
      </w:r>
      <w:r w:rsidR="00E27FCA">
        <w:t>85</w:t>
      </w:r>
      <w:r w:rsidR="001E67B5">
        <w:t>)</w:t>
      </w:r>
      <w:r w:rsidR="00A93D8B" w:rsidRPr="00A93D8B">
        <w:t xml:space="preserve"> - $827,549 </w:t>
      </w:r>
      <w:r w:rsidR="004A1332">
        <w:t>≈</w:t>
      </w:r>
      <w:r w:rsidR="00A93D8B" w:rsidRPr="00A93D8B">
        <w:t xml:space="preserve"> $</w:t>
      </w:r>
      <w:r w:rsidR="00C35D8F">
        <w:t>721</w:t>
      </w:r>
      <w:r w:rsidR="00A93D8B" w:rsidRPr="00A93D8B">
        <w:t>,</w:t>
      </w:r>
      <w:r w:rsidR="00D60343">
        <w:t>151</w:t>
      </w:r>
      <w:r w:rsidR="004A1332">
        <w:t xml:space="preserve"> of revenue</w:t>
      </w:r>
      <w:r w:rsidR="009F62C9">
        <w:t xml:space="preserve"> and replacing coal with oat hulls would generate (</w:t>
      </w:r>
      <w:r w:rsidR="00552BB1">
        <w:t xml:space="preserve">57,180 </w:t>
      </w:r>
      <w:r w:rsidR="009F62C9" w:rsidRPr="00A93D8B">
        <w:t>tons CO2 prevented * $</w:t>
      </w:r>
      <w:r w:rsidR="00E27FCA">
        <w:t>85</w:t>
      </w:r>
      <w:r w:rsidR="009F62C9">
        <w:t>)</w:t>
      </w:r>
      <w:r w:rsidR="009F62C9" w:rsidRPr="00A93D8B">
        <w:t xml:space="preserve"> - </w:t>
      </w:r>
      <w:r w:rsidR="00D50B24">
        <w:t xml:space="preserve">$300,369 </w:t>
      </w:r>
      <w:r w:rsidR="009F62C9">
        <w:t>≈</w:t>
      </w:r>
      <w:r w:rsidR="009F62C9" w:rsidRPr="00A93D8B">
        <w:t xml:space="preserve"> </w:t>
      </w:r>
      <w:r w:rsidR="00654408">
        <w:t xml:space="preserve">$4,559,931 </w:t>
      </w:r>
      <w:r w:rsidR="00C961CD">
        <w:t>of revenue.</w:t>
      </w:r>
      <w:r w:rsidR="00AF5F1B">
        <w:t xml:space="preserve"> </w:t>
      </w:r>
      <w:r w:rsidR="00887F59">
        <w:t>Th</w:t>
      </w:r>
      <w:r w:rsidR="00F237E5">
        <w:t xml:space="preserve">is potential source of income provides </w:t>
      </w:r>
      <w:proofErr w:type="spellStart"/>
      <w:r w:rsidR="00F237E5">
        <w:t>UIowa</w:t>
      </w:r>
      <w:proofErr w:type="spellEnd"/>
      <w:r w:rsidR="00F237E5">
        <w:t xml:space="preserve"> and ENGIE </w:t>
      </w:r>
      <w:r w:rsidR="00F54C47">
        <w:t xml:space="preserve">a </w:t>
      </w:r>
      <w:r w:rsidR="00F237E5">
        <w:t xml:space="preserve">fiscal incentive to support carbon pricing </w:t>
      </w:r>
      <w:r w:rsidR="00157915">
        <w:t xml:space="preserve">because they are </w:t>
      </w:r>
      <w:proofErr w:type="gramStart"/>
      <w:r w:rsidR="00157915">
        <w:t>in a position</w:t>
      </w:r>
      <w:proofErr w:type="gramEnd"/>
      <w:r w:rsidR="00157915">
        <w:t xml:space="preserve"> to profi</w:t>
      </w:r>
      <w:r w:rsidR="00C451CD">
        <w:t>t fro</w:t>
      </w:r>
      <w:r w:rsidR="00493D56">
        <w:t>m it</w:t>
      </w:r>
      <w:r w:rsidR="00D02B90">
        <w:t>, depending on policy implementation.</w:t>
      </w:r>
    </w:p>
    <w:p w14:paraId="1209948C" w14:textId="71B24484" w:rsidR="00B71698" w:rsidRDefault="00B71698" w:rsidP="00B71698">
      <w:pPr>
        <w:pStyle w:val="Head2"/>
        <w:rPr>
          <w14:ligatures w14:val="standard"/>
        </w:rPr>
      </w:pPr>
      <w:r>
        <w:rPr>
          <w:rStyle w:val="Label"/>
          <w14:ligatures w14:val="standard"/>
        </w:rPr>
        <w:t>4.3</w:t>
      </w:r>
      <w:r w:rsidRPr="00586A35">
        <w:rPr>
          <w14:ligatures w14:val="standard"/>
        </w:rPr>
        <w:t> </w:t>
      </w:r>
      <w:r>
        <w:rPr>
          <w14:ligatures w14:val="standard"/>
        </w:rPr>
        <w:t>Electric vs Steam Chillers</w:t>
      </w:r>
    </w:p>
    <w:p w14:paraId="64D00328" w14:textId="4D0F96BC" w:rsidR="008641CC" w:rsidRDefault="00381F18" w:rsidP="00334797">
      <w:pPr>
        <w:pStyle w:val="AckPara"/>
      </w:pPr>
      <w:r>
        <w:t xml:space="preserve">The </w:t>
      </w:r>
      <w:proofErr w:type="spellStart"/>
      <w:r>
        <w:t>UIowa</w:t>
      </w:r>
      <w:proofErr w:type="spellEnd"/>
      <w:r>
        <w:t xml:space="preserve"> system contains </w:t>
      </w:r>
      <w:r w:rsidR="002171FF">
        <w:t>electric and steam chillers</w:t>
      </w:r>
      <w:r w:rsidR="00C52025">
        <w:t xml:space="preserve"> for chilled water production</w:t>
      </w:r>
      <w:r w:rsidR="00352C12">
        <w:t>. U</w:t>
      </w:r>
      <w:r w:rsidR="00A93D36">
        <w:t xml:space="preserve">sing </w:t>
      </w:r>
      <w:proofErr w:type="gramStart"/>
      <w:r w:rsidR="00A93D36">
        <w:t>DEM</w:t>
      </w:r>
      <w:proofErr w:type="gramEnd"/>
      <w:r w:rsidR="00A93D36">
        <w:t xml:space="preserve"> we can </w:t>
      </w:r>
      <w:r w:rsidR="00AC684F">
        <w:t xml:space="preserve">evaluate </w:t>
      </w:r>
      <w:r w:rsidR="009C06BF">
        <w:t xml:space="preserve">the carbon and cost efficiency of </w:t>
      </w:r>
      <w:r w:rsidR="005621D4">
        <w:t>each type of chiller</w:t>
      </w:r>
      <w:r w:rsidR="0090473F">
        <w:t>.</w:t>
      </w:r>
      <w:r w:rsidR="006D77D5">
        <w:t xml:space="preserve"> In particula</w:t>
      </w:r>
      <w:r w:rsidR="006735FA">
        <w:t xml:space="preserve">r </w:t>
      </w:r>
      <w:proofErr w:type="spellStart"/>
      <w:r w:rsidR="006735FA">
        <w:t>UIowa</w:t>
      </w:r>
      <w:proofErr w:type="spellEnd"/>
      <w:r w:rsidR="006735FA">
        <w:t xml:space="preserve"> recently </w:t>
      </w:r>
      <w:r w:rsidR="00407827">
        <w:t xml:space="preserve">installed a </w:t>
      </w:r>
      <w:proofErr w:type="gramStart"/>
      <w:r w:rsidR="00407827">
        <w:t>5,000 cooling</w:t>
      </w:r>
      <w:proofErr w:type="gramEnd"/>
      <w:r w:rsidR="00407827">
        <w:t xml:space="preserve"> ton electric chiller</w:t>
      </w:r>
      <w:r w:rsidR="005F511A">
        <w:t xml:space="preserve">, and we used DEM to evaluate how much carbon and cost </w:t>
      </w:r>
      <w:r w:rsidR="00F14D6C">
        <w:t xml:space="preserve">was saved by choosing </w:t>
      </w:r>
      <w:r w:rsidR="000F4C0D">
        <w:t xml:space="preserve">to install </w:t>
      </w:r>
      <w:r w:rsidR="00F14D6C">
        <w:t>t</w:t>
      </w:r>
      <w:r w:rsidR="00E82923">
        <w:t>he electric chiller over the steam chiller</w:t>
      </w:r>
      <w:r w:rsidR="00663641">
        <w:t>.</w:t>
      </w:r>
    </w:p>
    <w:p w14:paraId="506F77F3" w14:textId="1D2A8EA4" w:rsidR="004C00CA" w:rsidRDefault="006A1159" w:rsidP="005431D0">
      <w:pPr>
        <w:pStyle w:val="AckPara"/>
        <w:ind w:firstLine="245"/>
      </w:pPr>
      <w:r>
        <w:t xml:space="preserve">We observed two </w:t>
      </w:r>
      <w:proofErr w:type="gramStart"/>
      <w:r>
        <w:t>5,000 ton</w:t>
      </w:r>
      <w:proofErr w:type="gramEnd"/>
      <w:r>
        <w:t xml:space="preserve"> chillers, one steam and one electric, that w</w:t>
      </w:r>
      <w:r w:rsidR="000C004A">
        <w:t xml:space="preserve">ere operating simultaneously on the energy system from </w:t>
      </w:r>
      <w:r w:rsidR="00820E8F">
        <w:t>6/21/2022 to 7/18/2022</w:t>
      </w:r>
      <w:r w:rsidR="009F0619">
        <w:t xml:space="preserve">. We tracked their energy resource inputs </w:t>
      </w:r>
      <w:r w:rsidR="00684DEF">
        <w:t xml:space="preserve">(electric and steam) and </w:t>
      </w:r>
      <w:r w:rsidR="00002544">
        <w:t>multiplied</w:t>
      </w:r>
      <w:r w:rsidR="00684DEF">
        <w:t xml:space="preserve"> those inputs </w:t>
      </w:r>
      <w:r w:rsidR="009C6E3E">
        <w:t>by</w:t>
      </w:r>
      <w:r w:rsidR="00684DEF">
        <w:t xml:space="preserve"> their respective CO2 and cost factors that DEM generated </w:t>
      </w:r>
      <w:r w:rsidR="00130429">
        <w:t>daily</w:t>
      </w:r>
      <w:r w:rsidR="004F4A25">
        <w:t xml:space="preserve"> to </w:t>
      </w:r>
      <w:r w:rsidR="00F54C47">
        <w:t>estimate</w:t>
      </w:r>
      <w:r w:rsidR="004F4A25">
        <w:t xml:space="preserve"> a total carbon and fuel cost </w:t>
      </w:r>
      <w:r w:rsidR="002D46CB">
        <w:t>for each chiller.</w:t>
      </w:r>
      <w:r w:rsidR="00002544">
        <w:t xml:space="preserve"> </w:t>
      </w:r>
      <w:r w:rsidR="00D2615E">
        <w:t xml:space="preserve">By dividing these totals by the </w:t>
      </w:r>
      <w:r w:rsidR="00D2615E">
        <w:lastRenderedPageBreak/>
        <w:t xml:space="preserve">total cooling energy each chiller generated (which were similar because they are both </w:t>
      </w:r>
      <w:proofErr w:type="gramStart"/>
      <w:r w:rsidR="00D2615E">
        <w:t>5,000 ton</w:t>
      </w:r>
      <w:proofErr w:type="gramEnd"/>
      <w:r w:rsidR="00D2615E">
        <w:t xml:space="preserve"> chillers)</w:t>
      </w:r>
      <w:r w:rsidR="00131D6C">
        <w:t xml:space="preserve">, we </w:t>
      </w:r>
      <w:r w:rsidR="00F54C47">
        <w:t xml:space="preserve">calculated </w:t>
      </w:r>
      <w:r w:rsidR="00C920ED">
        <w:t>the CO2 and cost efficiency of these chillers</w:t>
      </w:r>
      <w:r w:rsidR="00E66915">
        <w:t xml:space="preserve"> per cooling MMBTU</w:t>
      </w:r>
      <w:r w:rsidR="0037592E">
        <w:t xml:space="preserve">. </w:t>
      </w:r>
      <w:r w:rsidR="009921DB">
        <w:t xml:space="preserve">We reconfigure these results </w:t>
      </w:r>
      <w:r w:rsidR="00917D04">
        <w:t>in terms of carbon and fuel cost per 5,000 cooling</w:t>
      </w:r>
      <w:r w:rsidR="00C920ED">
        <w:t xml:space="preserve"> </w:t>
      </w:r>
      <w:r w:rsidR="00917D04">
        <w:t xml:space="preserve">tons and </w:t>
      </w:r>
      <w:r w:rsidR="00FB0DA5">
        <w:t xml:space="preserve">display them </w:t>
      </w:r>
      <w:r w:rsidR="00C920ED">
        <w:t xml:space="preserve">in figures </w:t>
      </w:r>
      <w:r w:rsidR="00A610EB">
        <w:t>8</w:t>
      </w:r>
      <w:r w:rsidR="00C920ED">
        <w:t xml:space="preserve"> and </w:t>
      </w:r>
      <w:r w:rsidR="00A610EB">
        <w:t>9</w:t>
      </w:r>
      <w:r w:rsidR="00C920ED">
        <w:t>.</w:t>
      </w:r>
    </w:p>
    <w:p w14:paraId="357F1807" w14:textId="77777777" w:rsidR="00F70330" w:rsidRDefault="00F70330" w:rsidP="005431D0">
      <w:pPr>
        <w:pStyle w:val="AckPara"/>
        <w:ind w:firstLine="245"/>
      </w:pPr>
    </w:p>
    <w:p w14:paraId="4A189AFE" w14:textId="2F6BAA42" w:rsidR="002A5F3E" w:rsidRDefault="002A5F3E" w:rsidP="00334797">
      <w:pPr>
        <w:pStyle w:val="AckPara"/>
      </w:pPr>
      <w:r>
        <w:rPr>
          <w:noProof/>
        </w:rPr>
        <w:drawing>
          <wp:inline distT="0" distB="0" distL="0" distR="0" wp14:anchorId="5483F202" wp14:editId="4113787A">
            <wp:extent cx="3039745" cy="172402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9745" cy="1724025"/>
                    </a:xfrm>
                    <a:prstGeom prst="rect">
                      <a:avLst/>
                    </a:prstGeom>
                    <a:noFill/>
                    <a:ln>
                      <a:noFill/>
                    </a:ln>
                  </pic:spPr>
                </pic:pic>
              </a:graphicData>
            </a:graphic>
          </wp:inline>
        </w:drawing>
      </w:r>
    </w:p>
    <w:p w14:paraId="79BE7AF4" w14:textId="0A65D3C3" w:rsidR="009E222E" w:rsidRDefault="002A5F3E" w:rsidP="001B17C0">
      <w:pPr>
        <w:pStyle w:val="Caption"/>
      </w:pPr>
      <w:r>
        <w:t xml:space="preserve">Figure </w:t>
      </w:r>
      <w:r w:rsidR="000F650D">
        <w:t>8</w:t>
      </w:r>
      <w:r>
        <w:t>: CO2 emissions per 5,000 cooling tons</w:t>
      </w:r>
      <w:r w:rsidR="00B01D15">
        <w:t xml:space="preserve"> for a steam chiller vers</w:t>
      </w:r>
      <w:r w:rsidR="00C82E97">
        <w:t>u</w:t>
      </w:r>
      <w:r w:rsidR="00B01D15">
        <w:t xml:space="preserve">s an electric chiller running on the </w:t>
      </w:r>
      <w:proofErr w:type="spellStart"/>
      <w:r w:rsidR="00B01D15">
        <w:t>UIowa</w:t>
      </w:r>
      <w:proofErr w:type="spellEnd"/>
      <w:r w:rsidR="00B01D15">
        <w:t xml:space="preserve"> energy system. The </w:t>
      </w:r>
      <w:r w:rsidR="00C253DA">
        <w:t>bottom curve is an electric chiller assuming the MidAmerican Energy fuel mix [10] for purchased electric</w:t>
      </w:r>
      <w:r w:rsidR="002A69F6">
        <w:t>ity</w:t>
      </w:r>
      <w:r w:rsidR="00783D40">
        <w:t>,</w:t>
      </w:r>
      <w:r w:rsidR="00C253DA">
        <w:t xml:space="preserve"> </w:t>
      </w:r>
      <w:r w:rsidR="001C5804">
        <w:t xml:space="preserve">whereas the middle curve is an electric chiller assuming the </w:t>
      </w:r>
      <w:r w:rsidR="00F6179D">
        <w:t>MISO historical fuel mix</w:t>
      </w:r>
      <w:r w:rsidR="00E71D22">
        <w:t xml:space="preserve"> provided by EIA [</w:t>
      </w:r>
      <w:r w:rsidR="00013E14">
        <w:t>3]</w:t>
      </w:r>
      <w:r w:rsidR="00087962">
        <w:t xml:space="preserve"> for purchased electric</w:t>
      </w:r>
      <w:r w:rsidR="009F1A3C">
        <w:t>ity</w:t>
      </w:r>
      <w:r w:rsidR="00087962">
        <w:t>.</w:t>
      </w:r>
    </w:p>
    <w:p w14:paraId="27E9B51A" w14:textId="77777777" w:rsidR="004E1DA3" w:rsidRDefault="004E1DA3" w:rsidP="004E1DA3"/>
    <w:p w14:paraId="2DD86431" w14:textId="77777777" w:rsidR="004E1DA3" w:rsidRDefault="004E1DA3" w:rsidP="004E1DA3">
      <w:pPr>
        <w:keepNext/>
      </w:pPr>
      <w:r>
        <w:rPr>
          <w:noProof/>
        </w:rPr>
        <w:drawing>
          <wp:inline distT="0" distB="0" distL="0" distR="0" wp14:anchorId="25B7F4F8" wp14:editId="5ED50CAE">
            <wp:extent cx="3046095" cy="17240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6095" cy="1724025"/>
                    </a:xfrm>
                    <a:prstGeom prst="rect">
                      <a:avLst/>
                    </a:prstGeom>
                    <a:noFill/>
                    <a:ln>
                      <a:noFill/>
                    </a:ln>
                  </pic:spPr>
                </pic:pic>
              </a:graphicData>
            </a:graphic>
          </wp:inline>
        </w:drawing>
      </w:r>
    </w:p>
    <w:p w14:paraId="570C34AF" w14:textId="558D8E4A" w:rsidR="004E1DA3" w:rsidRPr="004E1DA3" w:rsidRDefault="004E1DA3" w:rsidP="001B17C0">
      <w:pPr>
        <w:pStyle w:val="Caption"/>
      </w:pPr>
      <w:r>
        <w:t xml:space="preserve">Figure </w:t>
      </w:r>
      <w:r w:rsidR="00317C49">
        <w:t>9</w:t>
      </w:r>
      <w:r>
        <w:t>: Energy resource cost per 5,000 cooling tons for a steam chiller vers</w:t>
      </w:r>
      <w:r w:rsidR="00A26013">
        <w:t>u</w:t>
      </w:r>
      <w:r>
        <w:t xml:space="preserve">s an electric chiller running on the </w:t>
      </w:r>
      <w:proofErr w:type="spellStart"/>
      <w:r>
        <w:t>UIowa</w:t>
      </w:r>
      <w:proofErr w:type="spellEnd"/>
      <w:r>
        <w:t xml:space="preserve"> energy system.</w:t>
      </w:r>
      <w:r w:rsidR="00872441">
        <w:t xml:space="preserve"> Note the</w:t>
      </w:r>
      <w:r w:rsidR="00317793">
        <w:t xml:space="preserve"> dip</w:t>
      </w:r>
      <w:r w:rsidR="000A313B">
        <w:t xml:space="preserve"> in the cost of steam </w:t>
      </w:r>
      <w:r w:rsidR="00317793">
        <w:t>around July 2</w:t>
      </w:r>
      <w:r w:rsidR="00317793" w:rsidRPr="00317793">
        <w:rPr>
          <w:vertAlign w:val="superscript"/>
        </w:rPr>
        <w:t>nd</w:t>
      </w:r>
      <w:r w:rsidR="00317793">
        <w:t xml:space="preserve"> </w:t>
      </w:r>
      <w:r w:rsidR="000A313B">
        <w:t xml:space="preserve">is attributed to a </w:t>
      </w:r>
      <w:r w:rsidR="007E153E">
        <w:t>boiler that</w:t>
      </w:r>
      <w:r w:rsidR="00864839">
        <w:t xml:space="preserve"> was </w:t>
      </w:r>
      <w:r w:rsidR="004A01AD">
        <w:t xml:space="preserve">temporarily </w:t>
      </w:r>
      <w:r w:rsidR="00864839">
        <w:t>burning energy pellets in place of natural gas.</w:t>
      </w:r>
    </w:p>
    <w:p w14:paraId="3DB98AAB" w14:textId="77777777" w:rsidR="00B71698" w:rsidRDefault="00B71698" w:rsidP="00334797">
      <w:pPr>
        <w:pStyle w:val="AckPara"/>
      </w:pPr>
    </w:p>
    <w:p w14:paraId="40895FF1" w14:textId="22A09767" w:rsidR="00DA44C0" w:rsidRDefault="00DE5439" w:rsidP="001B17C0">
      <w:pPr>
        <w:pStyle w:val="AckPara"/>
        <w:ind w:firstLine="245"/>
      </w:pPr>
      <w:r>
        <w:t xml:space="preserve">Figure </w:t>
      </w:r>
      <w:r w:rsidR="00A63DE1">
        <w:t>8</w:t>
      </w:r>
      <w:r>
        <w:t xml:space="preserve"> highlights that </w:t>
      </w:r>
      <w:r w:rsidR="00B7307A">
        <w:t xml:space="preserve">because MISO and MidAmerican </w:t>
      </w:r>
      <w:r w:rsidR="009452BD">
        <w:t>Energy have a significant amount of their energy coming from clean sources</w:t>
      </w:r>
      <w:r w:rsidR="00494BDA">
        <w:t xml:space="preserve">, </w:t>
      </w:r>
      <w:r w:rsidR="00993F5B">
        <w:t>namely</w:t>
      </w:r>
      <w:r w:rsidR="00494BDA">
        <w:t xml:space="preserve"> wind</w:t>
      </w:r>
      <w:r w:rsidR="00B52031">
        <w:t xml:space="preserve"> power</w:t>
      </w:r>
      <w:r w:rsidR="00494BDA">
        <w:t xml:space="preserve">, the electric chiller </w:t>
      </w:r>
      <w:r w:rsidR="00B15C61">
        <w:t xml:space="preserve">becomes more carbon efficient. </w:t>
      </w:r>
      <w:r w:rsidR="00B52031">
        <w:t xml:space="preserve">For </w:t>
      </w:r>
      <w:r w:rsidR="00B15C61">
        <w:t>the bottom curve, where we assume the MidAmerican Energy average fuel mix</w:t>
      </w:r>
      <w:r w:rsidR="003E62FE">
        <w:t xml:space="preserve"> [10]</w:t>
      </w:r>
      <w:r w:rsidR="00B15C61">
        <w:t xml:space="preserve"> for</w:t>
      </w:r>
      <w:r w:rsidR="00BA7CCF">
        <w:t xml:space="preserve"> all</w:t>
      </w:r>
      <w:r w:rsidR="00B15C61">
        <w:t xml:space="preserve"> purchased electric</w:t>
      </w:r>
      <w:r w:rsidR="00A7659B">
        <w:t>ity</w:t>
      </w:r>
      <w:r w:rsidR="00BA7CCF">
        <w:t xml:space="preserve">, </w:t>
      </w:r>
      <w:r w:rsidR="00A07D01">
        <w:t xml:space="preserve">approximately </w:t>
      </w:r>
      <w:r w:rsidR="00B52031">
        <w:t>62% of the electric is from wind</w:t>
      </w:r>
      <w:r w:rsidR="00A07D01">
        <w:t xml:space="preserve"> power.</w:t>
      </w:r>
      <w:r w:rsidR="00D83E4D">
        <w:t xml:space="preserve"> </w:t>
      </w:r>
      <w:r w:rsidR="00A07D01">
        <w:t>A</w:t>
      </w:r>
      <w:r w:rsidR="00D83E4D">
        <w:t>ll fluctuations in the carbon efficiency curve come from</w:t>
      </w:r>
      <w:r w:rsidR="00AA3DA3">
        <w:t xml:space="preserve"> </w:t>
      </w:r>
      <w:r w:rsidR="00A07D01">
        <w:t xml:space="preserve">the </w:t>
      </w:r>
      <w:r w:rsidR="00AA3DA3">
        <w:t>fluctuation</w:t>
      </w:r>
      <w:r w:rsidR="00A07D01">
        <w:t>s</w:t>
      </w:r>
      <w:r w:rsidR="00AA3DA3">
        <w:t xml:space="preserve"> of</w:t>
      </w:r>
      <w:r w:rsidR="00D83E4D">
        <w:t xml:space="preserve"> </w:t>
      </w:r>
      <w:r w:rsidR="00C1458B">
        <w:t xml:space="preserve">carbon intensity </w:t>
      </w:r>
      <w:r w:rsidR="00A07D01">
        <w:t xml:space="preserve">in </w:t>
      </w:r>
      <w:r w:rsidR="00C1458B">
        <w:t>campus generated electric</w:t>
      </w:r>
      <w:r w:rsidR="00A07D01">
        <w:t>ity</w:t>
      </w:r>
      <w:r w:rsidR="00C1458B">
        <w:t>.</w:t>
      </w:r>
      <w:r w:rsidR="00121095">
        <w:t xml:space="preserve"> </w:t>
      </w:r>
      <w:r w:rsidR="00D65381">
        <w:t>MISO is a similar story ex</w:t>
      </w:r>
      <w:r w:rsidR="00D83C35">
        <w:t xml:space="preserve">cept that </w:t>
      </w:r>
      <w:r w:rsidR="00547447">
        <w:rPr>
          <w:b/>
          <w:bCs/>
        </w:rPr>
        <w:t xml:space="preserve">a) </w:t>
      </w:r>
      <w:r w:rsidR="00D83C35">
        <w:t>wind power is a smaller percentage of the fuel mix</w:t>
      </w:r>
      <w:r w:rsidR="00A07D01">
        <w:t>,</w:t>
      </w:r>
      <w:r w:rsidR="00D83C35">
        <w:t xml:space="preserve"> and </w:t>
      </w:r>
      <w:r w:rsidR="00277AE5">
        <w:rPr>
          <w:b/>
          <w:bCs/>
        </w:rPr>
        <w:t xml:space="preserve">b) </w:t>
      </w:r>
      <w:r w:rsidR="00340727">
        <w:t>EIA provides hourly fuel mix data</w:t>
      </w:r>
      <w:r w:rsidR="003C7545">
        <w:t xml:space="preserve"> [3]</w:t>
      </w:r>
      <w:r w:rsidR="00340727">
        <w:t xml:space="preserve"> so the carbon intensity of </w:t>
      </w:r>
      <w:r w:rsidR="002C727E">
        <w:t>purchased electric</w:t>
      </w:r>
      <w:r w:rsidR="00A07D01">
        <w:t>ity</w:t>
      </w:r>
      <w:r w:rsidR="002C727E">
        <w:t xml:space="preserve"> also fluctuates</w:t>
      </w:r>
      <w:r w:rsidR="00A85322">
        <w:t xml:space="preserve">, </w:t>
      </w:r>
      <w:r w:rsidR="005E315C">
        <w:t>resulting in a</w:t>
      </w:r>
      <w:r w:rsidR="00E92A65">
        <w:t>n</w:t>
      </w:r>
      <w:r w:rsidR="005E315C">
        <w:t xml:space="preserve"> </w:t>
      </w:r>
      <w:r w:rsidR="00A07D01">
        <w:t xml:space="preserve">undulating </w:t>
      </w:r>
      <w:r w:rsidR="005E315C">
        <w:t>curve</w:t>
      </w:r>
      <w:r w:rsidR="00A07D01">
        <w:t>.</w:t>
      </w:r>
      <w:r w:rsidR="0086450B">
        <w:t xml:space="preserve"> </w:t>
      </w:r>
      <w:r w:rsidR="00A07D01">
        <w:t>N</w:t>
      </w:r>
      <w:r w:rsidR="0086450B">
        <w:t>ote</w:t>
      </w:r>
      <w:r w:rsidR="00A07D01">
        <w:t>:</w:t>
      </w:r>
      <w:r w:rsidR="0086450B">
        <w:t xml:space="preserve"> because we are </w:t>
      </w:r>
      <w:r w:rsidR="00A07D01">
        <w:t xml:space="preserve">using </w:t>
      </w:r>
      <w:r w:rsidR="0086450B">
        <w:t>daily average</w:t>
      </w:r>
      <w:r w:rsidR="00A07D01">
        <w:t xml:space="preserve"> data</w:t>
      </w:r>
      <w:r w:rsidR="0086450B">
        <w:t xml:space="preserve"> in this experiment</w:t>
      </w:r>
      <w:r w:rsidR="00A07D01">
        <w:t>,</w:t>
      </w:r>
      <w:r w:rsidR="0086450B">
        <w:t xml:space="preserve"> </w:t>
      </w:r>
      <w:r w:rsidR="00E63001">
        <w:t>hourly</w:t>
      </w:r>
      <w:r w:rsidR="00D554E4">
        <w:t xml:space="preserve"> wind fluctuation is leveled out</w:t>
      </w:r>
      <w:r w:rsidR="00F51B8A">
        <w:t xml:space="preserve">. Had we </w:t>
      </w:r>
      <w:proofErr w:type="gramStart"/>
      <w:r w:rsidR="00F51B8A">
        <w:t>ran</w:t>
      </w:r>
      <w:proofErr w:type="gramEnd"/>
      <w:r w:rsidR="00F51B8A">
        <w:t xml:space="preserve"> the experiment with hourly granularity</w:t>
      </w:r>
      <w:r w:rsidR="00A07D01">
        <w:t>,</w:t>
      </w:r>
      <w:r w:rsidR="00F51B8A">
        <w:t xml:space="preserve"> </w:t>
      </w:r>
      <w:r w:rsidR="00A07D01">
        <w:t xml:space="preserve">one would </w:t>
      </w:r>
      <w:r w:rsidR="00F51B8A">
        <w:t xml:space="preserve">expect the middle curve </w:t>
      </w:r>
      <w:r w:rsidR="00BC4E07">
        <w:t>to have more peaks and valleys</w:t>
      </w:r>
      <w:r w:rsidR="00BF3DAE">
        <w:t>.</w:t>
      </w:r>
    </w:p>
    <w:p w14:paraId="38A6E877" w14:textId="57DD027A" w:rsidR="00364C68" w:rsidRDefault="00DA44C0" w:rsidP="00AF2551">
      <w:pPr>
        <w:pStyle w:val="AckPara"/>
        <w:ind w:firstLine="245"/>
        <w:rPr>
          <w:lang w:val="en"/>
        </w:rPr>
      </w:pPr>
      <w:r>
        <w:t xml:space="preserve">Figure </w:t>
      </w:r>
      <w:r w:rsidR="00744EB7">
        <w:t>9</w:t>
      </w:r>
      <w:r>
        <w:t xml:space="preserve"> shows the cost efficiency between a chiller using steam </w:t>
      </w:r>
      <w:r w:rsidR="002F54CC">
        <w:t xml:space="preserve">as fuel </w:t>
      </w:r>
      <w:r>
        <w:t xml:space="preserve">and </w:t>
      </w:r>
      <w:r w:rsidR="002F54CC">
        <w:t>a chiller using electric</w:t>
      </w:r>
      <w:r w:rsidR="00A07D01">
        <w:t>ity</w:t>
      </w:r>
      <w:r w:rsidR="002F54CC">
        <w:t xml:space="preserve"> as fuel.</w:t>
      </w:r>
      <w:r w:rsidR="00B25AAD">
        <w:t xml:space="preserve"> </w:t>
      </w:r>
      <w:r w:rsidR="00C067C6">
        <w:t xml:space="preserve">This graph </w:t>
      </w:r>
      <w:r w:rsidR="0096462F">
        <w:t>only has two curves because</w:t>
      </w:r>
      <w:r w:rsidR="00432268">
        <w:t xml:space="preserve"> the utility provider </w:t>
      </w:r>
      <w:r w:rsidR="00A07D01">
        <w:t>averages</w:t>
      </w:r>
      <w:r w:rsidR="0060651B">
        <w:t xml:space="preserve"> fluctuations</w:t>
      </w:r>
      <w:r w:rsidR="00207657">
        <w:t xml:space="preserve"> in energy prices, </w:t>
      </w:r>
      <w:r w:rsidR="00FF5C6A">
        <w:t xml:space="preserve">which is about </w:t>
      </w:r>
      <w:r w:rsidR="00FF5C6A" w:rsidRPr="00FF5C6A">
        <w:rPr>
          <w:lang w:val="en"/>
        </w:rPr>
        <w:t>10.3 cents per kWh</w:t>
      </w:r>
      <w:r w:rsidR="00422E79">
        <w:rPr>
          <w:lang w:val="en"/>
        </w:rPr>
        <w:t xml:space="preserve">. </w:t>
      </w:r>
      <w:r w:rsidR="00285D6D">
        <w:rPr>
          <w:lang w:val="en"/>
        </w:rPr>
        <w:t xml:space="preserve">The </w:t>
      </w:r>
      <w:r w:rsidR="000F3C93">
        <w:rPr>
          <w:lang w:val="en"/>
        </w:rPr>
        <w:t>suspicious</w:t>
      </w:r>
      <w:r w:rsidR="00285D6D">
        <w:rPr>
          <w:lang w:val="en"/>
        </w:rPr>
        <w:t xml:space="preserve"> dip in the top curve </w:t>
      </w:r>
      <w:r w:rsidR="00DF12DD">
        <w:rPr>
          <w:lang w:val="en"/>
        </w:rPr>
        <w:t>is due to a</w:t>
      </w:r>
      <w:r w:rsidR="00061E86">
        <w:rPr>
          <w:lang w:val="en"/>
        </w:rPr>
        <w:t xml:space="preserve"> temporary</w:t>
      </w:r>
      <w:r w:rsidR="00DF12DD">
        <w:rPr>
          <w:lang w:val="en"/>
        </w:rPr>
        <w:t xml:space="preserve"> fuel </w:t>
      </w:r>
      <w:r w:rsidR="00A07D01">
        <w:rPr>
          <w:lang w:val="en"/>
        </w:rPr>
        <w:t>substitution in</w:t>
      </w:r>
      <w:r w:rsidR="00DF12DD">
        <w:rPr>
          <w:lang w:val="en"/>
        </w:rPr>
        <w:t xml:space="preserve"> the </w:t>
      </w:r>
      <w:proofErr w:type="spellStart"/>
      <w:r w:rsidR="00DF12DD">
        <w:rPr>
          <w:lang w:val="en"/>
        </w:rPr>
        <w:t>UIowa</w:t>
      </w:r>
      <w:proofErr w:type="spellEnd"/>
      <w:r w:rsidR="00DF12DD">
        <w:rPr>
          <w:lang w:val="en"/>
        </w:rPr>
        <w:t xml:space="preserve"> energy system</w:t>
      </w:r>
      <w:r w:rsidR="009B706C">
        <w:rPr>
          <w:lang w:val="en"/>
        </w:rPr>
        <w:t>,</w:t>
      </w:r>
      <w:r w:rsidR="00DF12DD">
        <w:rPr>
          <w:lang w:val="en"/>
        </w:rPr>
        <w:t xml:space="preserve"> where </w:t>
      </w:r>
      <w:r w:rsidR="00250CC6">
        <w:rPr>
          <w:lang w:val="en"/>
        </w:rPr>
        <w:t xml:space="preserve">the </w:t>
      </w:r>
      <w:r w:rsidR="00A07D01">
        <w:rPr>
          <w:lang w:val="en"/>
        </w:rPr>
        <w:t xml:space="preserve">operators </w:t>
      </w:r>
      <w:r w:rsidR="00250CC6">
        <w:rPr>
          <w:lang w:val="en"/>
        </w:rPr>
        <w:t xml:space="preserve">replaced </w:t>
      </w:r>
      <w:r w:rsidR="009F69F0">
        <w:rPr>
          <w:lang w:val="en"/>
        </w:rPr>
        <w:t>a subset of its</w:t>
      </w:r>
      <w:r w:rsidR="00250CC6">
        <w:rPr>
          <w:lang w:val="en"/>
        </w:rPr>
        <w:t xml:space="preserve"> natu</w:t>
      </w:r>
      <w:r w:rsidR="00102D20">
        <w:rPr>
          <w:lang w:val="en"/>
        </w:rPr>
        <w:t xml:space="preserve">ral </w:t>
      </w:r>
      <w:r w:rsidR="006B422C">
        <w:rPr>
          <w:lang w:val="en"/>
        </w:rPr>
        <w:t>gas usage</w:t>
      </w:r>
      <w:r w:rsidR="00CB2A80">
        <w:rPr>
          <w:lang w:val="en"/>
        </w:rPr>
        <w:t xml:space="preserve"> (</w:t>
      </w:r>
      <w:r w:rsidR="00BA5D19">
        <w:rPr>
          <w:lang w:val="en"/>
        </w:rPr>
        <w:t>roughly 75,000 square feet per hour</w:t>
      </w:r>
      <w:r w:rsidR="00CB2A80">
        <w:rPr>
          <w:lang w:val="en"/>
        </w:rPr>
        <w:t>)</w:t>
      </w:r>
      <w:r w:rsidR="00BA5D19">
        <w:rPr>
          <w:lang w:val="en"/>
        </w:rPr>
        <w:t xml:space="preserve"> </w:t>
      </w:r>
      <w:r w:rsidR="005D6341">
        <w:rPr>
          <w:lang w:val="en"/>
        </w:rPr>
        <w:t>with energy pellets (roughly</w:t>
      </w:r>
      <w:r w:rsidR="008F38FE">
        <w:rPr>
          <w:lang w:val="en"/>
        </w:rPr>
        <w:t xml:space="preserve"> burning an additional 8,000 </w:t>
      </w:r>
      <w:r w:rsidR="00E74F05">
        <w:rPr>
          <w:lang w:val="en"/>
        </w:rPr>
        <w:t>pound</w:t>
      </w:r>
      <w:r w:rsidR="00500782">
        <w:rPr>
          <w:lang w:val="en"/>
        </w:rPr>
        <w:t>s</w:t>
      </w:r>
      <w:r w:rsidR="00E74F05">
        <w:rPr>
          <w:lang w:val="en"/>
        </w:rPr>
        <w:t xml:space="preserve"> per hour)</w:t>
      </w:r>
      <w:r w:rsidR="00237E9E">
        <w:rPr>
          <w:lang w:val="en"/>
        </w:rPr>
        <w:t xml:space="preserve">. </w:t>
      </w:r>
      <w:proofErr w:type="gramStart"/>
      <w:r w:rsidR="00A31235">
        <w:rPr>
          <w:lang w:val="en"/>
        </w:rPr>
        <w:t>This impacts</w:t>
      </w:r>
      <w:proofErr w:type="gramEnd"/>
      <w:r w:rsidR="00A31235">
        <w:rPr>
          <w:lang w:val="en"/>
        </w:rPr>
        <w:t xml:space="preserve"> price significantly because at the time the price of natural gas was significantly high</w:t>
      </w:r>
      <w:r w:rsidR="00A07D01">
        <w:rPr>
          <w:lang w:val="en"/>
        </w:rPr>
        <w:t>er</w:t>
      </w:r>
      <w:r w:rsidR="00A31235">
        <w:rPr>
          <w:lang w:val="en"/>
        </w:rPr>
        <w:t xml:space="preserve"> (between </w:t>
      </w:r>
      <w:r w:rsidR="00F60E0B">
        <w:rPr>
          <w:lang w:val="en"/>
        </w:rPr>
        <w:t>8 and 10 dollars per 1,000 cubic feet [</w:t>
      </w:r>
      <w:r w:rsidR="00E264A6">
        <w:rPr>
          <w:lang w:val="en"/>
        </w:rPr>
        <w:t>19]</w:t>
      </w:r>
      <w:r w:rsidR="00201573">
        <w:rPr>
          <w:lang w:val="en"/>
        </w:rPr>
        <w:t>)</w:t>
      </w:r>
      <w:r w:rsidR="006F734B">
        <w:rPr>
          <w:lang w:val="en"/>
        </w:rPr>
        <w:t>,</w:t>
      </w:r>
      <w:r w:rsidR="00201573">
        <w:rPr>
          <w:lang w:val="en"/>
        </w:rPr>
        <w:t xml:space="preserve"> and energy pellets assumed the</w:t>
      </w:r>
      <w:r w:rsidR="00A07D01">
        <w:rPr>
          <w:lang w:val="en"/>
        </w:rPr>
        <w:t xml:space="preserve"> constant</w:t>
      </w:r>
      <w:r w:rsidR="00201573">
        <w:rPr>
          <w:lang w:val="en"/>
        </w:rPr>
        <w:t xml:space="preserve"> price in table 3.</w:t>
      </w:r>
      <w:r w:rsidR="002726E3">
        <w:rPr>
          <w:lang w:val="en"/>
        </w:rPr>
        <w:t xml:space="preserve"> Had the price</w:t>
      </w:r>
      <w:r w:rsidR="00F10DEA">
        <w:rPr>
          <w:lang w:val="en"/>
        </w:rPr>
        <w:t xml:space="preserve"> of natural gas been lower (</w:t>
      </w:r>
      <w:r w:rsidR="00186A9D">
        <w:rPr>
          <w:lang w:val="en"/>
        </w:rPr>
        <w:t>say</w:t>
      </w:r>
      <w:r w:rsidR="00A07D01">
        <w:rPr>
          <w:lang w:val="en"/>
        </w:rPr>
        <w:t>,</w:t>
      </w:r>
      <w:r w:rsidR="00186A9D">
        <w:rPr>
          <w:lang w:val="en"/>
        </w:rPr>
        <w:t xml:space="preserve"> around 3 dollars per 1,000 cubic feet), th</w:t>
      </w:r>
      <w:r w:rsidR="008E7085">
        <w:rPr>
          <w:lang w:val="en"/>
        </w:rPr>
        <w:t>is fuel change would have</w:t>
      </w:r>
      <w:r w:rsidR="00BF6779">
        <w:rPr>
          <w:lang w:val="en"/>
        </w:rPr>
        <w:t xml:space="preserve"> </w:t>
      </w:r>
      <w:proofErr w:type="gramStart"/>
      <w:r w:rsidR="00BF6779">
        <w:rPr>
          <w:lang w:val="en"/>
        </w:rPr>
        <w:t>actually</w:t>
      </w:r>
      <w:r w:rsidR="008E7085">
        <w:rPr>
          <w:lang w:val="en"/>
        </w:rPr>
        <w:t xml:space="preserve"> </w:t>
      </w:r>
      <w:r w:rsidR="00A22714">
        <w:rPr>
          <w:lang w:val="en"/>
        </w:rPr>
        <w:t>costed</w:t>
      </w:r>
      <w:proofErr w:type="gramEnd"/>
      <w:r w:rsidR="008E7085">
        <w:rPr>
          <w:lang w:val="en"/>
        </w:rPr>
        <w:t xml:space="preserve"> more</w:t>
      </w:r>
      <w:r w:rsidR="00A07D01">
        <w:rPr>
          <w:lang w:val="en"/>
        </w:rPr>
        <w:t>.</w:t>
      </w:r>
    </w:p>
    <w:p w14:paraId="760CE024" w14:textId="1B930F2A" w:rsidR="00364C68" w:rsidRDefault="00364C68">
      <w:pPr>
        <w:pStyle w:val="Head1"/>
      </w:pPr>
      <w:r>
        <w:t>5</w:t>
      </w:r>
      <w:r w:rsidRPr="00586A35">
        <w:t> </w:t>
      </w:r>
      <w:r>
        <w:t>CONCLUSION</w:t>
      </w:r>
      <w:r w:rsidR="002A5F91">
        <w:t>S</w:t>
      </w:r>
    </w:p>
    <w:p w14:paraId="2C2F0888" w14:textId="597FC9D0" w:rsidR="00B047C3" w:rsidRPr="00340727" w:rsidRDefault="00A07D01" w:rsidP="00334797">
      <w:pPr>
        <w:pStyle w:val="AckPara"/>
      </w:pPr>
      <w:r>
        <w:t>We demonstrate</w:t>
      </w:r>
      <w:r w:rsidR="006A7102">
        <w:t xml:space="preserve"> that Dynamic Emissions Modeler</w:t>
      </w:r>
      <w:r>
        <w:t xml:space="preserve"> (DEM)</w:t>
      </w:r>
      <w:r w:rsidR="006A7102">
        <w:t xml:space="preserve"> can be deployed and used to</w:t>
      </w:r>
      <w:r w:rsidR="00F8496A">
        <w:t xml:space="preserve"> syst</w:t>
      </w:r>
      <w:r w:rsidR="00107206">
        <w:t>ematically</w:t>
      </w:r>
      <w:r w:rsidR="006A7102">
        <w:t xml:space="preserve"> ingest </w:t>
      </w:r>
      <w:r w:rsidR="00F8496A">
        <w:t>streams of data involved in an energy</w:t>
      </w:r>
      <w:r w:rsidR="00107206">
        <w:t xml:space="preserve"> system to </w:t>
      </w:r>
      <w:r w:rsidR="004A7C52">
        <w:t xml:space="preserve">generate </w:t>
      </w:r>
      <w:r w:rsidR="00534361">
        <w:t xml:space="preserve">CO2 and </w:t>
      </w:r>
      <w:r>
        <w:t xml:space="preserve">other </w:t>
      </w:r>
      <w:r w:rsidR="00534361">
        <w:t xml:space="preserve">cost factors </w:t>
      </w:r>
      <w:r w:rsidR="006E0BA5">
        <w:t>per unit of energy resource.</w:t>
      </w:r>
      <w:r w:rsidR="002203C0">
        <w:t xml:space="preserve"> These factors can be used for </w:t>
      </w:r>
      <w:r w:rsidR="00B047C3">
        <w:t>carbon-based</w:t>
      </w:r>
      <w:r w:rsidR="002203C0">
        <w:t xml:space="preserve"> demand-side optimizations [</w:t>
      </w:r>
      <w:r w:rsidR="00EE5CC1">
        <w:t>2, 5]</w:t>
      </w:r>
      <w:r w:rsidR="009B07A0">
        <w:t xml:space="preserve"> and to understand the carbon and cost efficiency of </w:t>
      </w:r>
      <w:r w:rsidR="00D57130">
        <w:t xml:space="preserve">energy </w:t>
      </w:r>
      <w:r w:rsidR="009B07A0">
        <w:t>resource consumers (buildings</w:t>
      </w:r>
      <w:r w:rsidR="009E3341">
        <w:t>, chillers, etc</w:t>
      </w:r>
      <w:r w:rsidR="00F17BE1">
        <w:t>.)</w:t>
      </w:r>
      <w:r w:rsidR="002F65CD">
        <w:t>.</w:t>
      </w:r>
      <w:r w:rsidR="00B26E69">
        <w:t xml:space="preserve"> In experimental results</w:t>
      </w:r>
      <w:r>
        <w:t>,</w:t>
      </w:r>
      <w:r w:rsidR="00B26E69">
        <w:t xml:space="preserve"> we show that DEM can </w:t>
      </w:r>
      <w:r w:rsidR="00CA730C">
        <w:t xml:space="preserve">serve as a </w:t>
      </w:r>
      <w:r w:rsidR="00274748">
        <w:t xml:space="preserve">valuable </w:t>
      </w:r>
      <w:r w:rsidR="00CA730C">
        <w:t>planning tool to evaluate the impact of changes to an energy syste</w:t>
      </w:r>
      <w:r w:rsidR="001244BE">
        <w:t>m.</w:t>
      </w:r>
      <w:r w:rsidR="004E2B2F">
        <w:t xml:space="preserve"> These changes</w:t>
      </w:r>
      <w:r w:rsidR="0032341A">
        <w:t xml:space="preserve"> can</w:t>
      </w:r>
      <w:r w:rsidR="004E2B2F">
        <w:t xml:space="preserve"> include </w:t>
      </w:r>
      <w:r w:rsidR="008A5742">
        <w:t xml:space="preserve">fuel changes, equipment changes, and even </w:t>
      </w:r>
      <w:r w:rsidR="0032341A">
        <w:t xml:space="preserve">the impacts of new </w:t>
      </w:r>
      <w:r w:rsidR="003A7C36">
        <w:t>generation sources being added to a system (</w:t>
      </w:r>
      <w:r>
        <w:t>e.g.,</w:t>
      </w:r>
      <w:r w:rsidR="003A7C36">
        <w:t xml:space="preserve"> installing a new solar farm).</w:t>
      </w:r>
      <w:r w:rsidR="007471CD">
        <w:t xml:space="preserve"> Our experimental results </w:t>
      </w:r>
      <w:r w:rsidR="00F76C97">
        <w:t>s</w:t>
      </w:r>
      <w:r w:rsidR="00D143C8">
        <w:t xml:space="preserve">how that replacing coal </w:t>
      </w:r>
      <w:r w:rsidR="00E01304">
        <w:t>with</w:t>
      </w:r>
      <w:r w:rsidR="00D143C8">
        <w:t xml:space="preserve"> energy pellets </w:t>
      </w:r>
      <w:r w:rsidR="005B08B4">
        <w:t xml:space="preserve">could lower campus emissions by </w:t>
      </w:r>
      <w:r w:rsidR="00E76C21">
        <w:t>12.5% and replacing</w:t>
      </w:r>
      <w:r w:rsidR="00541ABF">
        <w:t xml:space="preserve"> coal</w:t>
      </w:r>
      <w:r w:rsidR="00E76C21">
        <w:t xml:space="preserve"> with oat hull</w:t>
      </w:r>
      <w:r w:rsidR="001272BA">
        <w:t>s</w:t>
      </w:r>
      <w:r w:rsidR="00E76C21">
        <w:t xml:space="preserve"> by </w:t>
      </w:r>
      <w:r w:rsidR="001272BA">
        <w:t>3</w:t>
      </w:r>
      <w:r w:rsidR="00D97284">
        <w:t>9.2</w:t>
      </w:r>
      <w:r w:rsidR="00104132">
        <w:t>%</w:t>
      </w:r>
      <w:r w:rsidR="00D97284">
        <w:t>.</w:t>
      </w:r>
      <w:r w:rsidR="00BB2E40">
        <w:t xml:space="preserve"> We also show that</w:t>
      </w:r>
      <w:r w:rsidR="009939B6">
        <w:t xml:space="preserve"> </w:t>
      </w:r>
      <w:r w:rsidR="00104132">
        <w:t>electrifying</w:t>
      </w:r>
      <w:r w:rsidR="009939B6">
        <w:t xml:space="preserve"> </w:t>
      </w:r>
      <w:r w:rsidR="004B057E">
        <w:t xml:space="preserve">chillers can increase the carbon efficiency </w:t>
      </w:r>
      <w:r w:rsidR="00947DA2">
        <w:t>of c</w:t>
      </w:r>
      <w:r w:rsidR="00AD3792">
        <w:t>hilled water production by upwards of 40%</w:t>
      </w:r>
      <w:r w:rsidR="00267354">
        <w:t>.</w:t>
      </w:r>
    </w:p>
    <w:p w14:paraId="382B577A" w14:textId="77777777" w:rsidR="00052C34" w:rsidRPr="00586A35" w:rsidRDefault="00052C34" w:rsidP="00052C34">
      <w:pPr>
        <w:pStyle w:val="AckHead"/>
        <w:rPr>
          <w14:ligatures w14:val="standard"/>
        </w:rPr>
      </w:pPr>
      <w:r w:rsidRPr="00586A35">
        <w:rPr>
          <w14:ligatures w14:val="standard"/>
        </w:rPr>
        <w:t>ACKNOWLEDGMENTS</w:t>
      </w:r>
    </w:p>
    <w:p w14:paraId="382B577B" w14:textId="6BBFA155" w:rsidR="00AA10C4" w:rsidRPr="00586A35" w:rsidRDefault="003531A1" w:rsidP="00334797">
      <w:pPr>
        <w:pStyle w:val="AckPara"/>
      </w:pPr>
      <w:r>
        <w:t xml:space="preserve">We thank </w:t>
      </w:r>
      <w:r w:rsidR="008A19A4">
        <w:t>ENGIE North America for use of their sy</w:t>
      </w:r>
      <w:r w:rsidR="005F40CD">
        <w:t>stems and data and especially for the expertise their engineer</w:t>
      </w:r>
      <w:r w:rsidR="009A55FA">
        <w:t>s;</w:t>
      </w:r>
      <w:r w:rsidR="008059EA">
        <w:t xml:space="preserve"> George</w:t>
      </w:r>
      <w:r w:rsidR="004B452C">
        <w:t xml:space="preserve"> </w:t>
      </w:r>
      <w:r w:rsidR="00983A48">
        <w:t>Paterson</w:t>
      </w:r>
      <w:r w:rsidR="008059EA">
        <w:t xml:space="preserve">, </w:t>
      </w:r>
      <w:r w:rsidR="003F62F1">
        <w:t>Melissa</w:t>
      </w:r>
      <w:r w:rsidR="00D35D02">
        <w:t xml:space="preserve"> Gilmartin</w:t>
      </w:r>
      <w:r w:rsidR="003F62F1">
        <w:t>,</w:t>
      </w:r>
      <w:r w:rsidR="008059EA">
        <w:t xml:space="preserve"> and Rob</w:t>
      </w:r>
      <w:r w:rsidR="00EB69C4">
        <w:t xml:space="preserve"> Murray</w:t>
      </w:r>
      <w:r w:rsidR="009A55FA">
        <w:t xml:space="preserve">; </w:t>
      </w:r>
      <w:r w:rsidR="003328A5">
        <w:t>contributed to this project</w:t>
      </w:r>
      <w:r w:rsidR="003F62F1">
        <w:t>.</w:t>
      </w:r>
      <w:r w:rsidR="00043482">
        <w:t xml:space="preserve"> </w:t>
      </w:r>
      <w:r w:rsidR="00602631">
        <w:t xml:space="preserve">We could not have </w:t>
      </w:r>
      <w:r w:rsidR="00E5636C">
        <w:t xml:space="preserve">grasped many of the underlying system and </w:t>
      </w:r>
      <w:r w:rsidR="00522331">
        <w:t>institutional</w:t>
      </w:r>
      <w:r w:rsidR="00E5636C">
        <w:t xml:space="preserve"> details</w:t>
      </w:r>
      <w:r w:rsidR="00961CBA">
        <w:t xml:space="preserve"> without their help!</w:t>
      </w:r>
    </w:p>
    <w:p w14:paraId="5825CCE0" w14:textId="3BEA040D" w:rsidR="0047391A" w:rsidRDefault="00AA5BF1" w:rsidP="00AA5BF1">
      <w:pPr>
        <w:pStyle w:val="ReferenceHead"/>
        <w:rPr>
          <w14:ligatures w14:val="standard"/>
        </w:rPr>
      </w:pPr>
      <w:r w:rsidRPr="00586A35">
        <w:rPr>
          <w14:ligatures w14:val="standard"/>
        </w:rPr>
        <w:t>REFERENCES</w:t>
      </w:r>
    </w:p>
    <w:p w14:paraId="6633EE62" w14:textId="6CC3D3CE" w:rsidR="0047391A" w:rsidRPr="000E64FC" w:rsidRDefault="0047391A" w:rsidP="00E60763">
      <w:pPr>
        <w:pStyle w:val="Bibentry"/>
        <w:rPr>
          <w:szCs w:val="14"/>
          <w14:ligatures w14:val="standard"/>
        </w:rPr>
      </w:pPr>
      <w:r w:rsidRPr="00586A35">
        <w:rPr>
          <w14:ligatures w14:val="standard"/>
        </w:rPr>
        <w:t>[1]</w:t>
      </w:r>
      <w:r w:rsidRPr="00586A35">
        <w:rPr>
          <w14:ligatures w14:val="standard"/>
        </w:rPr>
        <w:tab/>
      </w:r>
      <w:r w:rsidR="00551450" w:rsidRPr="00551450">
        <w:rPr>
          <w14:ligatures w14:val="standard"/>
        </w:rPr>
        <w:t xml:space="preserve">Blaine </w:t>
      </w:r>
      <w:proofErr w:type="spellStart"/>
      <w:r w:rsidR="00551450" w:rsidRPr="00551450">
        <w:rPr>
          <w14:ligatures w14:val="standard"/>
        </w:rPr>
        <w:t>Hauglie</w:t>
      </w:r>
      <w:proofErr w:type="spellEnd"/>
      <w:r w:rsidR="005B61A6">
        <w:rPr>
          <w14:ligatures w14:val="standard"/>
        </w:rPr>
        <w:t xml:space="preserve">. 2023. </w:t>
      </w:r>
      <w:r w:rsidR="0037608E" w:rsidRPr="0037608E">
        <w:rPr>
          <w14:ligatures w14:val="standard"/>
        </w:rPr>
        <w:t>Xbox Is Now the First Carbon Aware Console, Update Rolling Out to Everyone Soon</w:t>
      </w:r>
      <w:r w:rsidR="0037608E">
        <w:rPr>
          <w14:ligatures w14:val="standard"/>
        </w:rPr>
        <w:t>.</w:t>
      </w:r>
      <w:r w:rsidR="0021750B">
        <w:rPr>
          <w14:ligatures w14:val="standard"/>
        </w:rPr>
        <w:t xml:space="preserve"> </w:t>
      </w:r>
      <w:hyperlink r:id="rId26" w:history="1">
        <w:r w:rsidRPr="002F0EEA">
          <w:rPr>
            <w:rStyle w:val="Hyperlink"/>
            <w:szCs w:val="14"/>
          </w:rPr>
          <w:t>https://news.xbox.com/en-us/2023/01/11/xbox-carbon-aware-console-sustainability/</w:t>
        </w:r>
      </w:hyperlink>
      <w:r w:rsidR="0072046B">
        <w:rPr>
          <w:rStyle w:val="Hyperlink"/>
          <w:szCs w:val="14"/>
        </w:rPr>
        <w:t>,</w:t>
      </w:r>
      <w:r w:rsidR="00EE6BCA">
        <w:rPr>
          <w:szCs w:val="14"/>
        </w:rPr>
        <w:t xml:space="preserve"> 2023. Accessed: </w:t>
      </w:r>
      <w:r w:rsidR="00920FE7">
        <w:rPr>
          <w:szCs w:val="14"/>
        </w:rPr>
        <w:t>2023-02-07</w:t>
      </w:r>
    </w:p>
    <w:p w14:paraId="54893D9E" w14:textId="7E4C9413" w:rsidR="00E12E22" w:rsidRDefault="0047391A" w:rsidP="00E60763">
      <w:pPr>
        <w:pStyle w:val="Bibentry"/>
      </w:pPr>
      <w:r w:rsidRPr="000E64FC">
        <w:rPr>
          <w14:ligatures w14:val="standard"/>
        </w:rPr>
        <w:t>[2]</w:t>
      </w:r>
      <w:r w:rsidRPr="000E64FC">
        <w:rPr>
          <w14:ligatures w14:val="standard"/>
        </w:rPr>
        <w:tab/>
      </w:r>
      <w:r w:rsidR="00A77972" w:rsidRPr="00A77972">
        <w:t xml:space="preserve">Noman Bashir, Tian Guo, Mohammad </w:t>
      </w:r>
      <w:proofErr w:type="spellStart"/>
      <w:r w:rsidR="00A77972" w:rsidRPr="00A77972">
        <w:t>Hajiesmaili</w:t>
      </w:r>
      <w:proofErr w:type="spellEnd"/>
      <w:r w:rsidR="00A77972" w:rsidRPr="00A77972">
        <w:t>, David Irwin, Prashant Shenoy, Ramesh Sitaraman, Abel Souza, and Adam Wierman. 2021. Enabling Sustainable Clouds: The Case for Virtualizing the Energy System. In Proceedings of the ACM Symposium on Cloud Computing (</w:t>
      </w:r>
      <w:proofErr w:type="spellStart"/>
      <w:r w:rsidR="00A77972" w:rsidRPr="00A77972">
        <w:t>SoCC</w:t>
      </w:r>
      <w:proofErr w:type="spellEnd"/>
      <w:r w:rsidR="00A77972" w:rsidRPr="00A77972">
        <w:t xml:space="preserve"> '21). Association for Computing Machinery, New York, NY, USA, 350–358. </w:t>
      </w:r>
      <w:hyperlink r:id="rId27" w:history="1">
        <w:r w:rsidR="00E12E22" w:rsidRPr="000D16BE">
          <w:rPr>
            <w:rStyle w:val="Hyperlink"/>
          </w:rPr>
          <w:t>https://doi.org/10.1145/3472883.3487009</w:t>
        </w:r>
      </w:hyperlink>
    </w:p>
    <w:p w14:paraId="2EFECC16" w14:textId="09E87C20" w:rsidR="00E12E22" w:rsidRDefault="00E12E22" w:rsidP="00E60763">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rsidR="00136C54">
        <w:rPr>
          <w14:ligatures w14:val="standard"/>
        </w:rPr>
        <w:t>EIA</w:t>
      </w:r>
      <w:r w:rsidR="00741E52">
        <w:rPr>
          <w14:ligatures w14:val="standard"/>
        </w:rPr>
        <w:t xml:space="preserve"> Open Data API</w:t>
      </w:r>
      <w:r w:rsidR="00BC0FA9">
        <w:rPr>
          <w14:ligatures w14:val="standard"/>
        </w:rPr>
        <w:t>.</w:t>
      </w:r>
      <w:r w:rsidR="00136C54">
        <w:rPr>
          <w14:ligatures w14:val="standard"/>
        </w:rPr>
        <w:t xml:space="preserve"> </w:t>
      </w:r>
      <w:hyperlink r:id="rId28" w:history="1">
        <w:r w:rsidR="00741E52" w:rsidRPr="001914C8">
          <w:rPr>
            <w:rStyle w:val="Hyperlink"/>
            <w:rFonts w:eastAsia="Times New Roman"/>
            <w:szCs w:val="14"/>
          </w:rPr>
          <w:t>https://www.eia.gov/opendata/</w:t>
        </w:r>
      </w:hyperlink>
      <w:r w:rsidR="00F348D3">
        <w:rPr>
          <w:rFonts w:eastAsia="Times New Roman"/>
          <w:szCs w:val="14"/>
        </w:rPr>
        <w:t xml:space="preserve"> </w:t>
      </w:r>
    </w:p>
    <w:p w14:paraId="62202E72" w14:textId="7A45EF67" w:rsidR="00EF72CB" w:rsidRPr="00E12E22" w:rsidRDefault="00EF72CB" w:rsidP="00E60763">
      <w:pPr>
        <w:pStyle w:val="Bibentry"/>
        <w:rPr>
          <w:szCs w:val="14"/>
          <w14:ligatures w14:val="standard"/>
        </w:rPr>
      </w:pPr>
      <w:r w:rsidRPr="00586A35">
        <w:rPr>
          <w14:ligatures w14:val="standard"/>
        </w:rPr>
        <w:t>[</w:t>
      </w:r>
      <w:r>
        <w:rPr>
          <w14:ligatures w14:val="standard"/>
        </w:rPr>
        <w:t>4</w:t>
      </w:r>
      <w:r w:rsidRPr="00586A35">
        <w:rPr>
          <w14:ligatures w14:val="standard"/>
        </w:rPr>
        <w:t>]</w:t>
      </w:r>
      <w:r w:rsidRPr="00586A35">
        <w:rPr>
          <w14:ligatures w14:val="standard"/>
        </w:rPr>
        <w:tab/>
      </w:r>
      <w:r w:rsidR="006C2921">
        <w:rPr>
          <w14:ligatures w14:val="standard"/>
        </w:rPr>
        <w:t>MISO</w:t>
      </w:r>
      <w:r w:rsidR="009B517E">
        <w:rPr>
          <w14:ligatures w14:val="standard"/>
        </w:rPr>
        <w:t xml:space="preserve"> RT Data APIs</w:t>
      </w:r>
      <w:r w:rsidR="00BC0FA9">
        <w:rPr>
          <w14:ligatures w14:val="standard"/>
        </w:rPr>
        <w:t>.</w:t>
      </w:r>
      <w:r w:rsidR="006C2921">
        <w:rPr>
          <w14:ligatures w14:val="standard"/>
        </w:rPr>
        <w:t xml:space="preserve"> </w:t>
      </w:r>
      <w:hyperlink r:id="rId29" w:history="1">
        <w:r w:rsidR="009B517E" w:rsidRPr="001914C8">
          <w:rPr>
            <w:rStyle w:val="Hyperlink"/>
            <w:rFonts w:eastAsia="Times New Roman"/>
            <w:szCs w:val="14"/>
          </w:rPr>
          <w:t>https://www.misoenergy.org/markets-and-operations/RTDataAPIs/</w:t>
        </w:r>
      </w:hyperlink>
      <w:r w:rsidR="00187D40">
        <w:rPr>
          <w:rFonts w:eastAsia="Times New Roman"/>
          <w:szCs w:val="14"/>
        </w:rPr>
        <w:t xml:space="preserve"> </w:t>
      </w:r>
    </w:p>
    <w:p w14:paraId="32663E6C" w14:textId="32D61A11" w:rsidR="0047391A" w:rsidRPr="00586A35" w:rsidRDefault="0047391A" w:rsidP="00E60763">
      <w:pPr>
        <w:pStyle w:val="Bibentry"/>
        <w:rPr>
          <w14:ligatures w14:val="standard"/>
        </w:rPr>
      </w:pPr>
      <w:r w:rsidRPr="00586A35">
        <w:rPr>
          <w14:ligatures w14:val="standard"/>
        </w:rPr>
        <w:t>[</w:t>
      </w:r>
      <w:r w:rsidR="00EF72CB">
        <w:rPr>
          <w14:ligatures w14:val="standard"/>
        </w:rPr>
        <w:t>5</w:t>
      </w:r>
      <w:r w:rsidRPr="00586A35">
        <w:rPr>
          <w14:ligatures w14:val="standard"/>
        </w:rPr>
        <w:t>]</w:t>
      </w:r>
      <w:r w:rsidRPr="00586A35">
        <w:rPr>
          <w14:ligatures w14:val="standard"/>
        </w:rPr>
        <w:tab/>
      </w:r>
      <w:r w:rsidR="00FD3D1E" w:rsidRPr="00FD3D1E">
        <w:t xml:space="preserve">Rishikesh Jha, Stephen Lee, Srinivasan Iyengar, Mohammad H. </w:t>
      </w:r>
      <w:proofErr w:type="spellStart"/>
      <w:r w:rsidR="00FD3D1E" w:rsidRPr="00FD3D1E">
        <w:t>Hajiesmaili</w:t>
      </w:r>
      <w:proofErr w:type="spellEnd"/>
      <w:r w:rsidR="00FD3D1E" w:rsidRPr="00FD3D1E">
        <w:t>,</w:t>
      </w:r>
      <w:r w:rsidR="00FD3D1E" w:rsidRPr="00FD3D1E">
        <w:br/>
        <w:t>David Irwin, and Prashant Shenoy. 2020. Emission-aware Energy Storage</w:t>
      </w:r>
      <w:r w:rsidR="00FD3D1E" w:rsidRPr="00FD3D1E">
        <w:br/>
      </w:r>
      <w:r w:rsidR="00FD3D1E" w:rsidRPr="00FD3D1E">
        <w:lastRenderedPageBreak/>
        <w:t xml:space="preserve">Scheduling for a Greener </w:t>
      </w:r>
      <w:proofErr w:type="gramStart"/>
      <w:r w:rsidR="00FD3D1E" w:rsidRPr="00FD3D1E">
        <w:t>Grid .</w:t>
      </w:r>
      <w:proofErr w:type="gramEnd"/>
      <w:r w:rsidR="00FD3D1E" w:rsidRPr="00FD3D1E">
        <w:t xml:space="preserve"> In The Eleventh ACM International Conference</w:t>
      </w:r>
      <w:r w:rsidR="00FD3D1E" w:rsidRPr="00FD3D1E">
        <w:br/>
        <w:t>on Future Energy Systems (e-Energy’20), June 22–26, 2020, Virtual Event,</w:t>
      </w:r>
      <w:r w:rsidR="00FD3D1E" w:rsidRPr="00FD3D1E">
        <w:br/>
        <w:t>Australia. ACM, New York, NY, USA, 11 pages. https://doi.org/10.1145/</w:t>
      </w:r>
      <w:r w:rsidR="00FD3D1E" w:rsidRPr="00FD3D1E">
        <w:br/>
        <w:t>3396851.3397755</w:t>
      </w:r>
    </w:p>
    <w:p w14:paraId="2A0B4B0C" w14:textId="49E99F2E" w:rsidR="002F5A3C" w:rsidRDefault="0047391A" w:rsidP="00E60763">
      <w:pPr>
        <w:pStyle w:val="Bibentry"/>
      </w:pPr>
      <w:r w:rsidRPr="00586A35">
        <w:rPr>
          <w14:ligatures w14:val="standard"/>
        </w:rPr>
        <w:t>[</w:t>
      </w:r>
      <w:r w:rsidR="00EF72CB">
        <w:rPr>
          <w14:ligatures w14:val="standard"/>
        </w:rPr>
        <w:t>6</w:t>
      </w:r>
      <w:r w:rsidRPr="00586A35">
        <w:rPr>
          <w14:ligatures w14:val="standard"/>
        </w:rPr>
        <w:t>]</w:t>
      </w:r>
      <w:r w:rsidRPr="00586A35">
        <w:rPr>
          <w14:ligatures w14:val="standard"/>
        </w:rPr>
        <w:tab/>
      </w:r>
      <w:proofErr w:type="spellStart"/>
      <w:r w:rsidR="00297005" w:rsidRPr="00297005">
        <w:t>Diptyaroop</w:t>
      </w:r>
      <w:proofErr w:type="spellEnd"/>
      <w:r w:rsidR="00297005" w:rsidRPr="00297005">
        <w:t xml:space="preserve"> Maji, Ramesh K. Sitaraman, and Prashant Shenoy. 2022. DACF:</w:t>
      </w:r>
      <w:r w:rsidR="00297005" w:rsidRPr="00297005">
        <w:br/>
        <w:t>Day-ahead Carbon Intensity Forecasting of Power Grids using Machine</w:t>
      </w:r>
      <w:r w:rsidR="00297005" w:rsidRPr="00297005">
        <w:br/>
        <w:t>Learning. In The Thirteenth ACM International Conference on Future Energy</w:t>
      </w:r>
      <w:r w:rsidR="00297005" w:rsidRPr="00297005">
        <w:br/>
        <w:t>Systems (e-Energy ’22), June 28-July 1, 2022, Virtual Event, USA. ACM, New</w:t>
      </w:r>
      <w:r w:rsidR="00297005" w:rsidRPr="00297005">
        <w:br/>
        <w:t xml:space="preserve">York, NY, USA, 5 pages. </w:t>
      </w:r>
      <w:hyperlink r:id="rId30" w:history="1">
        <w:r w:rsidR="00E60763" w:rsidRPr="0060004E">
          <w:rPr>
            <w:rStyle w:val="Hyperlink"/>
          </w:rPr>
          <w:t>https://doi.org/10.1145/3538637.3538849</w:t>
        </w:r>
      </w:hyperlink>
    </w:p>
    <w:p w14:paraId="1C2CF875" w14:textId="6B15AFBA" w:rsidR="00E566AA" w:rsidRPr="00586A35" w:rsidRDefault="00E566AA" w:rsidP="00E566AA">
      <w:pPr>
        <w:pStyle w:val="Bibentry"/>
        <w:rPr>
          <w14:ligatures w14:val="standard"/>
        </w:rPr>
      </w:pPr>
      <w:r w:rsidRPr="00586A35">
        <w:rPr>
          <w14:ligatures w14:val="standard"/>
        </w:rPr>
        <w:t>[</w:t>
      </w:r>
      <w:r w:rsidR="001C4D52">
        <w:rPr>
          <w14:ligatures w14:val="standard"/>
        </w:rPr>
        <w:t>7</w:t>
      </w:r>
      <w:r w:rsidRPr="00586A35">
        <w:rPr>
          <w14:ligatures w14:val="standard"/>
        </w:rPr>
        <w:t>]</w:t>
      </w:r>
      <w:r w:rsidRPr="00586A35">
        <w:rPr>
          <w14:ligatures w14:val="standard"/>
        </w:rPr>
        <w:tab/>
      </w:r>
      <w:r w:rsidR="004D72B1">
        <w:rPr>
          <w14:ligatures w14:val="standard"/>
        </w:rPr>
        <w:t>District Energy</w:t>
      </w:r>
      <w:r w:rsidR="00F3481F">
        <w:rPr>
          <w14:ligatures w14:val="standard"/>
        </w:rPr>
        <w:t xml:space="preserve"> Fact Sheet. </w:t>
      </w:r>
      <w:hyperlink r:id="rId31" w:history="1">
        <w:r w:rsidR="00111E4B" w:rsidRPr="001914C8">
          <w:rPr>
            <w:rStyle w:val="Hyperlink"/>
          </w:rPr>
          <w:t>https://www.energy.gov/sites/default/files/2021/03/f83/District_Energy_Fact_Sheet.pdf</w:t>
        </w:r>
      </w:hyperlink>
      <w:r w:rsidR="00393631">
        <w:t>,</w:t>
      </w:r>
      <w:r w:rsidR="00111E4B">
        <w:t xml:space="preserve"> 20</w:t>
      </w:r>
      <w:r w:rsidR="00393631">
        <w:t>18. Accessed: 2023-02-07</w:t>
      </w:r>
    </w:p>
    <w:p w14:paraId="15640446" w14:textId="78091551" w:rsidR="002063E4" w:rsidRPr="00586A35" w:rsidRDefault="002063E4" w:rsidP="002063E4">
      <w:pPr>
        <w:pStyle w:val="Bibentry"/>
        <w:rPr>
          <w14:ligatures w14:val="standard"/>
        </w:rPr>
      </w:pPr>
      <w:r w:rsidRPr="00586A35">
        <w:rPr>
          <w14:ligatures w14:val="standard"/>
        </w:rPr>
        <w:t>[</w:t>
      </w:r>
      <w:r>
        <w:rPr>
          <w14:ligatures w14:val="standard"/>
        </w:rPr>
        <w:t>8</w:t>
      </w:r>
      <w:r w:rsidRPr="00586A35">
        <w:rPr>
          <w14:ligatures w14:val="standard"/>
        </w:rPr>
        <w:t>]</w:t>
      </w:r>
      <w:r w:rsidRPr="00586A35">
        <w:rPr>
          <w14:ligatures w14:val="standard"/>
        </w:rPr>
        <w:tab/>
      </w:r>
      <w:r w:rsidR="00D90056">
        <w:rPr>
          <w14:ligatures w14:val="standard"/>
        </w:rPr>
        <w:t xml:space="preserve">EPA Emission Factors Hub. </w:t>
      </w:r>
      <w:hyperlink r:id="rId32" w:history="1">
        <w:r w:rsidR="00D90056" w:rsidRPr="001914C8">
          <w:rPr>
            <w:rStyle w:val="Hyperlink"/>
            <w14:ligatures w14:val="standard"/>
          </w:rPr>
          <w:t>https://www.epa.gov/system/files/documents/2022-04/ghg_emission_factors_hub.pdf</w:t>
        </w:r>
      </w:hyperlink>
      <w:r w:rsidR="00D90056">
        <w:rPr>
          <w14:ligatures w14:val="standard"/>
        </w:rPr>
        <w:t xml:space="preserve">, </w:t>
      </w:r>
      <w:r w:rsidR="002F0885">
        <w:rPr>
          <w14:ligatures w14:val="standard"/>
        </w:rPr>
        <w:t>2022. Accessed 2023-12-01</w:t>
      </w:r>
      <w:r w:rsidR="001A1CD9">
        <w:rPr>
          <w14:ligatures w14:val="standard"/>
        </w:rPr>
        <w:t>.</w:t>
      </w:r>
    </w:p>
    <w:p w14:paraId="2814E823" w14:textId="3668519F" w:rsidR="00117777" w:rsidRDefault="00117777" w:rsidP="00117777">
      <w:pPr>
        <w:pStyle w:val="Bibentry"/>
        <w:rPr>
          <w14:ligatures w14:val="standard"/>
        </w:rPr>
      </w:pPr>
      <w:r w:rsidRPr="00586A35">
        <w:rPr>
          <w14:ligatures w14:val="standard"/>
        </w:rPr>
        <w:t>[</w:t>
      </w:r>
      <w:r>
        <w:rPr>
          <w14:ligatures w14:val="standard"/>
        </w:rPr>
        <w:t>9</w:t>
      </w:r>
      <w:r w:rsidRPr="00586A35">
        <w:rPr>
          <w14:ligatures w14:val="standard"/>
        </w:rPr>
        <w:t>]</w:t>
      </w:r>
      <w:r w:rsidRPr="00586A35">
        <w:rPr>
          <w14:ligatures w14:val="standard"/>
        </w:rPr>
        <w:tab/>
      </w:r>
      <w:proofErr w:type="spellStart"/>
      <w:r w:rsidR="00F97305">
        <w:rPr>
          <w14:ligatures w14:val="standard"/>
        </w:rPr>
        <w:t>Convergen</w:t>
      </w:r>
      <w:proofErr w:type="spellEnd"/>
      <w:r w:rsidR="00F97305">
        <w:rPr>
          <w14:ligatures w14:val="standard"/>
        </w:rPr>
        <w:t xml:space="preserve"> Energy. </w:t>
      </w:r>
      <w:hyperlink r:id="rId33" w:history="1">
        <w:r w:rsidR="00F8709E" w:rsidRPr="001914C8">
          <w:rPr>
            <w:rStyle w:val="Hyperlink"/>
            <w14:ligatures w14:val="standard"/>
          </w:rPr>
          <w:t>https://www.convergenenergy.com/</w:t>
        </w:r>
      </w:hyperlink>
      <w:r w:rsidR="00F8709E">
        <w:rPr>
          <w14:ligatures w14:val="standard"/>
        </w:rPr>
        <w:t>, 2023</w:t>
      </w:r>
    </w:p>
    <w:p w14:paraId="5E97F669" w14:textId="3080C194" w:rsidR="00580058" w:rsidRPr="00586A35" w:rsidRDefault="00580058" w:rsidP="00117777">
      <w:pPr>
        <w:pStyle w:val="Bibentry"/>
        <w:rPr>
          <w14:ligatures w14:val="standard"/>
        </w:rPr>
      </w:pPr>
      <w:r>
        <w:rPr>
          <w14:ligatures w14:val="standard"/>
        </w:rPr>
        <w:t xml:space="preserve">[10] </w:t>
      </w:r>
      <w:r w:rsidR="00076FB5">
        <w:rPr>
          <w14:ligatures w14:val="standard"/>
        </w:rPr>
        <w:t xml:space="preserve">MidAmerican Energy Fuel Mix </w:t>
      </w:r>
      <w:hyperlink r:id="rId34" w:history="1">
        <w:r w:rsidR="004A4C85" w:rsidRPr="001914C8">
          <w:rPr>
            <w:rStyle w:val="Hyperlink"/>
            <w14:ligatures w14:val="standard"/>
          </w:rPr>
          <w:t>https://www.midamericanenergy.com/energy-mix</w:t>
        </w:r>
      </w:hyperlink>
      <w:r w:rsidR="004A4C85">
        <w:rPr>
          <w14:ligatures w14:val="standard"/>
        </w:rPr>
        <w:t>, 2022</w:t>
      </w:r>
      <w:r w:rsidR="00405AA3">
        <w:rPr>
          <w14:ligatures w14:val="standard"/>
        </w:rPr>
        <w:t>. Access</w:t>
      </w:r>
      <w:r w:rsidR="001E3461">
        <w:rPr>
          <w14:ligatures w14:val="standard"/>
        </w:rPr>
        <w:t xml:space="preserve">ed: </w:t>
      </w:r>
      <w:r w:rsidR="00E24F11">
        <w:rPr>
          <w14:ligatures w14:val="standard"/>
        </w:rPr>
        <w:t>2023-12-01</w:t>
      </w:r>
    </w:p>
    <w:p w14:paraId="384B3E4F" w14:textId="004856AC" w:rsidR="00E60763" w:rsidRDefault="007F56C3" w:rsidP="00E60763">
      <w:pPr>
        <w:pStyle w:val="Bibentry"/>
      </w:pPr>
      <w:r>
        <w:t xml:space="preserve">[11] </w:t>
      </w:r>
      <w:r w:rsidR="00047DC1">
        <w:t xml:space="preserve">EIA </w:t>
      </w:r>
      <w:r w:rsidR="00EA4B06">
        <w:t xml:space="preserve">Electric CO2 Factors. </w:t>
      </w:r>
      <w:hyperlink r:id="rId35" w:history="1">
        <w:r w:rsidR="00EA4B06" w:rsidRPr="001914C8">
          <w:rPr>
            <w:rStyle w:val="Hyperlink"/>
          </w:rPr>
          <w:t>https://www.eia.gov/tools/faqs/faq.php?id=74&amp;t=11</w:t>
        </w:r>
      </w:hyperlink>
      <w:r w:rsidR="00EA4B06">
        <w:t>,</w:t>
      </w:r>
      <w:r w:rsidR="0057298A">
        <w:t xml:space="preserve"> 2022. Accessed: 2023-12-01</w:t>
      </w:r>
    </w:p>
    <w:p w14:paraId="3C60BA12" w14:textId="3CA99FC4" w:rsidR="006D40B7" w:rsidRDefault="00B80814" w:rsidP="00E60763">
      <w:pPr>
        <w:pStyle w:val="Bibentry"/>
      </w:pPr>
      <w:r>
        <w:t xml:space="preserve">[12] </w:t>
      </w:r>
      <w:proofErr w:type="spellStart"/>
      <w:r w:rsidR="00511FF8">
        <w:t>Aveva</w:t>
      </w:r>
      <w:proofErr w:type="spellEnd"/>
      <w:r w:rsidR="00511FF8">
        <w:t xml:space="preserve"> PI System</w:t>
      </w:r>
      <w:r w:rsidR="00D72A65">
        <w:t xml:space="preserve">. </w:t>
      </w:r>
      <w:hyperlink r:id="rId36" w:history="1">
        <w:r w:rsidRPr="00FA079E">
          <w:rPr>
            <w:rStyle w:val="Hyperlink"/>
          </w:rPr>
          <w:t>https://www.aveva.com/en/products/aveva-pi-system/</w:t>
        </w:r>
      </w:hyperlink>
      <w:r w:rsidR="00ED76E6">
        <w:t>, 2023</w:t>
      </w:r>
    </w:p>
    <w:p w14:paraId="55B313EE" w14:textId="3FCF9A9D" w:rsidR="003D5275" w:rsidRDefault="003D5275" w:rsidP="00E60763">
      <w:pPr>
        <w:pStyle w:val="Bibentry"/>
      </w:pPr>
      <w:r>
        <w:t xml:space="preserve">[13] </w:t>
      </w:r>
      <w:r w:rsidR="00772B27" w:rsidRPr="00772B27">
        <w:t xml:space="preserve">N. </w:t>
      </w:r>
      <w:proofErr w:type="spellStart"/>
      <w:r w:rsidR="00772B27" w:rsidRPr="00772B27">
        <w:t>Halbwachs</w:t>
      </w:r>
      <w:proofErr w:type="spellEnd"/>
      <w:r w:rsidR="00772B27" w:rsidRPr="00772B27">
        <w:t xml:space="preserve">, P. Caspi, P. Raymond and D. </w:t>
      </w:r>
      <w:proofErr w:type="spellStart"/>
      <w:r w:rsidR="00772B27" w:rsidRPr="00772B27">
        <w:t>Pilaud</w:t>
      </w:r>
      <w:proofErr w:type="spellEnd"/>
      <w:r w:rsidR="00772B27" w:rsidRPr="00772B27">
        <w:t xml:space="preserve">, "The synchronous data flow programming language LUSTRE," in Proceedings of the IEEE, vol. 79, no. 9, pp. 1305-1320, Sept. 1991, </w:t>
      </w:r>
      <w:proofErr w:type="spellStart"/>
      <w:r w:rsidR="00772B27" w:rsidRPr="00772B27">
        <w:t>doi</w:t>
      </w:r>
      <w:proofErr w:type="spellEnd"/>
      <w:r w:rsidR="00772B27" w:rsidRPr="00772B27">
        <w:t>: 10.1109/5.97300.</w:t>
      </w:r>
    </w:p>
    <w:p w14:paraId="790A15A5" w14:textId="0C6B7574" w:rsidR="00AE7E32" w:rsidRDefault="00AE7E32" w:rsidP="00E60763">
      <w:pPr>
        <w:pStyle w:val="Bibentry"/>
      </w:pPr>
      <w:r>
        <w:t xml:space="preserve">[14] </w:t>
      </w:r>
      <w:r w:rsidR="00FD699A" w:rsidRPr="00FD699A">
        <w:t>Units.NET</w:t>
      </w:r>
      <w:r w:rsidR="00425712">
        <w:t xml:space="preserve">. </w:t>
      </w:r>
      <w:r w:rsidR="00425712" w:rsidRPr="00425712">
        <w:t>Add strongly typed quantities to your code and get merrily on with your life.</w:t>
      </w:r>
      <w:r w:rsidR="00425712">
        <w:t xml:space="preserve"> </w:t>
      </w:r>
      <w:hyperlink r:id="rId37" w:history="1">
        <w:r w:rsidRPr="00655041">
          <w:rPr>
            <w:rStyle w:val="Hyperlink"/>
          </w:rPr>
          <w:t>https://github.com/angularsen/UnitsNet</w:t>
        </w:r>
      </w:hyperlink>
      <w:r w:rsidR="00113B84">
        <w:t>, 2023</w:t>
      </w:r>
    </w:p>
    <w:p w14:paraId="266266A2" w14:textId="0B568BFB" w:rsidR="001505C8" w:rsidRDefault="001505C8" w:rsidP="001505C8">
      <w:pPr>
        <w:pStyle w:val="Bibentry"/>
      </w:pPr>
      <w:r>
        <w:t xml:space="preserve">[15] </w:t>
      </w:r>
      <w:r w:rsidR="009A3EC3">
        <w:t>Dynamic Emissions Modeler</w:t>
      </w:r>
      <w:r w:rsidR="00985163">
        <w:t xml:space="preserve">. A software tool built in collaboration with the University of Iowa and ENGIE to dynamically model energy systems. </w:t>
      </w:r>
      <w:hyperlink r:id="rId38" w:history="1">
        <w:r w:rsidR="00985163" w:rsidRPr="001914C8">
          <w:rPr>
            <w:rStyle w:val="Hyperlink"/>
          </w:rPr>
          <w:t>https://github.com/ryan-policheri/DynamicEmissionsModeler</w:t>
        </w:r>
      </w:hyperlink>
      <w:r w:rsidR="00985163">
        <w:t>, 2023</w:t>
      </w:r>
    </w:p>
    <w:p w14:paraId="10B9F383" w14:textId="1C13118A" w:rsidR="004E2322" w:rsidRDefault="004E2322" w:rsidP="001505C8">
      <w:pPr>
        <w:pStyle w:val="Bibentry"/>
      </w:pPr>
      <w:r>
        <w:t xml:space="preserve">[16] </w:t>
      </w:r>
      <w:r w:rsidR="002906A0" w:rsidRPr="002906A0">
        <w:t>UI announces it will be coal-free by 2025</w:t>
      </w:r>
      <w:r w:rsidR="002906A0">
        <w:t xml:space="preserve">. </w:t>
      </w:r>
      <w:hyperlink r:id="rId39" w:history="1">
        <w:r w:rsidR="002906A0" w:rsidRPr="001914C8">
          <w:rPr>
            <w:rStyle w:val="Hyperlink"/>
          </w:rPr>
          <w:t>https://now.uiowa.edu/2017/02/ui-announces-it-will-be-coal-free-2025</w:t>
        </w:r>
      </w:hyperlink>
      <w:r w:rsidR="002906A0">
        <w:t>, 2017. Accessed: 2023-02-07</w:t>
      </w:r>
    </w:p>
    <w:p w14:paraId="382B5781" w14:textId="5D17AFDF" w:rsidR="00C14A4F" w:rsidRPr="00AF39A2" w:rsidRDefault="00C20816" w:rsidP="00AF39A2">
      <w:pPr>
        <w:pStyle w:val="Bibentry"/>
      </w:pPr>
      <w:r>
        <w:t>[17]</w:t>
      </w:r>
      <w:r w:rsidR="007A5C6A">
        <w:t xml:space="preserve"> </w:t>
      </w:r>
      <w:r w:rsidR="00F81982">
        <w:t xml:space="preserve">EPA </w:t>
      </w:r>
      <w:r w:rsidR="00513023">
        <w:t>Greenhous Gas Equivalencies Calculator.</w:t>
      </w:r>
      <w:r>
        <w:t xml:space="preserve"> </w:t>
      </w:r>
      <w:hyperlink r:id="rId40" w:history="1">
        <w:r w:rsidR="00F81982" w:rsidRPr="001914C8">
          <w:rPr>
            <w:rStyle w:val="Hyperlink"/>
          </w:rPr>
          <w:t>https://www.epa.gov/energy/greenhouse-gas-equivalencies-calculator</w:t>
        </w:r>
      </w:hyperlink>
      <w:r w:rsidR="00681872">
        <w:t>, 2022. Accessed 2022-12-01</w:t>
      </w:r>
      <w:r w:rsidR="00C14A4F" w:rsidRPr="00C14A4F">
        <w:rPr>
          <w:vanish/>
          <w:szCs w:val="14"/>
          <w14:ligatures w14:val="standard"/>
        </w:rPr>
        <w:t>Conference Name:ACM Woodstock conference</w:t>
      </w:r>
    </w:p>
    <w:p w14:paraId="382B5782" w14:textId="07EE0709" w:rsidR="00C14A4F" w:rsidRDefault="00C135A7" w:rsidP="00C81C6D">
      <w:pPr>
        <w:pStyle w:val="MetadataHead"/>
        <w:ind w:left="302" w:hanging="302"/>
        <w:rPr>
          <w:color w:val="auto"/>
          <w:sz w:val="14"/>
          <w:szCs w:val="14"/>
          <w14:ligatures w14:val="standard"/>
        </w:rPr>
      </w:pPr>
      <w:r>
        <w:rPr>
          <w:color w:val="auto"/>
          <w:sz w:val="14"/>
          <w:szCs w:val="14"/>
          <w14:ligatures w14:val="standard"/>
        </w:rPr>
        <w:t>[18</w:t>
      </w:r>
      <w:r w:rsidR="00A86C4C">
        <w:rPr>
          <w:color w:val="auto"/>
          <w:sz w:val="14"/>
          <w:szCs w:val="14"/>
          <w14:ligatures w14:val="standard"/>
        </w:rPr>
        <w:t xml:space="preserve">] </w:t>
      </w:r>
      <w:r w:rsidR="00932CBA" w:rsidRPr="00932CBA">
        <w:rPr>
          <w:color w:val="auto"/>
          <w:sz w:val="14"/>
          <w:szCs w:val="14"/>
          <w14:ligatures w14:val="standard"/>
        </w:rPr>
        <w:t>The Inflation Reduction Act Includes a Bonanza for the Carbon Capture Industry</w:t>
      </w:r>
      <w:r w:rsidR="00932CBA">
        <w:rPr>
          <w:color w:val="auto"/>
          <w:sz w:val="14"/>
          <w:szCs w:val="14"/>
          <w14:ligatures w14:val="standard"/>
        </w:rPr>
        <w:t xml:space="preserve">. </w:t>
      </w:r>
      <w:hyperlink r:id="rId41" w:history="1">
        <w:r w:rsidR="00331106" w:rsidRPr="00331106">
          <w:rPr>
            <w:rStyle w:val="Hyperlink"/>
            <w:sz w:val="14"/>
            <w:szCs w:val="14"/>
            <w14:ligatures w14:val="standard"/>
          </w:rPr>
          <w:t>https://time.com/6205570/inflation-reduction-act-carbon-capture/</w:t>
        </w:r>
      </w:hyperlink>
      <w:r w:rsidR="008F0A00">
        <w:rPr>
          <w:color w:val="auto"/>
          <w:sz w:val="14"/>
          <w:szCs w:val="14"/>
          <w14:ligatures w14:val="standard"/>
        </w:rPr>
        <w:t>, 202</w:t>
      </w:r>
      <w:r w:rsidR="00331106">
        <w:rPr>
          <w:color w:val="auto"/>
          <w:sz w:val="14"/>
          <w:szCs w:val="14"/>
          <w14:ligatures w14:val="standard"/>
        </w:rPr>
        <w:t>2</w:t>
      </w:r>
      <w:r w:rsidR="008F0A00">
        <w:rPr>
          <w:color w:val="auto"/>
          <w:sz w:val="14"/>
          <w:szCs w:val="14"/>
          <w14:ligatures w14:val="standard"/>
        </w:rPr>
        <w:t>. Access 2023-02-</w:t>
      </w:r>
      <w:r w:rsidR="007F05EA">
        <w:rPr>
          <w:color w:val="auto"/>
          <w:sz w:val="14"/>
          <w:szCs w:val="14"/>
          <w14:ligatures w14:val="standard"/>
        </w:rPr>
        <w:t>07</w:t>
      </w:r>
      <w:r w:rsidR="008F0A00" w:rsidRPr="00C14A4F">
        <w:rPr>
          <w:vanish/>
          <w:color w:val="auto"/>
          <w:sz w:val="14"/>
          <w:szCs w:val="14"/>
          <w14:ligatures w14:val="standard"/>
        </w:rPr>
        <w:t xml:space="preserve"> </w:t>
      </w:r>
      <w:r w:rsidR="00C14A4F" w:rsidRPr="00C14A4F">
        <w:rPr>
          <w:vanish/>
          <w:color w:val="auto"/>
          <w:sz w:val="14"/>
          <w:szCs w:val="14"/>
          <w14:ligatures w14:val="standard"/>
        </w:rPr>
        <w:t>Conference Short Name:WOODSTOCK’18</w:t>
      </w:r>
    </w:p>
    <w:p w14:paraId="672C403F" w14:textId="6FBE913C" w:rsidR="00DC4D18" w:rsidRPr="00C14A4F" w:rsidRDefault="00DC4D18" w:rsidP="00C14A4F">
      <w:pPr>
        <w:pStyle w:val="MetadataHead"/>
        <w:rPr>
          <w:vanish/>
          <w:color w:val="auto"/>
          <w:sz w:val="14"/>
          <w:szCs w:val="14"/>
          <w14:ligatures w14:val="standard"/>
        </w:rPr>
      </w:pPr>
      <w:r>
        <w:rPr>
          <w:color w:val="auto"/>
          <w:sz w:val="14"/>
          <w:szCs w:val="14"/>
          <w14:ligatures w14:val="standard"/>
        </w:rPr>
        <w:t xml:space="preserve">[19] </w:t>
      </w:r>
      <w:r w:rsidR="00C27BF8">
        <w:rPr>
          <w:color w:val="auto"/>
          <w:sz w:val="14"/>
          <w:szCs w:val="14"/>
          <w14:ligatures w14:val="standard"/>
        </w:rPr>
        <w:t xml:space="preserve">EIA Natural Gas Price. </w:t>
      </w:r>
      <w:hyperlink r:id="rId42" w:history="1">
        <w:r w:rsidR="00C27BF8" w:rsidRPr="001914C8">
          <w:rPr>
            <w:rStyle w:val="Hyperlink"/>
            <w:sz w:val="14"/>
            <w:szCs w:val="14"/>
            <w14:ligatures w14:val="standard"/>
          </w:rPr>
          <w:t>https://www.eia.gov/dnav/ng/hist/n3035us3m.htm</w:t>
        </w:r>
      </w:hyperlink>
      <w:r w:rsidR="007C4395">
        <w:rPr>
          <w:color w:val="auto"/>
          <w:sz w:val="14"/>
          <w:szCs w:val="14"/>
          <w14:ligatures w14:val="standard"/>
        </w:rPr>
        <w:t>, 2023</w:t>
      </w:r>
    </w:p>
    <w:p w14:paraId="382B578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82B578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82B578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382B57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82B578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382B578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82B578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382B578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382B578B" w14:textId="2D08D01E"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9" w:name="intm"/>
      <w:bookmarkEnd w:id="9"/>
      <w:r w:rsidR="00A86C4C">
        <w:rPr>
          <w:vanish/>
          <w:color w:val="auto"/>
          <w:sz w:val="14"/>
          <w:szCs w:val="14"/>
          <w14:ligatures w14:val="standard"/>
        </w:rPr>
        <w:t xml:space="preserve">] </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yan Policheri" w:date="2023-04-07T19:27:00Z" w:initials="RP">
    <w:p w14:paraId="6672E15A" w14:textId="77777777" w:rsidR="00DB7D94" w:rsidRDefault="00DB7D94" w:rsidP="00596A8E">
      <w:pPr>
        <w:pStyle w:val="CommentText"/>
        <w:jc w:val="left"/>
      </w:pPr>
      <w:r>
        <w:rPr>
          <w:rStyle w:val="CommentReference"/>
        </w:rPr>
        <w:annotationRef/>
      </w:r>
      <w:r>
        <w:t>Note: this paper was not accepted to the target conference (e-energy 2023). We will try again next year incorporating the suggestions from the peer-review in the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72E1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AED04" w16cex:dateUtc="2023-04-08T0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72E15A" w16cid:durableId="27DAED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2D32" w14:textId="77777777" w:rsidR="007F1E02" w:rsidRDefault="007F1E02">
      <w:r>
        <w:separator/>
      </w:r>
    </w:p>
  </w:endnote>
  <w:endnote w:type="continuationSeparator" w:id="0">
    <w:p w14:paraId="6B1A509F" w14:textId="77777777" w:rsidR="007F1E02" w:rsidRDefault="007F1E02">
      <w:r>
        <w:continuationSeparator/>
      </w:r>
    </w:p>
  </w:endnote>
  <w:endnote w:type="continuationNotice" w:id="1">
    <w:p w14:paraId="1F6D1CCB" w14:textId="77777777" w:rsidR="007F1E02" w:rsidRDefault="007F1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579E" w14:textId="77777777" w:rsidR="00586A35" w:rsidRPr="00586A35" w:rsidRDefault="00586A35" w:rsidP="00586A35">
    <w:pPr>
      <w:pStyle w:val="Footer"/>
      <w:rPr>
        <w:rStyle w:val="PageNumber"/>
        <w:rFonts w:ascii="Linux Biolinum" w:hAnsi="Linux Biolinum" w:cs="Linux Biolinum"/>
      </w:rPr>
    </w:pPr>
  </w:p>
  <w:p w14:paraId="382B579F"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57A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5A4E0" w14:textId="77777777" w:rsidR="007F1E02" w:rsidRDefault="007F1E02">
      <w:r>
        <w:separator/>
      </w:r>
    </w:p>
  </w:footnote>
  <w:footnote w:type="continuationSeparator" w:id="0">
    <w:p w14:paraId="0D2EBE18" w14:textId="77777777" w:rsidR="007F1E02" w:rsidRDefault="007F1E02">
      <w:r>
        <w:continuationSeparator/>
      </w:r>
    </w:p>
  </w:footnote>
  <w:footnote w:type="continuationNotice" w:id="1">
    <w:p w14:paraId="78B9FFE9" w14:textId="77777777" w:rsidR="007F1E02" w:rsidRDefault="007F1E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382B5798" w14:textId="77777777" w:rsidTr="00586A35">
      <w:tc>
        <w:tcPr>
          <w:tcW w:w="2500" w:type="pct"/>
          <w:vAlign w:val="center"/>
        </w:tcPr>
        <w:p w14:paraId="382B5796" w14:textId="41A54C82" w:rsidR="00586A35" w:rsidRPr="00586A35" w:rsidRDefault="0029153A" w:rsidP="00586A35">
          <w:pPr>
            <w:pStyle w:val="Header"/>
            <w:tabs>
              <w:tab w:val="clear" w:pos="4320"/>
              <w:tab w:val="clear" w:pos="8640"/>
            </w:tabs>
            <w:jc w:val="left"/>
            <w:rPr>
              <w:rFonts w:ascii="Linux Biolinum" w:hAnsi="Linux Biolinum" w:cs="Linux Biolinum"/>
            </w:rPr>
          </w:pPr>
          <w:r w:rsidRPr="0029153A">
            <w:rPr>
              <w:rFonts w:ascii="Linux Biolinum" w:hAnsi="Linux Biolinum" w:cs="Linux Biolinum"/>
            </w:rPr>
            <w:t>e-Energy’2</w:t>
          </w:r>
          <w:r w:rsidR="00EF4CB1">
            <w:rPr>
              <w:rFonts w:ascii="Linux Biolinum" w:hAnsi="Linux Biolinum" w:cs="Linux Biolinum"/>
            </w:rPr>
            <w:t>3</w:t>
          </w:r>
          <w:r w:rsidRPr="0029153A">
            <w:rPr>
              <w:rFonts w:ascii="Linux Biolinum" w:hAnsi="Linux Biolinum" w:cs="Linux Biolinum"/>
            </w:rPr>
            <w:t>, June 20–23, 2023, Orlando, Florida</w:t>
          </w:r>
        </w:p>
      </w:tc>
      <w:tc>
        <w:tcPr>
          <w:tcW w:w="2500" w:type="pct"/>
          <w:vAlign w:val="center"/>
        </w:tcPr>
        <w:p w14:paraId="382B5797" w14:textId="7FC3AD0C" w:rsidR="00586A35" w:rsidRPr="00586A35" w:rsidRDefault="0029153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R</w:t>
          </w:r>
          <w:r w:rsidR="00586A35" w:rsidRPr="00586A35">
            <w:rPr>
              <w:rFonts w:ascii="Linux Biolinum" w:hAnsi="Linux Biolinum" w:cs="Linux Biolinum"/>
            </w:rPr>
            <w:t xml:space="preserve">. </w:t>
          </w:r>
          <w:r>
            <w:rPr>
              <w:rFonts w:ascii="Linux Biolinum" w:hAnsi="Linux Biolinum" w:cs="Linux Biolinum"/>
            </w:rPr>
            <w:t>Policheri</w:t>
          </w:r>
          <w:r w:rsidR="00586A35" w:rsidRPr="00586A35">
            <w:rPr>
              <w:rFonts w:ascii="Linux Biolinum" w:hAnsi="Linux Biolinum" w:cs="Linux Biolinum"/>
            </w:rPr>
            <w:t xml:space="preserve"> et al.</w:t>
          </w:r>
        </w:p>
      </w:tc>
    </w:tr>
  </w:tbl>
  <w:p w14:paraId="382B5799"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382B579C" w14:textId="77777777" w:rsidTr="00586A35">
      <w:tc>
        <w:tcPr>
          <w:tcW w:w="2500" w:type="pct"/>
          <w:vAlign w:val="center"/>
        </w:tcPr>
        <w:p w14:paraId="382B579A" w14:textId="0B00BBD5" w:rsidR="00586A35" w:rsidRPr="00586A35" w:rsidRDefault="003E53C5" w:rsidP="00586A35">
          <w:pPr>
            <w:pStyle w:val="Header"/>
            <w:tabs>
              <w:tab w:val="clear" w:pos="4320"/>
              <w:tab w:val="clear" w:pos="8640"/>
            </w:tabs>
            <w:jc w:val="left"/>
            <w:rPr>
              <w:rFonts w:ascii="Linux Biolinum" w:hAnsi="Linux Biolinum" w:cs="Linux Biolinum"/>
            </w:rPr>
          </w:pPr>
          <w:r w:rsidRPr="003E53C5">
            <w:rPr>
              <w:rFonts w:ascii="Linux Biolinum" w:hAnsi="Linux Biolinum" w:cs="Linux Biolinum"/>
            </w:rPr>
            <w:t>Energy Modeling and Carbon Footprint Software for Campus Energy Systems</w:t>
          </w:r>
        </w:p>
      </w:tc>
      <w:tc>
        <w:tcPr>
          <w:tcW w:w="2500" w:type="pct"/>
          <w:vAlign w:val="center"/>
        </w:tcPr>
        <w:p w14:paraId="382B579B" w14:textId="17B88A68" w:rsidR="00586A35" w:rsidRPr="00586A35" w:rsidRDefault="003E53C5" w:rsidP="00586A35">
          <w:pPr>
            <w:pStyle w:val="Header"/>
            <w:tabs>
              <w:tab w:val="clear" w:pos="4320"/>
              <w:tab w:val="clear" w:pos="8640"/>
            </w:tabs>
            <w:jc w:val="right"/>
            <w:rPr>
              <w:rFonts w:ascii="Linux Biolinum" w:hAnsi="Linux Biolinum" w:cs="Linux Biolinum"/>
            </w:rPr>
          </w:pPr>
          <w:r w:rsidRPr="003E53C5">
            <w:rPr>
              <w:rFonts w:ascii="Linux Biolinum" w:hAnsi="Linux Biolinum" w:cs="Linux Biolinum"/>
            </w:rPr>
            <w:t>e-Energy’2</w:t>
          </w:r>
          <w:r w:rsidR="004972F5">
            <w:rPr>
              <w:rFonts w:ascii="Linux Biolinum" w:hAnsi="Linux Biolinum" w:cs="Linux Biolinum"/>
            </w:rPr>
            <w:t>3</w:t>
          </w:r>
          <w:r w:rsidRPr="003E53C5">
            <w:rPr>
              <w:rFonts w:ascii="Linux Biolinum" w:hAnsi="Linux Biolinum" w:cs="Linux Biolinum"/>
            </w:rPr>
            <w:t>, June 20–23, 2023, Orlando, Florida</w:t>
          </w:r>
        </w:p>
      </w:tc>
    </w:tr>
  </w:tbl>
  <w:p w14:paraId="382B579D"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4C4F4374"/>
    <w:multiLevelType w:val="hybridMultilevel"/>
    <w:tmpl w:val="9EBAC5AE"/>
    <w:lvl w:ilvl="0" w:tplc="36A49C0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6736786">
    <w:abstractNumId w:val="29"/>
  </w:num>
  <w:num w:numId="2" w16cid:durableId="1054549019">
    <w:abstractNumId w:val="14"/>
  </w:num>
  <w:num w:numId="3" w16cid:durableId="1990791679">
    <w:abstractNumId w:val="10"/>
  </w:num>
  <w:num w:numId="4" w16cid:durableId="314070381">
    <w:abstractNumId w:val="28"/>
  </w:num>
  <w:num w:numId="5" w16cid:durableId="1897398735">
    <w:abstractNumId w:val="19"/>
  </w:num>
  <w:num w:numId="6" w16cid:durableId="90900349">
    <w:abstractNumId w:val="15"/>
  </w:num>
  <w:num w:numId="7" w16cid:durableId="708183256">
    <w:abstractNumId w:val="26"/>
  </w:num>
  <w:num w:numId="8" w16cid:durableId="882903900">
    <w:abstractNumId w:val="22"/>
  </w:num>
  <w:num w:numId="9" w16cid:durableId="756707006">
    <w:abstractNumId w:val="25"/>
  </w:num>
  <w:num w:numId="10" w16cid:durableId="896935706">
    <w:abstractNumId w:val="9"/>
  </w:num>
  <w:num w:numId="11" w16cid:durableId="1341546481">
    <w:abstractNumId w:val="7"/>
  </w:num>
  <w:num w:numId="12" w16cid:durableId="1726684166">
    <w:abstractNumId w:val="6"/>
  </w:num>
  <w:num w:numId="13" w16cid:durableId="709380621">
    <w:abstractNumId w:val="5"/>
  </w:num>
  <w:num w:numId="14" w16cid:durableId="1088581907">
    <w:abstractNumId w:val="4"/>
  </w:num>
  <w:num w:numId="15" w16cid:durableId="224994453">
    <w:abstractNumId w:val="8"/>
  </w:num>
  <w:num w:numId="16" w16cid:durableId="1024937048">
    <w:abstractNumId w:val="3"/>
  </w:num>
  <w:num w:numId="17" w16cid:durableId="1087920955">
    <w:abstractNumId w:val="2"/>
  </w:num>
  <w:num w:numId="18" w16cid:durableId="311100284">
    <w:abstractNumId w:val="1"/>
  </w:num>
  <w:num w:numId="19" w16cid:durableId="966816865">
    <w:abstractNumId w:val="0"/>
  </w:num>
  <w:num w:numId="20" w16cid:durableId="2141916727">
    <w:abstractNumId w:val="21"/>
  </w:num>
  <w:num w:numId="21" w16cid:durableId="362436827">
    <w:abstractNumId w:val="24"/>
  </w:num>
  <w:num w:numId="22" w16cid:durableId="1420982057">
    <w:abstractNumId w:val="30"/>
  </w:num>
  <w:num w:numId="23" w16cid:durableId="2006401237">
    <w:abstractNumId w:val="13"/>
  </w:num>
  <w:num w:numId="24" w16cid:durableId="2560796">
    <w:abstractNumId w:val="27"/>
  </w:num>
  <w:num w:numId="25" w16cid:durableId="905603616">
    <w:abstractNumId w:val="23"/>
  </w:num>
  <w:num w:numId="26" w16cid:durableId="2105835510">
    <w:abstractNumId w:val="16"/>
  </w:num>
  <w:num w:numId="27" w16cid:durableId="11065846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01117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49213940">
    <w:abstractNumId w:val="17"/>
  </w:num>
  <w:num w:numId="30" w16cid:durableId="581794249">
    <w:abstractNumId w:val="12"/>
  </w:num>
  <w:num w:numId="31" w16cid:durableId="1428578670">
    <w:abstractNumId w:val="11"/>
  </w:num>
  <w:num w:numId="32" w16cid:durableId="1106652102">
    <w:abstractNumId w:val="20"/>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Policheri">
    <w15:presenceInfo w15:providerId="Windows Live" w15:userId="7303d0affa24d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06D5"/>
    <w:rsid w:val="000019C1"/>
    <w:rsid w:val="00001A42"/>
    <w:rsid w:val="00002544"/>
    <w:rsid w:val="0000327D"/>
    <w:rsid w:val="00003B08"/>
    <w:rsid w:val="000045C0"/>
    <w:rsid w:val="00004CE2"/>
    <w:rsid w:val="00005704"/>
    <w:rsid w:val="0000598B"/>
    <w:rsid w:val="0000691D"/>
    <w:rsid w:val="0000720E"/>
    <w:rsid w:val="00007EE1"/>
    <w:rsid w:val="00007FFC"/>
    <w:rsid w:val="000118B4"/>
    <w:rsid w:val="00013E14"/>
    <w:rsid w:val="00015298"/>
    <w:rsid w:val="00016F9E"/>
    <w:rsid w:val="00017E0C"/>
    <w:rsid w:val="00017E71"/>
    <w:rsid w:val="00020F85"/>
    <w:rsid w:val="000212D6"/>
    <w:rsid w:val="0002181F"/>
    <w:rsid w:val="000228D0"/>
    <w:rsid w:val="00022EC8"/>
    <w:rsid w:val="0002316C"/>
    <w:rsid w:val="00023609"/>
    <w:rsid w:val="000241E7"/>
    <w:rsid w:val="0002498E"/>
    <w:rsid w:val="00024E5B"/>
    <w:rsid w:val="000254FC"/>
    <w:rsid w:val="000263EB"/>
    <w:rsid w:val="0002649E"/>
    <w:rsid w:val="0002745A"/>
    <w:rsid w:val="00027829"/>
    <w:rsid w:val="000278DF"/>
    <w:rsid w:val="000279C1"/>
    <w:rsid w:val="000279C2"/>
    <w:rsid w:val="000314AA"/>
    <w:rsid w:val="000316C6"/>
    <w:rsid w:val="00032B74"/>
    <w:rsid w:val="00032C62"/>
    <w:rsid w:val="00033F4F"/>
    <w:rsid w:val="00034FDC"/>
    <w:rsid w:val="00035675"/>
    <w:rsid w:val="00035FAD"/>
    <w:rsid w:val="000363FE"/>
    <w:rsid w:val="000370C9"/>
    <w:rsid w:val="00040DA4"/>
    <w:rsid w:val="00041330"/>
    <w:rsid w:val="000414CD"/>
    <w:rsid w:val="00041E9D"/>
    <w:rsid w:val="0004295D"/>
    <w:rsid w:val="00043482"/>
    <w:rsid w:val="00044E91"/>
    <w:rsid w:val="00045252"/>
    <w:rsid w:val="00045D57"/>
    <w:rsid w:val="0004658A"/>
    <w:rsid w:val="00046705"/>
    <w:rsid w:val="00047398"/>
    <w:rsid w:val="00047DC1"/>
    <w:rsid w:val="00050A84"/>
    <w:rsid w:val="00050AFB"/>
    <w:rsid w:val="00050EEF"/>
    <w:rsid w:val="00051B53"/>
    <w:rsid w:val="00052A1A"/>
    <w:rsid w:val="00052C34"/>
    <w:rsid w:val="0005531B"/>
    <w:rsid w:val="0005531F"/>
    <w:rsid w:val="00055881"/>
    <w:rsid w:val="00056777"/>
    <w:rsid w:val="00056789"/>
    <w:rsid w:val="00056EDA"/>
    <w:rsid w:val="00060CBE"/>
    <w:rsid w:val="00061076"/>
    <w:rsid w:val="000616E4"/>
    <w:rsid w:val="00061E86"/>
    <w:rsid w:val="000623E4"/>
    <w:rsid w:val="00062D29"/>
    <w:rsid w:val="00062F38"/>
    <w:rsid w:val="000665F8"/>
    <w:rsid w:val="000670B2"/>
    <w:rsid w:val="000678D1"/>
    <w:rsid w:val="00067A45"/>
    <w:rsid w:val="00070811"/>
    <w:rsid w:val="000711E9"/>
    <w:rsid w:val="000713CD"/>
    <w:rsid w:val="00071886"/>
    <w:rsid w:val="00072BA8"/>
    <w:rsid w:val="00072E69"/>
    <w:rsid w:val="000730E1"/>
    <w:rsid w:val="0007392C"/>
    <w:rsid w:val="000739F9"/>
    <w:rsid w:val="00073F41"/>
    <w:rsid w:val="0007442C"/>
    <w:rsid w:val="00075779"/>
    <w:rsid w:val="00075E00"/>
    <w:rsid w:val="00076EE8"/>
    <w:rsid w:val="00076FB5"/>
    <w:rsid w:val="00077680"/>
    <w:rsid w:val="0008001F"/>
    <w:rsid w:val="000805C9"/>
    <w:rsid w:val="00080A3A"/>
    <w:rsid w:val="00080E27"/>
    <w:rsid w:val="0008136F"/>
    <w:rsid w:val="000819C0"/>
    <w:rsid w:val="00082241"/>
    <w:rsid w:val="00083108"/>
    <w:rsid w:val="00084275"/>
    <w:rsid w:val="0008431E"/>
    <w:rsid w:val="000850CA"/>
    <w:rsid w:val="000853D2"/>
    <w:rsid w:val="000861DC"/>
    <w:rsid w:val="000872DE"/>
    <w:rsid w:val="00087962"/>
    <w:rsid w:val="00087B68"/>
    <w:rsid w:val="0009032C"/>
    <w:rsid w:val="00090C82"/>
    <w:rsid w:val="00091D24"/>
    <w:rsid w:val="00091DE2"/>
    <w:rsid w:val="00093330"/>
    <w:rsid w:val="0009387B"/>
    <w:rsid w:val="00093A6B"/>
    <w:rsid w:val="00093B35"/>
    <w:rsid w:val="000948CA"/>
    <w:rsid w:val="000952C0"/>
    <w:rsid w:val="0009677F"/>
    <w:rsid w:val="0009682F"/>
    <w:rsid w:val="00097312"/>
    <w:rsid w:val="000A0106"/>
    <w:rsid w:val="000A24A7"/>
    <w:rsid w:val="000A2E8B"/>
    <w:rsid w:val="000A313B"/>
    <w:rsid w:val="000A3303"/>
    <w:rsid w:val="000A43F4"/>
    <w:rsid w:val="000A467E"/>
    <w:rsid w:val="000A49F9"/>
    <w:rsid w:val="000A54AF"/>
    <w:rsid w:val="000A5BD4"/>
    <w:rsid w:val="000A6EC5"/>
    <w:rsid w:val="000A799A"/>
    <w:rsid w:val="000A7CBD"/>
    <w:rsid w:val="000A7F48"/>
    <w:rsid w:val="000B3886"/>
    <w:rsid w:val="000B3BFF"/>
    <w:rsid w:val="000B55A6"/>
    <w:rsid w:val="000B565C"/>
    <w:rsid w:val="000B5C05"/>
    <w:rsid w:val="000B6885"/>
    <w:rsid w:val="000C004A"/>
    <w:rsid w:val="000C050B"/>
    <w:rsid w:val="000C0AC1"/>
    <w:rsid w:val="000C0B54"/>
    <w:rsid w:val="000C0BDF"/>
    <w:rsid w:val="000C13BE"/>
    <w:rsid w:val="000C1C84"/>
    <w:rsid w:val="000C2417"/>
    <w:rsid w:val="000C28EA"/>
    <w:rsid w:val="000C3DE2"/>
    <w:rsid w:val="000C4C8C"/>
    <w:rsid w:val="000C6396"/>
    <w:rsid w:val="000C64AA"/>
    <w:rsid w:val="000C77F7"/>
    <w:rsid w:val="000C7B63"/>
    <w:rsid w:val="000D23AC"/>
    <w:rsid w:val="000D28CD"/>
    <w:rsid w:val="000D2FD3"/>
    <w:rsid w:val="000D3AAC"/>
    <w:rsid w:val="000D3D0D"/>
    <w:rsid w:val="000D47A2"/>
    <w:rsid w:val="000D49D1"/>
    <w:rsid w:val="000D4ABF"/>
    <w:rsid w:val="000D4C2C"/>
    <w:rsid w:val="000D4ECB"/>
    <w:rsid w:val="000D551E"/>
    <w:rsid w:val="000D5EF4"/>
    <w:rsid w:val="000D672C"/>
    <w:rsid w:val="000D6940"/>
    <w:rsid w:val="000D7B7C"/>
    <w:rsid w:val="000E118B"/>
    <w:rsid w:val="000E1AAD"/>
    <w:rsid w:val="000E2007"/>
    <w:rsid w:val="000E2242"/>
    <w:rsid w:val="000E26C9"/>
    <w:rsid w:val="000E278E"/>
    <w:rsid w:val="000E2EEC"/>
    <w:rsid w:val="000E2F43"/>
    <w:rsid w:val="000E4B2C"/>
    <w:rsid w:val="000E64FC"/>
    <w:rsid w:val="000E668E"/>
    <w:rsid w:val="000E6BDF"/>
    <w:rsid w:val="000E6C68"/>
    <w:rsid w:val="000E7A87"/>
    <w:rsid w:val="000E7B53"/>
    <w:rsid w:val="000E7C03"/>
    <w:rsid w:val="000F0674"/>
    <w:rsid w:val="000F2369"/>
    <w:rsid w:val="000F32B9"/>
    <w:rsid w:val="000F37B2"/>
    <w:rsid w:val="000F3981"/>
    <w:rsid w:val="000F3C93"/>
    <w:rsid w:val="000F3D07"/>
    <w:rsid w:val="000F43F9"/>
    <w:rsid w:val="000F4C0D"/>
    <w:rsid w:val="000F6090"/>
    <w:rsid w:val="000F621E"/>
    <w:rsid w:val="000F650D"/>
    <w:rsid w:val="000F6D8D"/>
    <w:rsid w:val="000F6FEE"/>
    <w:rsid w:val="00100624"/>
    <w:rsid w:val="00100DC7"/>
    <w:rsid w:val="00100F0E"/>
    <w:rsid w:val="00101A6C"/>
    <w:rsid w:val="00102315"/>
    <w:rsid w:val="001027AA"/>
    <w:rsid w:val="00102D20"/>
    <w:rsid w:val="00103132"/>
    <w:rsid w:val="00104132"/>
    <w:rsid w:val="001041A3"/>
    <w:rsid w:val="0010534D"/>
    <w:rsid w:val="00105574"/>
    <w:rsid w:val="00106351"/>
    <w:rsid w:val="001070BE"/>
    <w:rsid w:val="00107206"/>
    <w:rsid w:val="00111E4B"/>
    <w:rsid w:val="00112028"/>
    <w:rsid w:val="001126C3"/>
    <w:rsid w:val="00113937"/>
    <w:rsid w:val="00113B84"/>
    <w:rsid w:val="00114C4E"/>
    <w:rsid w:val="00114DF4"/>
    <w:rsid w:val="00117444"/>
    <w:rsid w:val="00117744"/>
    <w:rsid w:val="00117777"/>
    <w:rsid w:val="001179BF"/>
    <w:rsid w:val="00117B92"/>
    <w:rsid w:val="00120954"/>
    <w:rsid w:val="00121095"/>
    <w:rsid w:val="0012157B"/>
    <w:rsid w:val="001244BE"/>
    <w:rsid w:val="00124CF2"/>
    <w:rsid w:val="00124F2A"/>
    <w:rsid w:val="00125AC6"/>
    <w:rsid w:val="001272BA"/>
    <w:rsid w:val="001272E4"/>
    <w:rsid w:val="00127A8D"/>
    <w:rsid w:val="00127D30"/>
    <w:rsid w:val="00127DF4"/>
    <w:rsid w:val="00130429"/>
    <w:rsid w:val="00130850"/>
    <w:rsid w:val="0013113A"/>
    <w:rsid w:val="001314CF"/>
    <w:rsid w:val="00131C58"/>
    <w:rsid w:val="00131D6C"/>
    <w:rsid w:val="0013264E"/>
    <w:rsid w:val="00132806"/>
    <w:rsid w:val="00132A12"/>
    <w:rsid w:val="00132A42"/>
    <w:rsid w:val="0013489F"/>
    <w:rsid w:val="00135D20"/>
    <w:rsid w:val="001363F5"/>
    <w:rsid w:val="00136563"/>
    <w:rsid w:val="00136798"/>
    <w:rsid w:val="00136C54"/>
    <w:rsid w:val="00136C92"/>
    <w:rsid w:val="00140C02"/>
    <w:rsid w:val="00141161"/>
    <w:rsid w:val="00141A17"/>
    <w:rsid w:val="0014244B"/>
    <w:rsid w:val="001428E5"/>
    <w:rsid w:val="00142AF3"/>
    <w:rsid w:val="00142D82"/>
    <w:rsid w:val="00142FEA"/>
    <w:rsid w:val="0014465F"/>
    <w:rsid w:val="00144670"/>
    <w:rsid w:val="001453E7"/>
    <w:rsid w:val="00145419"/>
    <w:rsid w:val="00145486"/>
    <w:rsid w:val="00146C0F"/>
    <w:rsid w:val="00147639"/>
    <w:rsid w:val="00147BC3"/>
    <w:rsid w:val="001505C8"/>
    <w:rsid w:val="00150F6B"/>
    <w:rsid w:val="00151572"/>
    <w:rsid w:val="00151DAC"/>
    <w:rsid w:val="001524D7"/>
    <w:rsid w:val="00152510"/>
    <w:rsid w:val="00152B54"/>
    <w:rsid w:val="00153EDC"/>
    <w:rsid w:val="00154E3D"/>
    <w:rsid w:val="00155970"/>
    <w:rsid w:val="001566AE"/>
    <w:rsid w:val="00157062"/>
    <w:rsid w:val="0015721F"/>
    <w:rsid w:val="00157915"/>
    <w:rsid w:val="001668FF"/>
    <w:rsid w:val="00167EB3"/>
    <w:rsid w:val="00171F05"/>
    <w:rsid w:val="00173860"/>
    <w:rsid w:val="001751F7"/>
    <w:rsid w:val="001754D7"/>
    <w:rsid w:val="00176FBA"/>
    <w:rsid w:val="00177643"/>
    <w:rsid w:val="00181413"/>
    <w:rsid w:val="001822B7"/>
    <w:rsid w:val="00182605"/>
    <w:rsid w:val="001831AD"/>
    <w:rsid w:val="00183631"/>
    <w:rsid w:val="00183B69"/>
    <w:rsid w:val="00184297"/>
    <w:rsid w:val="00185CD9"/>
    <w:rsid w:val="00186A9D"/>
    <w:rsid w:val="00186C2A"/>
    <w:rsid w:val="00187D40"/>
    <w:rsid w:val="0019029C"/>
    <w:rsid w:val="00190900"/>
    <w:rsid w:val="00190E61"/>
    <w:rsid w:val="00192C20"/>
    <w:rsid w:val="001931BB"/>
    <w:rsid w:val="00193445"/>
    <w:rsid w:val="00193B62"/>
    <w:rsid w:val="00193D34"/>
    <w:rsid w:val="001961CD"/>
    <w:rsid w:val="001963FD"/>
    <w:rsid w:val="001966F4"/>
    <w:rsid w:val="00196C5A"/>
    <w:rsid w:val="00197265"/>
    <w:rsid w:val="00197DB9"/>
    <w:rsid w:val="00197E8B"/>
    <w:rsid w:val="00197F12"/>
    <w:rsid w:val="001A06AF"/>
    <w:rsid w:val="001A0DFC"/>
    <w:rsid w:val="001A1CD9"/>
    <w:rsid w:val="001A24A6"/>
    <w:rsid w:val="001A2751"/>
    <w:rsid w:val="001A3313"/>
    <w:rsid w:val="001A43B1"/>
    <w:rsid w:val="001A4E2E"/>
    <w:rsid w:val="001A5819"/>
    <w:rsid w:val="001A71BB"/>
    <w:rsid w:val="001A7866"/>
    <w:rsid w:val="001A789D"/>
    <w:rsid w:val="001B014A"/>
    <w:rsid w:val="001B074D"/>
    <w:rsid w:val="001B1425"/>
    <w:rsid w:val="001B17C0"/>
    <w:rsid w:val="001B210B"/>
    <w:rsid w:val="001B28EC"/>
    <w:rsid w:val="001B29D6"/>
    <w:rsid w:val="001B4289"/>
    <w:rsid w:val="001B5FDD"/>
    <w:rsid w:val="001B615C"/>
    <w:rsid w:val="001B680A"/>
    <w:rsid w:val="001B71AF"/>
    <w:rsid w:val="001B7DE8"/>
    <w:rsid w:val="001C10C9"/>
    <w:rsid w:val="001C2DCA"/>
    <w:rsid w:val="001C406A"/>
    <w:rsid w:val="001C4D52"/>
    <w:rsid w:val="001C509A"/>
    <w:rsid w:val="001C5804"/>
    <w:rsid w:val="001C5982"/>
    <w:rsid w:val="001C5BD6"/>
    <w:rsid w:val="001C5FE1"/>
    <w:rsid w:val="001C6764"/>
    <w:rsid w:val="001C6AF0"/>
    <w:rsid w:val="001C6E48"/>
    <w:rsid w:val="001D007F"/>
    <w:rsid w:val="001D1336"/>
    <w:rsid w:val="001D147E"/>
    <w:rsid w:val="001D1543"/>
    <w:rsid w:val="001D216E"/>
    <w:rsid w:val="001D2271"/>
    <w:rsid w:val="001D296C"/>
    <w:rsid w:val="001D35D7"/>
    <w:rsid w:val="001D3679"/>
    <w:rsid w:val="001D4659"/>
    <w:rsid w:val="001D4A79"/>
    <w:rsid w:val="001D4B2A"/>
    <w:rsid w:val="001D4F8F"/>
    <w:rsid w:val="001D5887"/>
    <w:rsid w:val="001D5A14"/>
    <w:rsid w:val="001D5C95"/>
    <w:rsid w:val="001D68DA"/>
    <w:rsid w:val="001D7A93"/>
    <w:rsid w:val="001E16A0"/>
    <w:rsid w:val="001E2164"/>
    <w:rsid w:val="001E2720"/>
    <w:rsid w:val="001E2C9F"/>
    <w:rsid w:val="001E3461"/>
    <w:rsid w:val="001E37BA"/>
    <w:rsid w:val="001E4304"/>
    <w:rsid w:val="001E4EC2"/>
    <w:rsid w:val="001E57D6"/>
    <w:rsid w:val="001E67B5"/>
    <w:rsid w:val="001E71D7"/>
    <w:rsid w:val="001E7D79"/>
    <w:rsid w:val="001F01CC"/>
    <w:rsid w:val="001F1445"/>
    <w:rsid w:val="001F1E7E"/>
    <w:rsid w:val="001F2001"/>
    <w:rsid w:val="001F4E26"/>
    <w:rsid w:val="001F54A2"/>
    <w:rsid w:val="001F5588"/>
    <w:rsid w:val="001F5C58"/>
    <w:rsid w:val="001F62FB"/>
    <w:rsid w:val="001F697C"/>
    <w:rsid w:val="001F7135"/>
    <w:rsid w:val="001F7612"/>
    <w:rsid w:val="001F7BC1"/>
    <w:rsid w:val="001F7FD5"/>
    <w:rsid w:val="00200045"/>
    <w:rsid w:val="00200A00"/>
    <w:rsid w:val="00200B45"/>
    <w:rsid w:val="00200E56"/>
    <w:rsid w:val="00201573"/>
    <w:rsid w:val="0020266A"/>
    <w:rsid w:val="0020294A"/>
    <w:rsid w:val="00203340"/>
    <w:rsid w:val="002038E0"/>
    <w:rsid w:val="00203B66"/>
    <w:rsid w:val="00203CB4"/>
    <w:rsid w:val="00204BD8"/>
    <w:rsid w:val="002063E4"/>
    <w:rsid w:val="00206879"/>
    <w:rsid w:val="00207657"/>
    <w:rsid w:val="00210C37"/>
    <w:rsid w:val="0021155B"/>
    <w:rsid w:val="0021219D"/>
    <w:rsid w:val="00213777"/>
    <w:rsid w:val="00213AC4"/>
    <w:rsid w:val="00214320"/>
    <w:rsid w:val="00214CE7"/>
    <w:rsid w:val="002171FF"/>
    <w:rsid w:val="0021750B"/>
    <w:rsid w:val="00217873"/>
    <w:rsid w:val="00217A0B"/>
    <w:rsid w:val="002203C0"/>
    <w:rsid w:val="0022126E"/>
    <w:rsid w:val="00222110"/>
    <w:rsid w:val="002225FB"/>
    <w:rsid w:val="002227A7"/>
    <w:rsid w:val="002230BD"/>
    <w:rsid w:val="002233F8"/>
    <w:rsid w:val="00223B2E"/>
    <w:rsid w:val="00223EFB"/>
    <w:rsid w:val="00224890"/>
    <w:rsid w:val="00224CD5"/>
    <w:rsid w:val="00226D59"/>
    <w:rsid w:val="00227CDB"/>
    <w:rsid w:val="00227EDC"/>
    <w:rsid w:val="00230011"/>
    <w:rsid w:val="00230CA8"/>
    <w:rsid w:val="002310C0"/>
    <w:rsid w:val="002314AF"/>
    <w:rsid w:val="00231D88"/>
    <w:rsid w:val="00236254"/>
    <w:rsid w:val="0023641B"/>
    <w:rsid w:val="0023664D"/>
    <w:rsid w:val="002367A8"/>
    <w:rsid w:val="00237743"/>
    <w:rsid w:val="00237E9E"/>
    <w:rsid w:val="00240605"/>
    <w:rsid w:val="00240B29"/>
    <w:rsid w:val="002410A3"/>
    <w:rsid w:val="00241B8A"/>
    <w:rsid w:val="00242B0F"/>
    <w:rsid w:val="00242C3C"/>
    <w:rsid w:val="00243B1F"/>
    <w:rsid w:val="0024460D"/>
    <w:rsid w:val="00245119"/>
    <w:rsid w:val="00250044"/>
    <w:rsid w:val="00250351"/>
    <w:rsid w:val="00250CC6"/>
    <w:rsid w:val="00250FEF"/>
    <w:rsid w:val="00251343"/>
    <w:rsid w:val="00251FE9"/>
    <w:rsid w:val="00252495"/>
    <w:rsid w:val="00252596"/>
    <w:rsid w:val="00253101"/>
    <w:rsid w:val="00253320"/>
    <w:rsid w:val="00254CFF"/>
    <w:rsid w:val="00254F82"/>
    <w:rsid w:val="00255D0D"/>
    <w:rsid w:val="00257151"/>
    <w:rsid w:val="00260BAD"/>
    <w:rsid w:val="00261540"/>
    <w:rsid w:val="002625C6"/>
    <w:rsid w:val="00263053"/>
    <w:rsid w:val="00263411"/>
    <w:rsid w:val="0026371C"/>
    <w:rsid w:val="0026392B"/>
    <w:rsid w:val="00263C6B"/>
    <w:rsid w:val="00263E5C"/>
    <w:rsid w:val="00264375"/>
    <w:rsid w:val="00264B6B"/>
    <w:rsid w:val="0026617B"/>
    <w:rsid w:val="00267354"/>
    <w:rsid w:val="0026778F"/>
    <w:rsid w:val="00267FEE"/>
    <w:rsid w:val="00270347"/>
    <w:rsid w:val="00270486"/>
    <w:rsid w:val="0027097A"/>
    <w:rsid w:val="00270E25"/>
    <w:rsid w:val="0027195D"/>
    <w:rsid w:val="00271FDA"/>
    <w:rsid w:val="002726E3"/>
    <w:rsid w:val="00272D1A"/>
    <w:rsid w:val="002738DA"/>
    <w:rsid w:val="00273B1D"/>
    <w:rsid w:val="00274748"/>
    <w:rsid w:val="00274A9F"/>
    <w:rsid w:val="002768E6"/>
    <w:rsid w:val="00276AAA"/>
    <w:rsid w:val="00277AE5"/>
    <w:rsid w:val="002810F1"/>
    <w:rsid w:val="00281451"/>
    <w:rsid w:val="00282789"/>
    <w:rsid w:val="00282811"/>
    <w:rsid w:val="002833BC"/>
    <w:rsid w:val="00283E95"/>
    <w:rsid w:val="002840FD"/>
    <w:rsid w:val="00284390"/>
    <w:rsid w:val="00284F5A"/>
    <w:rsid w:val="00284F97"/>
    <w:rsid w:val="00285545"/>
    <w:rsid w:val="00285CA1"/>
    <w:rsid w:val="00285D6D"/>
    <w:rsid w:val="002863BC"/>
    <w:rsid w:val="00287881"/>
    <w:rsid w:val="00287BE7"/>
    <w:rsid w:val="0029006B"/>
    <w:rsid w:val="0029055B"/>
    <w:rsid w:val="002906A0"/>
    <w:rsid w:val="00290DF5"/>
    <w:rsid w:val="00290F30"/>
    <w:rsid w:val="0029153A"/>
    <w:rsid w:val="002916FF"/>
    <w:rsid w:val="002924A1"/>
    <w:rsid w:val="00292645"/>
    <w:rsid w:val="00292DCB"/>
    <w:rsid w:val="00293466"/>
    <w:rsid w:val="00294638"/>
    <w:rsid w:val="00294D77"/>
    <w:rsid w:val="0029583F"/>
    <w:rsid w:val="0029598E"/>
    <w:rsid w:val="0029636B"/>
    <w:rsid w:val="00297005"/>
    <w:rsid w:val="00297F1A"/>
    <w:rsid w:val="002A10F8"/>
    <w:rsid w:val="002A1F6E"/>
    <w:rsid w:val="002A2FDA"/>
    <w:rsid w:val="002A3AC2"/>
    <w:rsid w:val="002A517A"/>
    <w:rsid w:val="002A55A0"/>
    <w:rsid w:val="002A5F3E"/>
    <w:rsid w:val="002A5F91"/>
    <w:rsid w:val="002A6263"/>
    <w:rsid w:val="002A69F6"/>
    <w:rsid w:val="002B01E4"/>
    <w:rsid w:val="002B04DC"/>
    <w:rsid w:val="002B04DD"/>
    <w:rsid w:val="002B0E34"/>
    <w:rsid w:val="002B101F"/>
    <w:rsid w:val="002B1CC9"/>
    <w:rsid w:val="002B1F59"/>
    <w:rsid w:val="002B3115"/>
    <w:rsid w:val="002B32CA"/>
    <w:rsid w:val="002B4001"/>
    <w:rsid w:val="002B44B9"/>
    <w:rsid w:val="002B463B"/>
    <w:rsid w:val="002B5CF4"/>
    <w:rsid w:val="002B6580"/>
    <w:rsid w:val="002B673E"/>
    <w:rsid w:val="002B7C48"/>
    <w:rsid w:val="002C06DD"/>
    <w:rsid w:val="002C0DDF"/>
    <w:rsid w:val="002C1013"/>
    <w:rsid w:val="002C2021"/>
    <w:rsid w:val="002C25F0"/>
    <w:rsid w:val="002C2B8B"/>
    <w:rsid w:val="002C2D48"/>
    <w:rsid w:val="002C327C"/>
    <w:rsid w:val="002C39B0"/>
    <w:rsid w:val="002C4069"/>
    <w:rsid w:val="002C4E80"/>
    <w:rsid w:val="002C5830"/>
    <w:rsid w:val="002C5A89"/>
    <w:rsid w:val="002C727E"/>
    <w:rsid w:val="002C72BC"/>
    <w:rsid w:val="002C77DC"/>
    <w:rsid w:val="002D11B3"/>
    <w:rsid w:val="002D1B38"/>
    <w:rsid w:val="002D1E96"/>
    <w:rsid w:val="002D20D2"/>
    <w:rsid w:val="002D26C4"/>
    <w:rsid w:val="002D2A88"/>
    <w:rsid w:val="002D3317"/>
    <w:rsid w:val="002D3928"/>
    <w:rsid w:val="002D4071"/>
    <w:rsid w:val="002D46CB"/>
    <w:rsid w:val="002D59CA"/>
    <w:rsid w:val="002D5E4F"/>
    <w:rsid w:val="002E0EBF"/>
    <w:rsid w:val="002E155A"/>
    <w:rsid w:val="002E2C00"/>
    <w:rsid w:val="002E2F43"/>
    <w:rsid w:val="002F069E"/>
    <w:rsid w:val="002F0885"/>
    <w:rsid w:val="002F1B12"/>
    <w:rsid w:val="002F1B4D"/>
    <w:rsid w:val="002F1F07"/>
    <w:rsid w:val="002F2289"/>
    <w:rsid w:val="002F2EB2"/>
    <w:rsid w:val="002F32C7"/>
    <w:rsid w:val="002F4943"/>
    <w:rsid w:val="002F4A13"/>
    <w:rsid w:val="002F54CC"/>
    <w:rsid w:val="002F5A3C"/>
    <w:rsid w:val="002F6007"/>
    <w:rsid w:val="002F65CD"/>
    <w:rsid w:val="002F6A75"/>
    <w:rsid w:val="002F7AB0"/>
    <w:rsid w:val="00301545"/>
    <w:rsid w:val="00301F24"/>
    <w:rsid w:val="0030204D"/>
    <w:rsid w:val="003024B5"/>
    <w:rsid w:val="00303FAD"/>
    <w:rsid w:val="00304721"/>
    <w:rsid w:val="00304BAD"/>
    <w:rsid w:val="00304D93"/>
    <w:rsid w:val="003057B1"/>
    <w:rsid w:val="00305B98"/>
    <w:rsid w:val="00307048"/>
    <w:rsid w:val="00307501"/>
    <w:rsid w:val="003107A2"/>
    <w:rsid w:val="00310BDA"/>
    <w:rsid w:val="00312137"/>
    <w:rsid w:val="00312DE7"/>
    <w:rsid w:val="00312FB3"/>
    <w:rsid w:val="003141D1"/>
    <w:rsid w:val="00314778"/>
    <w:rsid w:val="00314A01"/>
    <w:rsid w:val="00314C69"/>
    <w:rsid w:val="00314F26"/>
    <w:rsid w:val="0031696B"/>
    <w:rsid w:val="00317793"/>
    <w:rsid w:val="00317850"/>
    <w:rsid w:val="00317C49"/>
    <w:rsid w:val="00320601"/>
    <w:rsid w:val="00320B86"/>
    <w:rsid w:val="00321DDC"/>
    <w:rsid w:val="0032341A"/>
    <w:rsid w:val="003239A0"/>
    <w:rsid w:val="003246A4"/>
    <w:rsid w:val="00325E55"/>
    <w:rsid w:val="0032775A"/>
    <w:rsid w:val="0033091B"/>
    <w:rsid w:val="00330A61"/>
    <w:rsid w:val="00330D18"/>
    <w:rsid w:val="00330E3B"/>
    <w:rsid w:val="00331106"/>
    <w:rsid w:val="00331D7A"/>
    <w:rsid w:val="003328A5"/>
    <w:rsid w:val="0033342D"/>
    <w:rsid w:val="00333B19"/>
    <w:rsid w:val="00333D59"/>
    <w:rsid w:val="003342CD"/>
    <w:rsid w:val="00334413"/>
    <w:rsid w:val="00334797"/>
    <w:rsid w:val="00334AE6"/>
    <w:rsid w:val="0033513A"/>
    <w:rsid w:val="00335920"/>
    <w:rsid w:val="00336B38"/>
    <w:rsid w:val="00336D12"/>
    <w:rsid w:val="00337577"/>
    <w:rsid w:val="00340727"/>
    <w:rsid w:val="003408FE"/>
    <w:rsid w:val="00341B60"/>
    <w:rsid w:val="003422BA"/>
    <w:rsid w:val="0034235E"/>
    <w:rsid w:val="003428FF"/>
    <w:rsid w:val="003429D7"/>
    <w:rsid w:val="003438E9"/>
    <w:rsid w:val="00344C30"/>
    <w:rsid w:val="00345629"/>
    <w:rsid w:val="00350AF5"/>
    <w:rsid w:val="00352C12"/>
    <w:rsid w:val="00353134"/>
    <w:rsid w:val="003531A1"/>
    <w:rsid w:val="003532FC"/>
    <w:rsid w:val="0035330F"/>
    <w:rsid w:val="00354295"/>
    <w:rsid w:val="00355C0C"/>
    <w:rsid w:val="00356296"/>
    <w:rsid w:val="00357671"/>
    <w:rsid w:val="00357AF4"/>
    <w:rsid w:val="0036011B"/>
    <w:rsid w:val="00360D75"/>
    <w:rsid w:val="00362492"/>
    <w:rsid w:val="0036306C"/>
    <w:rsid w:val="00363506"/>
    <w:rsid w:val="0036354A"/>
    <w:rsid w:val="00363B6A"/>
    <w:rsid w:val="00364C68"/>
    <w:rsid w:val="00364E97"/>
    <w:rsid w:val="00365576"/>
    <w:rsid w:val="0036557D"/>
    <w:rsid w:val="0036566B"/>
    <w:rsid w:val="00366363"/>
    <w:rsid w:val="003666E3"/>
    <w:rsid w:val="00367DE8"/>
    <w:rsid w:val="00371330"/>
    <w:rsid w:val="00373175"/>
    <w:rsid w:val="00373576"/>
    <w:rsid w:val="0037572A"/>
    <w:rsid w:val="0037592E"/>
    <w:rsid w:val="0037608E"/>
    <w:rsid w:val="00376253"/>
    <w:rsid w:val="00376CCC"/>
    <w:rsid w:val="00377CF8"/>
    <w:rsid w:val="0038080D"/>
    <w:rsid w:val="00381A54"/>
    <w:rsid w:val="00381E4D"/>
    <w:rsid w:val="00381F18"/>
    <w:rsid w:val="00382F9E"/>
    <w:rsid w:val="003830BE"/>
    <w:rsid w:val="00383C30"/>
    <w:rsid w:val="00384F4F"/>
    <w:rsid w:val="00384F56"/>
    <w:rsid w:val="00386168"/>
    <w:rsid w:val="00387318"/>
    <w:rsid w:val="00390853"/>
    <w:rsid w:val="003919BA"/>
    <w:rsid w:val="00392395"/>
    <w:rsid w:val="00393395"/>
    <w:rsid w:val="00393631"/>
    <w:rsid w:val="003936B1"/>
    <w:rsid w:val="00393875"/>
    <w:rsid w:val="003944CF"/>
    <w:rsid w:val="0039508A"/>
    <w:rsid w:val="00395A6A"/>
    <w:rsid w:val="0039623D"/>
    <w:rsid w:val="00396277"/>
    <w:rsid w:val="00397101"/>
    <w:rsid w:val="003A15CE"/>
    <w:rsid w:val="003A1ABD"/>
    <w:rsid w:val="003A1DBD"/>
    <w:rsid w:val="003A311F"/>
    <w:rsid w:val="003A34E4"/>
    <w:rsid w:val="003A3605"/>
    <w:rsid w:val="003A3AE1"/>
    <w:rsid w:val="003A40FC"/>
    <w:rsid w:val="003A502B"/>
    <w:rsid w:val="003A6157"/>
    <w:rsid w:val="003A7556"/>
    <w:rsid w:val="003A79CD"/>
    <w:rsid w:val="003A7C36"/>
    <w:rsid w:val="003A7CBC"/>
    <w:rsid w:val="003B1850"/>
    <w:rsid w:val="003B1CA3"/>
    <w:rsid w:val="003B23F1"/>
    <w:rsid w:val="003B277E"/>
    <w:rsid w:val="003B3869"/>
    <w:rsid w:val="003B3FF7"/>
    <w:rsid w:val="003B44F3"/>
    <w:rsid w:val="003B4940"/>
    <w:rsid w:val="003B4A83"/>
    <w:rsid w:val="003B5E80"/>
    <w:rsid w:val="003B5F04"/>
    <w:rsid w:val="003B6170"/>
    <w:rsid w:val="003B69D1"/>
    <w:rsid w:val="003B6E0A"/>
    <w:rsid w:val="003B792D"/>
    <w:rsid w:val="003B7B0A"/>
    <w:rsid w:val="003C100C"/>
    <w:rsid w:val="003C1AEF"/>
    <w:rsid w:val="003C21A0"/>
    <w:rsid w:val="003C2AC8"/>
    <w:rsid w:val="003C3338"/>
    <w:rsid w:val="003C3F44"/>
    <w:rsid w:val="003C5622"/>
    <w:rsid w:val="003C5BB1"/>
    <w:rsid w:val="003C5EBE"/>
    <w:rsid w:val="003C62BA"/>
    <w:rsid w:val="003C71B5"/>
    <w:rsid w:val="003C74EE"/>
    <w:rsid w:val="003C7545"/>
    <w:rsid w:val="003D0A4A"/>
    <w:rsid w:val="003D0DD2"/>
    <w:rsid w:val="003D1CE2"/>
    <w:rsid w:val="003D32DD"/>
    <w:rsid w:val="003D35EA"/>
    <w:rsid w:val="003D47F2"/>
    <w:rsid w:val="003D5130"/>
    <w:rsid w:val="003D5275"/>
    <w:rsid w:val="003D544B"/>
    <w:rsid w:val="003D6835"/>
    <w:rsid w:val="003D7001"/>
    <w:rsid w:val="003E12E4"/>
    <w:rsid w:val="003E142E"/>
    <w:rsid w:val="003E17F1"/>
    <w:rsid w:val="003E1E4E"/>
    <w:rsid w:val="003E29FF"/>
    <w:rsid w:val="003E34F2"/>
    <w:rsid w:val="003E4172"/>
    <w:rsid w:val="003E43A3"/>
    <w:rsid w:val="003E53C5"/>
    <w:rsid w:val="003E56C3"/>
    <w:rsid w:val="003E5AE8"/>
    <w:rsid w:val="003E619B"/>
    <w:rsid w:val="003E6247"/>
    <w:rsid w:val="003E62FE"/>
    <w:rsid w:val="003E6BC4"/>
    <w:rsid w:val="003E7BD9"/>
    <w:rsid w:val="003F0768"/>
    <w:rsid w:val="003F0CF9"/>
    <w:rsid w:val="003F13A0"/>
    <w:rsid w:val="003F3B81"/>
    <w:rsid w:val="003F4297"/>
    <w:rsid w:val="003F4BD4"/>
    <w:rsid w:val="003F5A8C"/>
    <w:rsid w:val="003F5DAE"/>
    <w:rsid w:val="003F5ED3"/>
    <w:rsid w:val="003F5F3D"/>
    <w:rsid w:val="003F62F1"/>
    <w:rsid w:val="003F6E2B"/>
    <w:rsid w:val="003F728A"/>
    <w:rsid w:val="003F76B2"/>
    <w:rsid w:val="003F7CA2"/>
    <w:rsid w:val="003F7CF4"/>
    <w:rsid w:val="00400A6E"/>
    <w:rsid w:val="004016F6"/>
    <w:rsid w:val="00401EC6"/>
    <w:rsid w:val="00402457"/>
    <w:rsid w:val="00403071"/>
    <w:rsid w:val="004039AC"/>
    <w:rsid w:val="00404E25"/>
    <w:rsid w:val="00405AA3"/>
    <w:rsid w:val="00405D8C"/>
    <w:rsid w:val="004061D3"/>
    <w:rsid w:val="00406735"/>
    <w:rsid w:val="00406B1B"/>
    <w:rsid w:val="00407827"/>
    <w:rsid w:val="0040799E"/>
    <w:rsid w:val="004079E1"/>
    <w:rsid w:val="00407C04"/>
    <w:rsid w:val="004104CD"/>
    <w:rsid w:val="004107C8"/>
    <w:rsid w:val="00410ABF"/>
    <w:rsid w:val="004117E4"/>
    <w:rsid w:val="0041226F"/>
    <w:rsid w:val="004122E5"/>
    <w:rsid w:val="004128EE"/>
    <w:rsid w:val="00412975"/>
    <w:rsid w:val="00412DEA"/>
    <w:rsid w:val="004130B3"/>
    <w:rsid w:val="004131E0"/>
    <w:rsid w:val="00413714"/>
    <w:rsid w:val="00413E7D"/>
    <w:rsid w:val="00414292"/>
    <w:rsid w:val="0041433B"/>
    <w:rsid w:val="00414C70"/>
    <w:rsid w:val="00414F78"/>
    <w:rsid w:val="00415C94"/>
    <w:rsid w:val="00417859"/>
    <w:rsid w:val="004179A7"/>
    <w:rsid w:val="00420089"/>
    <w:rsid w:val="00421CD5"/>
    <w:rsid w:val="004222E4"/>
    <w:rsid w:val="00422399"/>
    <w:rsid w:val="00422809"/>
    <w:rsid w:val="0042297B"/>
    <w:rsid w:val="00422E79"/>
    <w:rsid w:val="00423FAC"/>
    <w:rsid w:val="004242E9"/>
    <w:rsid w:val="004256E4"/>
    <w:rsid w:val="00425712"/>
    <w:rsid w:val="00425D10"/>
    <w:rsid w:val="00427C7D"/>
    <w:rsid w:val="00430078"/>
    <w:rsid w:val="00430E82"/>
    <w:rsid w:val="00431CB0"/>
    <w:rsid w:val="00432268"/>
    <w:rsid w:val="00432454"/>
    <w:rsid w:val="004325A4"/>
    <w:rsid w:val="00435672"/>
    <w:rsid w:val="00437D6F"/>
    <w:rsid w:val="00440342"/>
    <w:rsid w:val="00440A7B"/>
    <w:rsid w:val="004410C0"/>
    <w:rsid w:val="004419CA"/>
    <w:rsid w:val="00441C17"/>
    <w:rsid w:val="00441DBA"/>
    <w:rsid w:val="004439C3"/>
    <w:rsid w:val="00444875"/>
    <w:rsid w:val="004472B6"/>
    <w:rsid w:val="00447D51"/>
    <w:rsid w:val="00447DEB"/>
    <w:rsid w:val="00447ED7"/>
    <w:rsid w:val="004507F5"/>
    <w:rsid w:val="00450EDA"/>
    <w:rsid w:val="004524DE"/>
    <w:rsid w:val="00453BAD"/>
    <w:rsid w:val="00454826"/>
    <w:rsid w:val="00455DBD"/>
    <w:rsid w:val="00456AB3"/>
    <w:rsid w:val="00456B0E"/>
    <w:rsid w:val="0046042C"/>
    <w:rsid w:val="00460D37"/>
    <w:rsid w:val="00461253"/>
    <w:rsid w:val="00461B1C"/>
    <w:rsid w:val="00461B4C"/>
    <w:rsid w:val="00462A1C"/>
    <w:rsid w:val="00463781"/>
    <w:rsid w:val="004640E3"/>
    <w:rsid w:val="00465424"/>
    <w:rsid w:val="00466125"/>
    <w:rsid w:val="00467635"/>
    <w:rsid w:val="004700E4"/>
    <w:rsid w:val="004704D5"/>
    <w:rsid w:val="00470973"/>
    <w:rsid w:val="00472308"/>
    <w:rsid w:val="0047391A"/>
    <w:rsid w:val="004756F5"/>
    <w:rsid w:val="00477BFB"/>
    <w:rsid w:val="00480FD3"/>
    <w:rsid w:val="0048106F"/>
    <w:rsid w:val="0048126B"/>
    <w:rsid w:val="004813DB"/>
    <w:rsid w:val="0048227B"/>
    <w:rsid w:val="004825CE"/>
    <w:rsid w:val="00483154"/>
    <w:rsid w:val="004836A6"/>
    <w:rsid w:val="00483D9A"/>
    <w:rsid w:val="004842E1"/>
    <w:rsid w:val="00485B08"/>
    <w:rsid w:val="00485C5C"/>
    <w:rsid w:val="00486D61"/>
    <w:rsid w:val="004874DD"/>
    <w:rsid w:val="00490452"/>
    <w:rsid w:val="004926DD"/>
    <w:rsid w:val="00492EF4"/>
    <w:rsid w:val="00493382"/>
    <w:rsid w:val="00493554"/>
    <w:rsid w:val="00493D56"/>
    <w:rsid w:val="004947C9"/>
    <w:rsid w:val="00494935"/>
    <w:rsid w:val="00494BDA"/>
    <w:rsid w:val="00495760"/>
    <w:rsid w:val="00495781"/>
    <w:rsid w:val="00496FC2"/>
    <w:rsid w:val="004972F5"/>
    <w:rsid w:val="00497365"/>
    <w:rsid w:val="004A01AD"/>
    <w:rsid w:val="004A0C68"/>
    <w:rsid w:val="004A0DA9"/>
    <w:rsid w:val="004A1332"/>
    <w:rsid w:val="004A209E"/>
    <w:rsid w:val="004A20F2"/>
    <w:rsid w:val="004A2237"/>
    <w:rsid w:val="004A2E73"/>
    <w:rsid w:val="004A3367"/>
    <w:rsid w:val="004A36FA"/>
    <w:rsid w:val="004A374E"/>
    <w:rsid w:val="004A3A0F"/>
    <w:rsid w:val="004A4C85"/>
    <w:rsid w:val="004A543D"/>
    <w:rsid w:val="004A5D52"/>
    <w:rsid w:val="004A5FC1"/>
    <w:rsid w:val="004A7556"/>
    <w:rsid w:val="004A760A"/>
    <w:rsid w:val="004A7937"/>
    <w:rsid w:val="004A7C52"/>
    <w:rsid w:val="004B057E"/>
    <w:rsid w:val="004B059C"/>
    <w:rsid w:val="004B0BF6"/>
    <w:rsid w:val="004B1272"/>
    <w:rsid w:val="004B14C9"/>
    <w:rsid w:val="004B4487"/>
    <w:rsid w:val="004B452C"/>
    <w:rsid w:val="004B50AE"/>
    <w:rsid w:val="004B684C"/>
    <w:rsid w:val="004B6A13"/>
    <w:rsid w:val="004C00CA"/>
    <w:rsid w:val="004C10B1"/>
    <w:rsid w:val="004C1EDF"/>
    <w:rsid w:val="004C2D3F"/>
    <w:rsid w:val="004C3C17"/>
    <w:rsid w:val="004C4326"/>
    <w:rsid w:val="004C49F3"/>
    <w:rsid w:val="004C5F60"/>
    <w:rsid w:val="004C5FDD"/>
    <w:rsid w:val="004C65D7"/>
    <w:rsid w:val="004C6B2D"/>
    <w:rsid w:val="004C74AF"/>
    <w:rsid w:val="004D0F7F"/>
    <w:rsid w:val="004D1B96"/>
    <w:rsid w:val="004D1F1E"/>
    <w:rsid w:val="004D2041"/>
    <w:rsid w:val="004D2420"/>
    <w:rsid w:val="004D2F77"/>
    <w:rsid w:val="004D34B2"/>
    <w:rsid w:val="004D3E00"/>
    <w:rsid w:val="004D3EDA"/>
    <w:rsid w:val="004D4978"/>
    <w:rsid w:val="004D657B"/>
    <w:rsid w:val="004D72B1"/>
    <w:rsid w:val="004D74F7"/>
    <w:rsid w:val="004D7A4B"/>
    <w:rsid w:val="004D7E67"/>
    <w:rsid w:val="004E012C"/>
    <w:rsid w:val="004E0903"/>
    <w:rsid w:val="004E1A8D"/>
    <w:rsid w:val="004E1DA3"/>
    <w:rsid w:val="004E2322"/>
    <w:rsid w:val="004E2B2F"/>
    <w:rsid w:val="004E3CE0"/>
    <w:rsid w:val="004E4A34"/>
    <w:rsid w:val="004E4BDE"/>
    <w:rsid w:val="004E5AD4"/>
    <w:rsid w:val="004E7578"/>
    <w:rsid w:val="004E7C76"/>
    <w:rsid w:val="004E7E7D"/>
    <w:rsid w:val="004F0436"/>
    <w:rsid w:val="004F072F"/>
    <w:rsid w:val="004F0ADF"/>
    <w:rsid w:val="004F2DBE"/>
    <w:rsid w:val="004F4A25"/>
    <w:rsid w:val="004F4B27"/>
    <w:rsid w:val="004F5785"/>
    <w:rsid w:val="004F6A61"/>
    <w:rsid w:val="004F6F9F"/>
    <w:rsid w:val="004F7074"/>
    <w:rsid w:val="004F782E"/>
    <w:rsid w:val="005005D9"/>
    <w:rsid w:val="00500782"/>
    <w:rsid w:val="0050103C"/>
    <w:rsid w:val="00501ABF"/>
    <w:rsid w:val="00502C37"/>
    <w:rsid w:val="005041C6"/>
    <w:rsid w:val="00504623"/>
    <w:rsid w:val="00504C8B"/>
    <w:rsid w:val="00506EF6"/>
    <w:rsid w:val="00507520"/>
    <w:rsid w:val="00507B60"/>
    <w:rsid w:val="00511B19"/>
    <w:rsid w:val="00511FF8"/>
    <w:rsid w:val="00512D1D"/>
    <w:rsid w:val="00512E1C"/>
    <w:rsid w:val="00512EA7"/>
    <w:rsid w:val="00513023"/>
    <w:rsid w:val="00513BA4"/>
    <w:rsid w:val="00514FD7"/>
    <w:rsid w:val="005153AC"/>
    <w:rsid w:val="00515766"/>
    <w:rsid w:val="005160AB"/>
    <w:rsid w:val="00517545"/>
    <w:rsid w:val="00521556"/>
    <w:rsid w:val="005215C5"/>
    <w:rsid w:val="00521880"/>
    <w:rsid w:val="005218EC"/>
    <w:rsid w:val="00521F8C"/>
    <w:rsid w:val="00522331"/>
    <w:rsid w:val="00522AA9"/>
    <w:rsid w:val="00523707"/>
    <w:rsid w:val="00523B23"/>
    <w:rsid w:val="00523CD9"/>
    <w:rsid w:val="005244BE"/>
    <w:rsid w:val="005255B4"/>
    <w:rsid w:val="0052647E"/>
    <w:rsid w:val="00527218"/>
    <w:rsid w:val="00527604"/>
    <w:rsid w:val="005304A7"/>
    <w:rsid w:val="00530661"/>
    <w:rsid w:val="00530A05"/>
    <w:rsid w:val="005319E4"/>
    <w:rsid w:val="005322F5"/>
    <w:rsid w:val="0053435F"/>
    <w:rsid w:val="00534361"/>
    <w:rsid w:val="0053559A"/>
    <w:rsid w:val="00536977"/>
    <w:rsid w:val="00537448"/>
    <w:rsid w:val="00537E34"/>
    <w:rsid w:val="00540C55"/>
    <w:rsid w:val="00541ABF"/>
    <w:rsid w:val="00542165"/>
    <w:rsid w:val="005431D0"/>
    <w:rsid w:val="0054387F"/>
    <w:rsid w:val="00543973"/>
    <w:rsid w:val="00543C64"/>
    <w:rsid w:val="0054507C"/>
    <w:rsid w:val="0054540C"/>
    <w:rsid w:val="00545715"/>
    <w:rsid w:val="00545756"/>
    <w:rsid w:val="00547447"/>
    <w:rsid w:val="00550A10"/>
    <w:rsid w:val="00550E8F"/>
    <w:rsid w:val="00551039"/>
    <w:rsid w:val="0055111C"/>
    <w:rsid w:val="00551335"/>
    <w:rsid w:val="00551450"/>
    <w:rsid w:val="00551881"/>
    <w:rsid w:val="00551C35"/>
    <w:rsid w:val="005528F6"/>
    <w:rsid w:val="00552B23"/>
    <w:rsid w:val="00552BB1"/>
    <w:rsid w:val="005539D7"/>
    <w:rsid w:val="00553B67"/>
    <w:rsid w:val="00556F3F"/>
    <w:rsid w:val="00557814"/>
    <w:rsid w:val="005601F1"/>
    <w:rsid w:val="005617A2"/>
    <w:rsid w:val="005621D4"/>
    <w:rsid w:val="00562462"/>
    <w:rsid w:val="00563497"/>
    <w:rsid w:val="00563AA7"/>
    <w:rsid w:val="00563D6E"/>
    <w:rsid w:val="00564690"/>
    <w:rsid w:val="00564BB6"/>
    <w:rsid w:val="005651F5"/>
    <w:rsid w:val="00565510"/>
    <w:rsid w:val="00566F03"/>
    <w:rsid w:val="0056775D"/>
    <w:rsid w:val="005710CA"/>
    <w:rsid w:val="0057298A"/>
    <w:rsid w:val="0057368C"/>
    <w:rsid w:val="00573874"/>
    <w:rsid w:val="00573FB9"/>
    <w:rsid w:val="005752E0"/>
    <w:rsid w:val="0057530E"/>
    <w:rsid w:val="005762D3"/>
    <w:rsid w:val="005767B5"/>
    <w:rsid w:val="00576E8B"/>
    <w:rsid w:val="00577211"/>
    <w:rsid w:val="00577593"/>
    <w:rsid w:val="00577614"/>
    <w:rsid w:val="00577A53"/>
    <w:rsid w:val="00580058"/>
    <w:rsid w:val="005800B6"/>
    <w:rsid w:val="00582A09"/>
    <w:rsid w:val="0058370B"/>
    <w:rsid w:val="005837B3"/>
    <w:rsid w:val="00583836"/>
    <w:rsid w:val="00583DF4"/>
    <w:rsid w:val="005843F3"/>
    <w:rsid w:val="00584FA0"/>
    <w:rsid w:val="0058578F"/>
    <w:rsid w:val="00586468"/>
    <w:rsid w:val="00586A35"/>
    <w:rsid w:val="00587B87"/>
    <w:rsid w:val="00592306"/>
    <w:rsid w:val="00592322"/>
    <w:rsid w:val="005927BE"/>
    <w:rsid w:val="00592EEA"/>
    <w:rsid w:val="00593E1A"/>
    <w:rsid w:val="00595362"/>
    <w:rsid w:val="00596082"/>
    <w:rsid w:val="00596D07"/>
    <w:rsid w:val="00596F2A"/>
    <w:rsid w:val="0059767E"/>
    <w:rsid w:val="005A0FD0"/>
    <w:rsid w:val="005A1041"/>
    <w:rsid w:val="005A17AE"/>
    <w:rsid w:val="005A1981"/>
    <w:rsid w:val="005A19A3"/>
    <w:rsid w:val="005A6A77"/>
    <w:rsid w:val="005A6F43"/>
    <w:rsid w:val="005A7747"/>
    <w:rsid w:val="005A7ADC"/>
    <w:rsid w:val="005A7AE7"/>
    <w:rsid w:val="005B08B4"/>
    <w:rsid w:val="005B11DC"/>
    <w:rsid w:val="005B1B65"/>
    <w:rsid w:val="005B1F2C"/>
    <w:rsid w:val="005B28B3"/>
    <w:rsid w:val="005B2ED3"/>
    <w:rsid w:val="005B3184"/>
    <w:rsid w:val="005B32E7"/>
    <w:rsid w:val="005B44E5"/>
    <w:rsid w:val="005B45CE"/>
    <w:rsid w:val="005B493F"/>
    <w:rsid w:val="005B4E41"/>
    <w:rsid w:val="005B5308"/>
    <w:rsid w:val="005B533B"/>
    <w:rsid w:val="005B5A07"/>
    <w:rsid w:val="005B61A6"/>
    <w:rsid w:val="005B704D"/>
    <w:rsid w:val="005C0062"/>
    <w:rsid w:val="005C02F8"/>
    <w:rsid w:val="005C0D51"/>
    <w:rsid w:val="005C1A4C"/>
    <w:rsid w:val="005C3863"/>
    <w:rsid w:val="005C3D72"/>
    <w:rsid w:val="005C3E20"/>
    <w:rsid w:val="005C47FC"/>
    <w:rsid w:val="005C4AAC"/>
    <w:rsid w:val="005C4C7D"/>
    <w:rsid w:val="005C4ED4"/>
    <w:rsid w:val="005C5E36"/>
    <w:rsid w:val="005C6E30"/>
    <w:rsid w:val="005C7216"/>
    <w:rsid w:val="005D04C8"/>
    <w:rsid w:val="005D0695"/>
    <w:rsid w:val="005D0CCE"/>
    <w:rsid w:val="005D1873"/>
    <w:rsid w:val="005D196E"/>
    <w:rsid w:val="005D20C5"/>
    <w:rsid w:val="005D2AD0"/>
    <w:rsid w:val="005D415A"/>
    <w:rsid w:val="005D4198"/>
    <w:rsid w:val="005D44E5"/>
    <w:rsid w:val="005D4A4D"/>
    <w:rsid w:val="005D5918"/>
    <w:rsid w:val="005D5DE6"/>
    <w:rsid w:val="005D61BF"/>
    <w:rsid w:val="005D6264"/>
    <w:rsid w:val="005D6341"/>
    <w:rsid w:val="005D6E59"/>
    <w:rsid w:val="005D7E6E"/>
    <w:rsid w:val="005E0F1B"/>
    <w:rsid w:val="005E12A8"/>
    <w:rsid w:val="005E1760"/>
    <w:rsid w:val="005E22A3"/>
    <w:rsid w:val="005E315C"/>
    <w:rsid w:val="005E3272"/>
    <w:rsid w:val="005E3B0D"/>
    <w:rsid w:val="005E3BAF"/>
    <w:rsid w:val="005E3C15"/>
    <w:rsid w:val="005E4712"/>
    <w:rsid w:val="005E4ECF"/>
    <w:rsid w:val="005E5364"/>
    <w:rsid w:val="005E54EB"/>
    <w:rsid w:val="005E63B8"/>
    <w:rsid w:val="005F08D9"/>
    <w:rsid w:val="005F0B5D"/>
    <w:rsid w:val="005F21C2"/>
    <w:rsid w:val="005F30FF"/>
    <w:rsid w:val="005F3715"/>
    <w:rsid w:val="005F3C64"/>
    <w:rsid w:val="005F40CD"/>
    <w:rsid w:val="005F43CD"/>
    <w:rsid w:val="005F511A"/>
    <w:rsid w:val="005F7741"/>
    <w:rsid w:val="006001AF"/>
    <w:rsid w:val="00601171"/>
    <w:rsid w:val="006023ED"/>
    <w:rsid w:val="00602631"/>
    <w:rsid w:val="006028F1"/>
    <w:rsid w:val="00603EB3"/>
    <w:rsid w:val="00605680"/>
    <w:rsid w:val="0060651B"/>
    <w:rsid w:val="006066C5"/>
    <w:rsid w:val="00607A60"/>
    <w:rsid w:val="006100C6"/>
    <w:rsid w:val="00610AB8"/>
    <w:rsid w:val="00610D48"/>
    <w:rsid w:val="00611539"/>
    <w:rsid w:val="0061273A"/>
    <w:rsid w:val="00612751"/>
    <w:rsid w:val="00612827"/>
    <w:rsid w:val="00612B54"/>
    <w:rsid w:val="00612C56"/>
    <w:rsid w:val="00612E4E"/>
    <w:rsid w:val="00613D11"/>
    <w:rsid w:val="00614724"/>
    <w:rsid w:val="00616634"/>
    <w:rsid w:val="006178EB"/>
    <w:rsid w:val="0062146E"/>
    <w:rsid w:val="0062149E"/>
    <w:rsid w:val="00630A04"/>
    <w:rsid w:val="00630A51"/>
    <w:rsid w:val="00630F1E"/>
    <w:rsid w:val="006311AA"/>
    <w:rsid w:val="00631614"/>
    <w:rsid w:val="006317A6"/>
    <w:rsid w:val="006330FB"/>
    <w:rsid w:val="00634277"/>
    <w:rsid w:val="006342F6"/>
    <w:rsid w:val="0063585A"/>
    <w:rsid w:val="0063608B"/>
    <w:rsid w:val="006365DA"/>
    <w:rsid w:val="00637AF4"/>
    <w:rsid w:val="00640B41"/>
    <w:rsid w:val="00641267"/>
    <w:rsid w:val="00641C23"/>
    <w:rsid w:val="00641F23"/>
    <w:rsid w:val="00642C46"/>
    <w:rsid w:val="00643D70"/>
    <w:rsid w:val="00644086"/>
    <w:rsid w:val="006444B6"/>
    <w:rsid w:val="006446DA"/>
    <w:rsid w:val="00644AC8"/>
    <w:rsid w:val="00645418"/>
    <w:rsid w:val="00645B6D"/>
    <w:rsid w:val="00646471"/>
    <w:rsid w:val="00646D85"/>
    <w:rsid w:val="00646F17"/>
    <w:rsid w:val="006473E2"/>
    <w:rsid w:val="00647D12"/>
    <w:rsid w:val="00647F63"/>
    <w:rsid w:val="006500ED"/>
    <w:rsid w:val="006502AF"/>
    <w:rsid w:val="00650463"/>
    <w:rsid w:val="00650B4A"/>
    <w:rsid w:val="00650D2D"/>
    <w:rsid w:val="006514CD"/>
    <w:rsid w:val="006515C8"/>
    <w:rsid w:val="006515EF"/>
    <w:rsid w:val="00651A71"/>
    <w:rsid w:val="0065275A"/>
    <w:rsid w:val="006529BF"/>
    <w:rsid w:val="00654408"/>
    <w:rsid w:val="006546DF"/>
    <w:rsid w:val="00654D92"/>
    <w:rsid w:val="00655BF0"/>
    <w:rsid w:val="00657039"/>
    <w:rsid w:val="00660A05"/>
    <w:rsid w:val="00660AD2"/>
    <w:rsid w:val="00661C5A"/>
    <w:rsid w:val="00662CB4"/>
    <w:rsid w:val="00663641"/>
    <w:rsid w:val="006641CE"/>
    <w:rsid w:val="00664784"/>
    <w:rsid w:val="006661BD"/>
    <w:rsid w:val="00666A57"/>
    <w:rsid w:val="00670649"/>
    <w:rsid w:val="0067081B"/>
    <w:rsid w:val="006734D2"/>
    <w:rsid w:val="006735FA"/>
    <w:rsid w:val="00674B4A"/>
    <w:rsid w:val="00675128"/>
    <w:rsid w:val="00675254"/>
    <w:rsid w:val="006766BE"/>
    <w:rsid w:val="00677D89"/>
    <w:rsid w:val="006806A4"/>
    <w:rsid w:val="0068157C"/>
    <w:rsid w:val="00681872"/>
    <w:rsid w:val="006825D3"/>
    <w:rsid w:val="00682EDC"/>
    <w:rsid w:val="0068306C"/>
    <w:rsid w:val="00684DEF"/>
    <w:rsid w:val="006864B0"/>
    <w:rsid w:val="00686A8E"/>
    <w:rsid w:val="00687ECF"/>
    <w:rsid w:val="00690F7C"/>
    <w:rsid w:val="006916C6"/>
    <w:rsid w:val="006917F0"/>
    <w:rsid w:val="00691A9A"/>
    <w:rsid w:val="006926E4"/>
    <w:rsid w:val="0069472B"/>
    <w:rsid w:val="00694749"/>
    <w:rsid w:val="00694785"/>
    <w:rsid w:val="006955B0"/>
    <w:rsid w:val="00696245"/>
    <w:rsid w:val="00697252"/>
    <w:rsid w:val="006978B2"/>
    <w:rsid w:val="006A0935"/>
    <w:rsid w:val="006A1159"/>
    <w:rsid w:val="006A1CF0"/>
    <w:rsid w:val="006A22F6"/>
    <w:rsid w:val="006A29E8"/>
    <w:rsid w:val="006A30F4"/>
    <w:rsid w:val="006A4B83"/>
    <w:rsid w:val="006A57FF"/>
    <w:rsid w:val="006A5803"/>
    <w:rsid w:val="006A5FDD"/>
    <w:rsid w:val="006A7102"/>
    <w:rsid w:val="006A74D3"/>
    <w:rsid w:val="006B0FB2"/>
    <w:rsid w:val="006B2353"/>
    <w:rsid w:val="006B3B04"/>
    <w:rsid w:val="006B3D09"/>
    <w:rsid w:val="006B3DCE"/>
    <w:rsid w:val="006B422C"/>
    <w:rsid w:val="006B4623"/>
    <w:rsid w:val="006B50FD"/>
    <w:rsid w:val="006B583D"/>
    <w:rsid w:val="006B68F3"/>
    <w:rsid w:val="006C1C1F"/>
    <w:rsid w:val="006C1C5D"/>
    <w:rsid w:val="006C1EBC"/>
    <w:rsid w:val="006C2921"/>
    <w:rsid w:val="006C29B3"/>
    <w:rsid w:val="006C2A95"/>
    <w:rsid w:val="006C36DB"/>
    <w:rsid w:val="006C3C0C"/>
    <w:rsid w:val="006C3D22"/>
    <w:rsid w:val="006C43ED"/>
    <w:rsid w:val="006C4548"/>
    <w:rsid w:val="006C4BE3"/>
    <w:rsid w:val="006C550D"/>
    <w:rsid w:val="006C64D8"/>
    <w:rsid w:val="006C7141"/>
    <w:rsid w:val="006D090D"/>
    <w:rsid w:val="006D0E9B"/>
    <w:rsid w:val="006D16E5"/>
    <w:rsid w:val="006D1839"/>
    <w:rsid w:val="006D190D"/>
    <w:rsid w:val="006D1DCB"/>
    <w:rsid w:val="006D2239"/>
    <w:rsid w:val="006D237D"/>
    <w:rsid w:val="006D40B7"/>
    <w:rsid w:val="006D50F5"/>
    <w:rsid w:val="006D6A7D"/>
    <w:rsid w:val="006D77D5"/>
    <w:rsid w:val="006E016C"/>
    <w:rsid w:val="006E04DE"/>
    <w:rsid w:val="006E0BA5"/>
    <w:rsid w:val="006E0D12"/>
    <w:rsid w:val="006E156C"/>
    <w:rsid w:val="006E2278"/>
    <w:rsid w:val="006E2700"/>
    <w:rsid w:val="006E2D5F"/>
    <w:rsid w:val="006E3095"/>
    <w:rsid w:val="006E41D0"/>
    <w:rsid w:val="006E4407"/>
    <w:rsid w:val="006E63AD"/>
    <w:rsid w:val="006E6607"/>
    <w:rsid w:val="006E6BE0"/>
    <w:rsid w:val="006E7178"/>
    <w:rsid w:val="006E75E3"/>
    <w:rsid w:val="006E7653"/>
    <w:rsid w:val="006E7EF2"/>
    <w:rsid w:val="006F02FE"/>
    <w:rsid w:val="006F050A"/>
    <w:rsid w:val="006F0778"/>
    <w:rsid w:val="006F1681"/>
    <w:rsid w:val="006F29E4"/>
    <w:rsid w:val="006F36DE"/>
    <w:rsid w:val="006F3B3B"/>
    <w:rsid w:val="006F41F5"/>
    <w:rsid w:val="006F57A4"/>
    <w:rsid w:val="006F592C"/>
    <w:rsid w:val="006F5940"/>
    <w:rsid w:val="006F6E16"/>
    <w:rsid w:val="006F6E9F"/>
    <w:rsid w:val="006F734B"/>
    <w:rsid w:val="006F7DE9"/>
    <w:rsid w:val="00701FA6"/>
    <w:rsid w:val="0070306F"/>
    <w:rsid w:val="007036E4"/>
    <w:rsid w:val="00703A0A"/>
    <w:rsid w:val="00703EB6"/>
    <w:rsid w:val="007042AA"/>
    <w:rsid w:val="00704313"/>
    <w:rsid w:val="0070473B"/>
    <w:rsid w:val="0070531E"/>
    <w:rsid w:val="0070537C"/>
    <w:rsid w:val="00705476"/>
    <w:rsid w:val="007060EC"/>
    <w:rsid w:val="00706444"/>
    <w:rsid w:val="00706D86"/>
    <w:rsid w:val="00707D4D"/>
    <w:rsid w:val="00710EAD"/>
    <w:rsid w:val="00711AED"/>
    <w:rsid w:val="00711D38"/>
    <w:rsid w:val="007122BA"/>
    <w:rsid w:val="007123F5"/>
    <w:rsid w:val="00712D53"/>
    <w:rsid w:val="00713405"/>
    <w:rsid w:val="00716DE7"/>
    <w:rsid w:val="00717A4D"/>
    <w:rsid w:val="00717A6B"/>
    <w:rsid w:val="00717FB2"/>
    <w:rsid w:val="007201D6"/>
    <w:rsid w:val="0072046B"/>
    <w:rsid w:val="00720CED"/>
    <w:rsid w:val="00721070"/>
    <w:rsid w:val="0072157A"/>
    <w:rsid w:val="00721583"/>
    <w:rsid w:val="00721FB4"/>
    <w:rsid w:val="00722FF8"/>
    <w:rsid w:val="00723E1C"/>
    <w:rsid w:val="00723E9C"/>
    <w:rsid w:val="0072419D"/>
    <w:rsid w:val="007243B8"/>
    <w:rsid w:val="00724809"/>
    <w:rsid w:val="007248A6"/>
    <w:rsid w:val="007249CB"/>
    <w:rsid w:val="00725968"/>
    <w:rsid w:val="00725D36"/>
    <w:rsid w:val="00726664"/>
    <w:rsid w:val="00727914"/>
    <w:rsid w:val="00727EBD"/>
    <w:rsid w:val="00730294"/>
    <w:rsid w:val="00730FF9"/>
    <w:rsid w:val="007317CB"/>
    <w:rsid w:val="007321B2"/>
    <w:rsid w:val="00732243"/>
    <w:rsid w:val="00732D22"/>
    <w:rsid w:val="007338B7"/>
    <w:rsid w:val="00733A63"/>
    <w:rsid w:val="00734042"/>
    <w:rsid w:val="007340EB"/>
    <w:rsid w:val="007348EF"/>
    <w:rsid w:val="007349EA"/>
    <w:rsid w:val="00735C2B"/>
    <w:rsid w:val="00735C7D"/>
    <w:rsid w:val="0074042C"/>
    <w:rsid w:val="0074057A"/>
    <w:rsid w:val="00741865"/>
    <w:rsid w:val="00741A8E"/>
    <w:rsid w:val="00741E52"/>
    <w:rsid w:val="007427C6"/>
    <w:rsid w:val="00742A7A"/>
    <w:rsid w:val="00742BD9"/>
    <w:rsid w:val="00742FE7"/>
    <w:rsid w:val="00742FF1"/>
    <w:rsid w:val="00743328"/>
    <w:rsid w:val="00744097"/>
    <w:rsid w:val="00744850"/>
    <w:rsid w:val="00744A3E"/>
    <w:rsid w:val="00744C1D"/>
    <w:rsid w:val="00744C38"/>
    <w:rsid w:val="00744EB7"/>
    <w:rsid w:val="00744F1E"/>
    <w:rsid w:val="007451FF"/>
    <w:rsid w:val="00745312"/>
    <w:rsid w:val="00745373"/>
    <w:rsid w:val="007471CD"/>
    <w:rsid w:val="00747BD1"/>
    <w:rsid w:val="00747E69"/>
    <w:rsid w:val="007518F6"/>
    <w:rsid w:val="00751B29"/>
    <w:rsid w:val="00751EC1"/>
    <w:rsid w:val="00752225"/>
    <w:rsid w:val="00753548"/>
    <w:rsid w:val="007575C6"/>
    <w:rsid w:val="00761572"/>
    <w:rsid w:val="00761A81"/>
    <w:rsid w:val="00762A80"/>
    <w:rsid w:val="00762F6F"/>
    <w:rsid w:val="00763E80"/>
    <w:rsid w:val="00763FDD"/>
    <w:rsid w:val="00764059"/>
    <w:rsid w:val="007647B0"/>
    <w:rsid w:val="00764B82"/>
    <w:rsid w:val="00764C73"/>
    <w:rsid w:val="00765265"/>
    <w:rsid w:val="00765BF3"/>
    <w:rsid w:val="00766077"/>
    <w:rsid w:val="00766E10"/>
    <w:rsid w:val="00767920"/>
    <w:rsid w:val="00767BBA"/>
    <w:rsid w:val="00770B69"/>
    <w:rsid w:val="007719C9"/>
    <w:rsid w:val="00772103"/>
    <w:rsid w:val="00772B27"/>
    <w:rsid w:val="00772CE3"/>
    <w:rsid w:val="0077514C"/>
    <w:rsid w:val="00776390"/>
    <w:rsid w:val="007800CE"/>
    <w:rsid w:val="00780227"/>
    <w:rsid w:val="00780FE3"/>
    <w:rsid w:val="00783D40"/>
    <w:rsid w:val="00784423"/>
    <w:rsid w:val="007847E6"/>
    <w:rsid w:val="007856E4"/>
    <w:rsid w:val="007858AE"/>
    <w:rsid w:val="00785ADE"/>
    <w:rsid w:val="00785B69"/>
    <w:rsid w:val="007907E3"/>
    <w:rsid w:val="00791157"/>
    <w:rsid w:val="007919D8"/>
    <w:rsid w:val="00791BB7"/>
    <w:rsid w:val="007923BC"/>
    <w:rsid w:val="00792E38"/>
    <w:rsid w:val="007931CD"/>
    <w:rsid w:val="00793451"/>
    <w:rsid w:val="00793808"/>
    <w:rsid w:val="00794050"/>
    <w:rsid w:val="007942CF"/>
    <w:rsid w:val="0079473A"/>
    <w:rsid w:val="00794D5E"/>
    <w:rsid w:val="00794D83"/>
    <w:rsid w:val="0079605E"/>
    <w:rsid w:val="0079682F"/>
    <w:rsid w:val="007969F0"/>
    <w:rsid w:val="00796A46"/>
    <w:rsid w:val="00797D60"/>
    <w:rsid w:val="007A0616"/>
    <w:rsid w:val="007A0801"/>
    <w:rsid w:val="007A2C61"/>
    <w:rsid w:val="007A370B"/>
    <w:rsid w:val="007A3F4E"/>
    <w:rsid w:val="007A481F"/>
    <w:rsid w:val="007A502C"/>
    <w:rsid w:val="007A55CF"/>
    <w:rsid w:val="007A579F"/>
    <w:rsid w:val="007A5C6A"/>
    <w:rsid w:val="007A7FC0"/>
    <w:rsid w:val="007B0427"/>
    <w:rsid w:val="007B1350"/>
    <w:rsid w:val="007B16CD"/>
    <w:rsid w:val="007B2340"/>
    <w:rsid w:val="007B2956"/>
    <w:rsid w:val="007B581B"/>
    <w:rsid w:val="007B6404"/>
    <w:rsid w:val="007B64D3"/>
    <w:rsid w:val="007B67F6"/>
    <w:rsid w:val="007B71D7"/>
    <w:rsid w:val="007B731D"/>
    <w:rsid w:val="007C0013"/>
    <w:rsid w:val="007C0115"/>
    <w:rsid w:val="007C07EF"/>
    <w:rsid w:val="007C08CA"/>
    <w:rsid w:val="007C317F"/>
    <w:rsid w:val="007C39CC"/>
    <w:rsid w:val="007C3C80"/>
    <w:rsid w:val="007C4395"/>
    <w:rsid w:val="007C46BE"/>
    <w:rsid w:val="007C47C4"/>
    <w:rsid w:val="007C57E7"/>
    <w:rsid w:val="007C7078"/>
    <w:rsid w:val="007D1B57"/>
    <w:rsid w:val="007D2C17"/>
    <w:rsid w:val="007D3BE4"/>
    <w:rsid w:val="007D3C28"/>
    <w:rsid w:val="007D3D57"/>
    <w:rsid w:val="007D4693"/>
    <w:rsid w:val="007D472A"/>
    <w:rsid w:val="007D47E7"/>
    <w:rsid w:val="007D4A20"/>
    <w:rsid w:val="007D6213"/>
    <w:rsid w:val="007D6645"/>
    <w:rsid w:val="007D6A3B"/>
    <w:rsid w:val="007D732A"/>
    <w:rsid w:val="007D77C4"/>
    <w:rsid w:val="007E0208"/>
    <w:rsid w:val="007E03DE"/>
    <w:rsid w:val="007E0B4F"/>
    <w:rsid w:val="007E0D30"/>
    <w:rsid w:val="007E1058"/>
    <w:rsid w:val="007E153E"/>
    <w:rsid w:val="007E1603"/>
    <w:rsid w:val="007E1883"/>
    <w:rsid w:val="007E1F08"/>
    <w:rsid w:val="007E2799"/>
    <w:rsid w:val="007E2BAA"/>
    <w:rsid w:val="007E31E7"/>
    <w:rsid w:val="007E4343"/>
    <w:rsid w:val="007E46AD"/>
    <w:rsid w:val="007E624F"/>
    <w:rsid w:val="007E6AF3"/>
    <w:rsid w:val="007E6F67"/>
    <w:rsid w:val="007E7027"/>
    <w:rsid w:val="007E7648"/>
    <w:rsid w:val="007F05EA"/>
    <w:rsid w:val="007F1774"/>
    <w:rsid w:val="007F1949"/>
    <w:rsid w:val="007F1CD5"/>
    <w:rsid w:val="007F1E02"/>
    <w:rsid w:val="007F2AE8"/>
    <w:rsid w:val="007F2BC7"/>
    <w:rsid w:val="007F2D1D"/>
    <w:rsid w:val="007F2E45"/>
    <w:rsid w:val="007F2FFB"/>
    <w:rsid w:val="007F3303"/>
    <w:rsid w:val="007F3D56"/>
    <w:rsid w:val="007F42BD"/>
    <w:rsid w:val="007F56C3"/>
    <w:rsid w:val="007F640F"/>
    <w:rsid w:val="007F7EEB"/>
    <w:rsid w:val="0080140C"/>
    <w:rsid w:val="008021CF"/>
    <w:rsid w:val="00802E06"/>
    <w:rsid w:val="00804B2F"/>
    <w:rsid w:val="008051C3"/>
    <w:rsid w:val="00805680"/>
    <w:rsid w:val="008059EA"/>
    <w:rsid w:val="00806382"/>
    <w:rsid w:val="00806DED"/>
    <w:rsid w:val="008072F8"/>
    <w:rsid w:val="0080795C"/>
    <w:rsid w:val="00810CE2"/>
    <w:rsid w:val="0081142B"/>
    <w:rsid w:val="00811653"/>
    <w:rsid w:val="00813058"/>
    <w:rsid w:val="00813A54"/>
    <w:rsid w:val="008150D4"/>
    <w:rsid w:val="00815220"/>
    <w:rsid w:val="00816423"/>
    <w:rsid w:val="00816784"/>
    <w:rsid w:val="00820E8F"/>
    <w:rsid w:val="00821040"/>
    <w:rsid w:val="0082278D"/>
    <w:rsid w:val="00823803"/>
    <w:rsid w:val="00824131"/>
    <w:rsid w:val="008243E5"/>
    <w:rsid w:val="00825A69"/>
    <w:rsid w:val="0082636A"/>
    <w:rsid w:val="008275DE"/>
    <w:rsid w:val="00830C26"/>
    <w:rsid w:val="008313F7"/>
    <w:rsid w:val="00832152"/>
    <w:rsid w:val="00832F31"/>
    <w:rsid w:val="008331CB"/>
    <w:rsid w:val="008347A0"/>
    <w:rsid w:val="00834C03"/>
    <w:rsid w:val="00835947"/>
    <w:rsid w:val="00836585"/>
    <w:rsid w:val="0083670F"/>
    <w:rsid w:val="0083731A"/>
    <w:rsid w:val="0083735E"/>
    <w:rsid w:val="00837CBF"/>
    <w:rsid w:val="00841B8F"/>
    <w:rsid w:val="00841DAC"/>
    <w:rsid w:val="0084346C"/>
    <w:rsid w:val="00843705"/>
    <w:rsid w:val="008458CB"/>
    <w:rsid w:val="00846070"/>
    <w:rsid w:val="00846263"/>
    <w:rsid w:val="00846425"/>
    <w:rsid w:val="00846E56"/>
    <w:rsid w:val="0084704D"/>
    <w:rsid w:val="00847A31"/>
    <w:rsid w:val="00850306"/>
    <w:rsid w:val="0085085A"/>
    <w:rsid w:val="00850D0C"/>
    <w:rsid w:val="00851018"/>
    <w:rsid w:val="008511D7"/>
    <w:rsid w:val="00851F7C"/>
    <w:rsid w:val="00852CDC"/>
    <w:rsid w:val="00853148"/>
    <w:rsid w:val="00853319"/>
    <w:rsid w:val="0085336A"/>
    <w:rsid w:val="008538E2"/>
    <w:rsid w:val="00854432"/>
    <w:rsid w:val="00855517"/>
    <w:rsid w:val="0085553A"/>
    <w:rsid w:val="00855D17"/>
    <w:rsid w:val="00855E5F"/>
    <w:rsid w:val="0085672A"/>
    <w:rsid w:val="008567EE"/>
    <w:rsid w:val="00857C0B"/>
    <w:rsid w:val="008603DB"/>
    <w:rsid w:val="00860F50"/>
    <w:rsid w:val="00860FA0"/>
    <w:rsid w:val="0086169E"/>
    <w:rsid w:val="00861A1E"/>
    <w:rsid w:val="00862D50"/>
    <w:rsid w:val="008641CC"/>
    <w:rsid w:val="00864331"/>
    <w:rsid w:val="0086450B"/>
    <w:rsid w:val="00864839"/>
    <w:rsid w:val="00864DA3"/>
    <w:rsid w:val="00864FBC"/>
    <w:rsid w:val="00865B43"/>
    <w:rsid w:val="00865F83"/>
    <w:rsid w:val="00866060"/>
    <w:rsid w:val="00866996"/>
    <w:rsid w:val="00871267"/>
    <w:rsid w:val="00871A55"/>
    <w:rsid w:val="00871E83"/>
    <w:rsid w:val="00872441"/>
    <w:rsid w:val="008724F6"/>
    <w:rsid w:val="0087346E"/>
    <w:rsid w:val="00874F7A"/>
    <w:rsid w:val="008756D3"/>
    <w:rsid w:val="0087581A"/>
    <w:rsid w:val="008758BA"/>
    <w:rsid w:val="00875D71"/>
    <w:rsid w:val="00876A08"/>
    <w:rsid w:val="00877AB1"/>
    <w:rsid w:val="00877F3C"/>
    <w:rsid w:val="00881A07"/>
    <w:rsid w:val="00882C49"/>
    <w:rsid w:val="0088463D"/>
    <w:rsid w:val="00884706"/>
    <w:rsid w:val="00886AC3"/>
    <w:rsid w:val="00887F59"/>
    <w:rsid w:val="0089066F"/>
    <w:rsid w:val="00890720"/>
    <w:rsid w:val="00890BFC"/>
    <w:rsid w:val="00891A1D"/>
    <w:rsid w:val="00891E14"/>
    <w:rsid w:val="00891FF2"/>
    <w:rsid w:val="0089205E"/>
    <w:rsid w:val="0089235C"/>
    <w:rsid w:val="0089285A"/>
    <w:rsid w:val="00892ECE"/>
    <w:rsid w:val="00893285"/>
    <w:rsid w:val="008941BD"/>
    <w:rsid w:val="008949E1"/>
    <w:rsid w:val="0089554C"/>
    <w:rsid w:val="00896265"/>
    <w:rsid w:val="008969C4"/>
    <w:rsid w:val="008A0152"/>
    <w:rsid w:val="008A130F"/>
    <w:rsid w:val="008A19A4"/>
    <w:rsid w:val="008A228F"/>
    <w:rsid w:val="008A24E0"/>
    <w:rsid w:val="008A2EA6"/>
    <w:rsid w:val="008A2F26"/>
    <w:rsid w:val="008A307E"/>
    <w:rsid w:val="008A367E"/>
    <w:rsid w:val="008A5742"/>
    <w:rsid w:val="008A625E"/>
    <w:rsid w:val="008A665A"/>
    <w:rsid w:val="008A67DF"/>
    <w:rsid w:val="008A6CD4"/>
    <w:rsid w:val="008A7C30"/>
    <w:rsid w:val="008B1C9A"/>
    <w:rsid w:val="008B1EFD"/>
    <w:rsid w:val="008B2781"/>
    <w:rsid w:val="008B2C63"/>
    <w:rsid w:val="008B30E4"/>
    <w:rsid w:val="008B31B5"/>
    <w:rsid w:val="008B37F2"/>
    <w:rsid w:val="008B4037"/>
    <w:rsid w:val="008B6899"/>
    <w:rsid w:val="008B6B02"/>
    <w:rsid w:val="008B710D"/>
    <w:rsid w:val="008B717F"/>
    <w:rsid w:val="008C1DAA"/>
    <w:rsid w:val="008C2693"/>
    <w:rsid w:val="008C2832"/>
    <w:rsid w:val="008C3269"/>
    <w:rsid w:val="008C3CBA"/>
    <w:rsid w:val="008C65D3"/>
    <w:rsid w:val="008C6740"/>
    <w:rsid w:val="008C6E83"/>
    <w:rsid w:val="008C72C9"/>
    <w:rsid w:val="008C7DE6"/>
    <w:rsid w:val="008D133F"/>
    <w:rsid w:val="008D1FA1"/>
    <w:rsid w:val="008D2513"/>
    <w:rsid w:val="008D30FB"/>
    <w:rsid w:val="008D4A83"/>
    <w:rsid w:val="008D51C8"/>
    <w:rsid w:val="008D55B4"/>
    <w:rsid w:val="008D7092"/>
    <w:rsid w:val="008D7487"/>
    <w:rsid w:val="008D7724"/>
    <w:rsid w:val="008D783B"/>
    <w:rsid w:val="008E04C3"/>
    <w:rsid w:val="008E0500"/>
    <w:rsid w:val="008E0518"/>
    <w:rsid w:val="008E18BC"/>
    <w:rsid w:val="008E1904"/>
    <w:rsid w:val="008E2DD6"/>
    <w:rsid w:val="008E31CC"/>
    <w:rsid w:val="008E35E2"/>
    <w:rsid w:val="008E3815"/>
    <w:rsid w:val="008E45B9"/>
    <w:rsid w:val="008E514A"/>
    <w:rsid w:val="008E5168"/>
    <w:rsid w:val="008E5640"/>
    <w:rsid w:val="008E5A87"/>
    <w:rsid w:val="008E5D2A"/>
    <w:rsid w:val="008E5D7C"/>
    <w:rsid w:val="008E7085"/>
    <w:rsid w:val="008E77C6"/>
    <w:rsid w:val="008E7D28"/>
    <w:rsid w:val="008F0A00"/>
    <w:rsid w:val="008F0FA4"/>
    <w:rsid w:val="008F23CF"/>
    <w:rsid w:val="008F35B4"/>
    <w:rsid w:val="008F38FE"/>
    <w:rsid w:val="008F3F58"/>
    <w:rsid w:val="008F4A9C"/>
    <w:rsid w:val="008F515D"/>
    <w:rsid w:val="008F5A59"/>
    <w:rsid w:val="008F5E20"/>
    <w:rsid w:val="008F6FB8"/>
    <w:rsid w:val="008F724D"/>
    <w:rsid w:val="008F75F2"/>
    <w:rsid w:val="009010B7"/>
    <w:rsid w:val="009028ED"/>
    <w:rsid w:val="00902EA6"/>
    <w:rsid w:val="0090437E"/>
    <w:rsid w:val="0090468B"/>
    <w:rsid w:val="0090473F"/>
    <w:rsid w:val="00904BBC"/>
    <w:rsid w:val="009055B3"/>
    <w:rsid w:val="00905D39"/>
    <w:rsid w:val="009067CB"/>
    <w:rsid w:val="009073E1"/>
    <w:rsid w:val="00907BFC"/>
    <w:rsid w:val="00910242"/>
    <w:rsid w:val="00910895"/>
    <w:rsid w:val="00911D55"/>
    <w:rsid w:val="00912DC9"/>
    <w:rsid w:val="0091348E"/>
    <w:rsid w:val="00913741"/>
    <w:rsid w:val="00913CFA"/>
    <w:rsid w:val="0091637C"/>
    <w:rsid w:val="0091734D"/>
    <w:rsid w:val="00917D04"/>
    <w:rsid w:val="00917D17"/>
    <w:rsid w:val="00920899"/>
    <w:rsid w:val="00920FE7"/>
    <w:rsid w:val="009218E1"/>
    <w:rsid w:val="00921D30"/>
    <w:rsid w:val="0092209C"/>
    <w:rsid w:val="009228E7"/>
    <w:rsid w:val="00922D48"/>
    <w:rsid w:val="00922E88"/>
    <w:rsid w:val="009236AE"/>
    <w:rsid w:val="009240DB"/>
    <w:rsid w:val="00924152"/>
    <w:rsid w:val="00924B9C"/>
    <w:rsid w:val="0092558E"/>
    <w:rsid w:val="00925FA3"/>
    <w:rsid w:val="0092654B"/>
    <w:rsid w:val="009268B7"/>
    <w:rsid w:val="00926BA0"/>
    <w:rsid w:val="00926E45"/>
    <w:rsid w:val="009308A3"/>
    <w:rsid w:val="009308AE"/>
    <w:rsid w:val="009311DF"/>
    <w:rsid w:val="00931E51"/>
    <w:rsid w:val="00931F2B"/>
    <w:rsid w:val="0093239B"/>
    <w:rsid w:val="00932662"/>
    <w:rsid w:val="00932CBA"/>
    <w:rsid w:val="009334D3"/>
    <w:rsid w:val="00933D9C"/>
    <w:rsid w:val="0093489B"/>
    <w:rsid w:val="00934F71"/>
    <w:rsid w:val="00934FE1"/>
    <w:rsid w:val="00935DFE"/>
    <w:rsid w:val="00936367"/>
    <w:rsid w:val="00936F8D"/>
    <w:rsid w:val="00940553"/>
    <w:rsid w:val="009408CD"/>
    <w:rsid w:val="00941296"/>
    <w:rsid w:val="009412AA"/>
    <w:rsid w:val="00944BDA"/>
    <w:rsid w:val="009452BD"/>
    <w:rsid w:val="00946991"/>
    <w:rsid w:val="009469F6"/>
    <w:rsid w:val="009470ED"/>
    <w:rsid w:val="00947DA2"/>
    <w:rsid w:val="009506FC"/>
    <w:rsid w:val="0095071A"/>
    <w:rsid w:val="009511E2"/>
    <w:rsid w:val="00951773"/>
    <w:rsid w:val="009526FC"/>
    <w:rsid w:val="00952859"/>
    <w:rsid w:val="0095290B"/>
    <w:rsid w:val="00952F25"/>
    <w:rsid w:val="00953388"/>
    <w:rsid w:val="00955445"/>
    <w:rsid w:val="009554AA"/>
    <w:rsid w:val="00955704"/>
    <w:rsid w:val="0095589B"/>
    <w:rsid w:val="00956083"/>
    <w:rsid w:val="00956291"/>
    <w:rsid w:val="00956D77"/>
    <w:rsid w:val="009578BE"/>
    <w:rsid w:val="00957F32"/>
    <w:rsid w:val="0096184E"/>
    <w:rsid w:val="00961CBA"/>
    <w:rsid w:val="00961DAA"/>
    <w:rsid w:val="00961E9F"/>
    <w:rsid w:val="00962503"/>
    <w:rsid w:val="00962660"/>
    <w:rsid w:val="009627CD"/>
    <w:rsid w:val="00962877"/>
    <w:rsid w:val="00962FFB"/>
    <w:rsid w:val="00963128"/>
    <w:rsid w:val="009632C4"/>
    <w:rsid w:val="009636C9"/>
    <w:rsid w:val="00963A8C"/>
    <w:rsid w:val="0096462F"/>
    <w:rsid w:val="0096623E"/>
    <w:rsid w:val="00966299"/>
    <w:rsid w:val="00966400"/>
    <w:rsid w:val="009668D0"/>
    <w:rsid w:val="009668DE"/>
    <w:rsid w:val="00970238"/>
    <w:rsid w:val="00971C6E"/>
    <w:rsid w:val="0097289B"/>
    <w:rsid w:val="00972D6A"/>
    <w:rsid w:val="00973A1C"/>
    <w:rsid w:val="009743D2"/>
    <w:rsid w:val="009747D5"/>
    <w:rsid w:val="00976283"/>
    <w:rsid w:val="00976413"/>
    <w:rsid w:val="009765C9"/>
    <w:rsid w:val="00976A9F"/>
    <w:rsid w:val="00976C6A"/>
    <w:rsid w:val="00976D30"/>
    <w:rsid w:val="00981A93"/>
    <w:rsid w:val="00982421"/>
    <w:rsid w:val="0098266F"/>
    <w:rsid w:val="00982C4C"/>
    <w:rsid w:val="009831DB"/>
    <w:rsid w:val="00983A48"/>
    <w:rsid w:val="00983CD2"/>
    <w:rsid w:val="00983E86"/>
    <w:rsid w:val="009842CB"/>
    <w:rsid w:val="00985163"/>
    <w:rsid w:val="00985797"/>
    <w:rsid w:val="00986039"/>
    <w:rsid w:val="009906C2"/>
    <w:rsid w:val="009917CD"/>
    <w:rsid w:val="00991E66"/>
    <w:rsid w:val="009921BC"/>
    <w:rsid w:val="009921DB"/>
    <w:rsid w:val="009923C7"/>
    <w:rsid w:val="009939B6"/>
    <w:rsid w:val="00993B51"/>
    <w:rsid w:val="00993CAA"/>
    <w:rsid w:val="00993F5B"/>
    <w:rsid w:val="0099510D"/>
    <w:rsid w:val="00995FE2"/>
    <w:rsid w:val="009967CC"/>
    <w:rsid w:val="009978A7"/>
    <w:rsid w:val="00997DDC"/>
    <w:rsid w:val="009A3B7C"/>
    <w:rsid w:val="009A3BE7"/>
    <w:rsid w:val="009A3C56"/>
    <w:rsid w:val="009A3EC3"/>
    <w:rsid w:val="009A3FD2"/>
    <w:rsid w:val="009A52ED"/>
    <w:rsid w:val="009A55FA"/>
    <w:rsid w:val="009A61DC"/>
    <w:rsid w:val="009A7E50"/>
    <w:rsid w:val="009B00DC"/>
    <w:rsid w:val="009B07A0"/>
    <w:rsid w:val="009B0968"/>
    <w:rsid w:val="009B13A5"/>
    <w:rsid w:val="009B1FF3"/>
    <w:rsid w:val="009B240D"/>
    <w:rsid w:val="009B46AF"/>
    <w:rsid w:val="009B517E"/>
    <w:rsid w:val="009B52CC"/>
    <w:rsid w:val="009B5323"/>
    <w:rsid w:val="009B5D2D"/>
    <w:rsid w:val="009B6AEA"/>
    <w:rsid w:val="009B6FB4"/>
    <w:rsid w:val="009B706C"/>
    <w:rsid w:val="009B7559"/>
    <w:rsid w:val="009B77E6"/>
    <w:rsid w:val="009B7B9E"/>
    <w:rsid w:val="009C0185"/>
    <w:rsid w:val="009C0306"/>
    <w:rsid w:val="009C06BF"/>
    <w:rsid w:val="009C0743"/>
    <w:rsid w:val="009C10FA"/>
    <w:rsid w:val="009C171A"/>
    <w:rsid w:val="009C18AE"/>
    <w:rsid w:val="009C1E08"/>
    <w:rsid w:val="009C201A"/>
    <w:rsid w:val="009C4798"/>
    <w:rsid w:val="009C4C1A"/>
    <w:rsid w:val="009C5498"/>
    <w:rsid w:val="009C6760"/>
    <w:rsid w:val="009C6BEA"/>
    <w:rsid w:val="009C6C13"/>
    <w:rsid w:val="009C6E3E"/>
    <w:rsid w:val="009D14C9"/>
    <w:rsid w:val="009D1BF5"/>
    <w:rsid w:val="009D1D0F"/>
    <w:rsid w:val="009D256F"/>
    <w:rsid w:val="009D3C3B"/>
    <w:rsid w:val="009D43E5"/>
    <w:rsid w:val="009D46EA"/>
    <w:rsid w:val="009D509E"/>
    <w:rsid w:val="009D5245"/>
    <w:rsid w:val="009D6B39"/>
    <w:rsid w:val="009D7F54"/>
    <w:rsid w:val="009E125A"/>
    <w:rsid w:val="009E12EF"/>
    <w:rsid w:val="009E21B4"/>
    <w:rsid w:val="009E222E"/>
    <w:rsid w:val="009E2949"/>
    <w:rsid w:val="009E320C"/>
    <w:rsid w:val="009E3341"/>
    <w:rsid w:val="009E36ED"/>
    <w:rsid w:val="009E3E51"/>
    <w:rsid w:val="009E4CCB"/>
    <w:rsid w:val="009E5564"/>
    <w:rsid w:val="009E56C5"/>
    <w:rsid w:val="009E619C"/>
    <w:rsid w:val="009E69C5"/>
    <w:rsid w:val="009E6F55"/>
    <w:rsid w:val="009E712F"/>
    <w:rsid w:val="009E7450"/>
    <w:rsid w:val="009F04D6"/>
    <w:rsid w:val="009F0619"/>
    <w:rsid w:val="009F07C5"/>
    <w:rsid w:val="009F07E3"/>
    <w:rsid w:val="009F09CA"/>
    <w:rsid w:val="009F0B6B"/>
    <w:rsid w:val="009F1390"/>
    <w:rsid w:val="009F16C7"/>
    <w:rsid w:val="009F1A3C"/>
    <w:rsid w:val="009F234A"/>
    <w:rsid w:val="009F2833"/>
    <w:rsid w:val="009F2D84"/>
    <w:rsid w:val="009F4464"/>
    <w:rsid w:val="009F4747"/>
    <w:rsid w:val="009F50C4"/>
    <w:rsid w:val="009F5CA2"/>
    <w:rsid w:val="009F5E7C"/>
    <w:rsid w:val="009F61B6"/>
    <w:rsid w:val="009F62C9"/>
    <w:rsid w:val="009F66D1"/>
    <w:rsid w:val="009F69F0"/>
    <w:rsid w:val="009F6E4D"/>
    <w:rsid w:val="009F71E4"/>
    <w:rsid w:val="009F721E"/>
    <w:rsid w:val="009F7229"/>
    <w:rsid w:val="009F7FB8"/>
    <w:rsid w:val="00A012F5"/>
    <w:rsid w:val="00A027A3"/>
    <w:rsid w:val="00A03A1F"/>
    <w:rsid w:val="00A04623"/>
    <w:rsid w:val="00A04E08"/>
    <w:rsid w:val="00A0690A"/>
    <w:rsid w:val="00A071E9"/>
    <w:rsid w:val="00A07D01"/>
    <w:rsid w:val="00A111E9"/>
    <w:rsid w:val="00A11987"/>
    <w:rsid w:val="00A11BB5"/>
    <w:rsid w:val="00A1220F"/>
    <w:rsid w:val="00A12291"/>
    <w:rsid w:val="00A123A2"/>
    <w:rsid w:val="00A12EF5"/>
    <w:rsid w:val="00A14C41"/>
    <w:rsid w:val="00A15152"/>
    <w:rsid w:val="00A155F9"/>
    <w:rsid w:val="00A15836"/>
    <w:rsid w:val="00A15AFF"/>
    <w:rsid w:val="00A15BA7"/>
    <w:rsid w:val="00A163E7"/>
    <w:rsid w:val="00A164B7"/>
    <w:rsid w:val="00A17461"/>
    <w:rsid w:val="00A17CE3"/>
    <w:rsid w:val="00A17E89"/>
    <w:rsid w:val="00A20051"/>
    <w:rsid w:val="00A2009B"/>
    <w:rsid w:val="00A20EF2"/>
    <w:rsid w:val="00A21DEF"/>
    <w:rsid w:val="00A22433"/>
    <w:rsid w:val="00A22714"/>
    <w:rsid w:val="00A22B2E"/>
    <w:rsid w:val="00A23058"/>
    <w:rsid w:val="00A231DD"/>
    <w:rsid w:val="00A236B7"/>
    <w:rsid w:val="00A24790"/>
    <w:rsid w:val="00A25A17"/>
    <w:rsid w:val="00A26013"/>
    <w:rsid w:val="00A265E0"/>
    <w:rsid w:val="00A30322"/>
    <w:rsid w:val="00A305E7"/>
    <w:rsid w:val="00A30805"/>
    <w:rsid w:val="00A31235"/>
    <w:rsid w:val="00A319FD"/>
    <w:rsid w:val="00A339C3"/>
    <w:rsid w:val="00A33EDC"/>
    <w:rsid w:val="00A34285"/>
    <w:rsid w:val="00A349A5"/>
    <w:rsid w:val="00A36FB8"/>
    <w:rsid w:val="00A3702B"/>
    <w:rsid w:val="00A3731F"/>
    <w:rsid w:val="00A412E7"/>
    <w:rsid w:val="00A42334"/>
    <w:rsid w:val="00A42529"/>
    <w:rsid w:val="00A42BA1"/>
    <w:rsid w:val="00A4319F"/>
    <w:rsid w:val="00A43213"/>
    <w:rsid w:val="00A43516"/>
    <w:rsid w:val="00A43714"/>
    <w:rsid w:val="00A45B79"/>
    <w:rsid w:val="00A46270"/>
    <w:rsid w:val="00A462C6"/>
    <w:rsid w:val="00A46EA9"/>
    <w:rsid w:val="00A470C6"/>
    <w:rsid w:val="00A5065B"/>
    <w:rsid w:val="00A50ECF"/>
    <w:rsid w:val="00A51C9B"/>
    <w:rsid w:val="00A51FF0"/>
    <w:rsid w:val="00A524AE"/>
    <w:rsid w:val="00A5252E"/>
    <w:rsid w:val="00A52731"/>
    <w:rsid w:val="00A527D2"/>
    <w:rsid w:val="00A529CE"/>
    <w:rsid w:val="00A52B3F"/>
    <w:rsid w:val="00A53601"/>
    <w:rsid w:val="00A53B84"/>
    <w:rsid w:val="00A545F0"/>
    <w:rsid w:val="00A55023"/>
    <w:rsid w:val="00A5512B"/>
    <w:rsid w:val="00A552A0"/>
    <w:rsid w:val="00A567DA"/>
    <w:rsid w:val="00A569FA"/>
    <w:rsid w:val="00A57D09"/>
    <w:rsid w:val="00A610EB"/>
    <w:rsid w:val="00A61BD8"/>
    <w:rsid w:val="00A6296E"/>
    <w:rsid w:val="00A63071"/>
    <w:rsid w:val="00A63903"/>
    <w:rsid w:val="00A63DE1"/>
    <w:rsid w:val="00A6487F"/>
    <w:rsid w:val="00A648E8"/>
    <w:rsid w:val="00A64C44"/>
    <w:rsid w:val="00A66250"/>
    <w:rsid w:val="00A66AB8"/>
    <w:rsid w:val="00A673E6"/>
    <w:rsid w:val="00A674A2"/>
    <w:rsid w:val="00A70605"/>
    <w:rsid w:val="00A7207C"/>
    <w:rsid w:val="00A722E7"/>
    <w:rsid w:val="00A728B5"/>
    <w:rsid w:val="00A729C2"/>
    <w:rsid w:val="00A729E7"/>
    <w:rsid w:val="00A739CB"/>
    <w:rsid w:val="00A75047"/>
    <w:rsid w:val="00A755F3"/>
    <w:rsid w:val="00A7597F"/>
    <w:rsid w:val="00A76422"/>
    <w:rsid w:val="00A7659B"/>
    <w:rsid w:val="00A77972"/>
    <w:rsid w:val="00A802AA"/>
    <w:rsid w:val="00A80A86"/>
    <w:rsid w:val="00A822BC"/>
    <w:rsid w:val="00A829BA"/>
    <w:rsid w:val="00A82E41"/>
    <w:rsid w:val="00A8421B"/>
    <w:rsid w:val="00A84241"/>
    <w:rsid w:val="00A847EF"/>
    <w:rsid w:val="00A84B1B"/>
    <w:rsid w:val="00A8507F"/>
    <w:rsid w:val="00A85213"/>
    <w:rsid w:val="00A85322"/>
    <w:rsid w:val="00A85E1B"/>
    <w:rsid w:val="00A85E6A"/>
    <w:rsid w:val="00A866E6"/>
    <w:rsid w:val="00A86C4C"/>
    <w:rsid w:val="00A87435"/>
    <w:rsid w:val="00A876C2"/>
    <w:rsid w:val="00A901B1"/>
    <w:rsid w:val="00A908A9"/>
    <w:rsid w:val="00A91E16"/>
    <w:rsid w:val="00A93D36"/>
    <w:rsid w:val="00A93D8B"/>
    <w:rsid w:val="00A94670"/>
    <w:rsid w:val="00A9484D"/>
    <w:rsid w:val="00A94B44"/>
    <w:rsid w:val="00A95518"/>
    <w:rsid w:val="00A95688"/>
    <w:rsid w:val="00A95FE7"/>
    <w:rsid w:val="00A97751"/>
    <w:rsid w:val="00A979C6"/>
    <w:rsid w:val="00AA035E"/>
    <w:rsid w:val="00AA10C4"/>
    <w:rsid w:val="00AA11C2"/>
    <w:rsid w:val="00AA1331"/>
    <w:rsid w:val="00AA1955"/>
    <w:rsid w:val="00AA2110"/>
    <w:rsid w:val="00AA21B2"/>
    <w:rsid w:val="00AA3223"/>
    <w:rsid w:val="00AA3DA3"/>
    <w:rsid w:val="00AA40B2"/>
    <w:rsid w:val="00AA57D8"/>
    <w:rsid w:val="00AA5BF1"/>
    <w:rsid w:val="00AA6B76"/>
    <w:rsid w:val="00AA6E2B"/>
    <w:rsid w:val="00AA7AFA"/>
    <w:rsid w:val="00AB0733"/>
    <w:rsid w:val="00AB08B4"/>
    <w:rsid w:val="00AB21AA"/>
    <w:rsid w:val="00AB2327"/>
    <w:rsid w:val="00AB30B5"/>
    <w:rsid w:val="00AB37BC"/>
    <w:rsid w:val="00AB43E3"/>
    <w:rsid w:val="00AB47BD"/>
    <w:rsid w:val="00AB50E0"/>
    <w:rsid w:val="00AB534E"/>
    <w:rsid w:val="00AB77EB"/>
    <w:rsid w:val="00AC09DE"/>
    <w:rsid w:val="00AC145E"/>
    <w:rsid w:val="00AC165F"/>
    <w:rsid w:val="00AC1910"/>
    <w:rsid w:val="00AC269E"/>
    <w:rsid w:val="00AC2AE3"/>
    <w:rsid w:val="00AC2D36"/>
    <w:rsid w:val="00AC326C"/>
    <w:rsid w:val="00AC44C5"/>
    <w:rsid w:val="00AC4630"/>
    <w:rsid w:val="00AC483D"/>
    <w:rsid w:val="00AC51C0"/>
    <w:rsid w:val="00AC5396"/>
    <w:rsid w:val="00AC5F3E"/>
    <w:rsid w:val="00AC684F"/>
    <w:rsid w:val="00AD007D"/>
    <w:rsid w:val="00AD0294"/>
    <w:rsid w:val="00AD0621"/>
    <w:rsid w:val="00AD067B"/>
    <w:rsid w:val="00AD0748"/>
    <w:rsid w:val="00AD07F2"/>
    <w:rsid w:val="00AD1F15"/>
    <w:rsid w:val="00AD316D"/>
    <w:rsid w:val="00AD330F"/>
    <w:rsid w:val="00AD361D"/>
    <w:rsid w:val="00AD3792"/>
    <w:rsid w:val="00AD4BE0"/>
    <w:rsid w:val="00AD4F89"/>
    <w:rsid w:val="00AD51EB"/>
    <w:rsid w:val="00AD5291"/>
    <w:rsid w:val="00AD52CA"/>
    <w:rsid w:val="00AD6525"/>
    <w:rsid w:val="00AD6CC3"/>
    <w:rsid w:val="00AD727D"/>
    <w:rsid w:val="00AD75E7"/>
    <w:rsid w:val="00AD77D9"/>
    <w:rsid w:val="00AE0115"/>
    <w:rsid w:val="00AE0970"/>
    <w:rsid w:val="00AE18BD"/>
    <w:rsid w:val="00AE1BC6"/>
    <w:rsid w:val="00AE1E64"/>
    <w:rsid w:val="00AE2831"/>
    <w:rsid w:val="00AE293F"/>
    <w:rsid w:val="00AE41FE"/>
    <w:rsid w:val="00AE4555"/>
    <w:rsid w:val="00AE465E"/>
    <w:rsid w:val="00AE63D9"/>
    <w:rsid w:val="00AE67D6"/>
    <w:rsid w:val="00AE7E32"/>
    <w:rsid w:val="00AF011C"/>
    <w:rsid w:val="00AF0237"/>
    <w:rsid w:val="00AF09B2"/>
    <w:rsid w:val="00AF1448"/>
    <w:rsid w:val="00AF15DF"/>
    <w:rsid w:val="00AF2551"/>
    <w:rsid w:val="00AF27D5"/>
    <w:rsid w:val="00AF299B"/>
    <w:rsid w:val="00AF39A2"/>
    <w:rsid w:val="00AF46C2"/>
    <w:rsid w:val="00AF4776"/>
    <w:rsid w:val="00AF4EEF"/>
    <w:rsid w:val="00AF5080"/>
    <w:rsid w:val="00AF5F1B"/>
    <w:rsid w:val="00AF68DC"/>
    <w:rsid w:val="00AF6C52"/>
    <w:rsid w:val="00AF7441"/>
    <w:rsid w:val="00B000B8"/>
    <w:rsid w:val="00B011C3"/>
    <w:rsid w:val="00B0163A"/>
    <w:rsid w:val="00B01D15"/>
    <w:rsid w:val="00B047C3"/>
    <w:rsid w:val="00B0499F"/>
    <w:rsid w:val="00B05628"/>
    <w:rsid w:val="00B062E6"/>
    <w:rsid w:val="00B068B7"/>
    <w:rsid w:val="00B0726C"/>
    <w:rsid w:val="00B07CE6"/>
    <w:rsid w:val="00B10934"/>
    <w:rsid w:val="00B10E45"/>
    <w:rsid w:val="00B11C24"/>
    <w:rsid w:val="00B11D94"/>
    <w:rsid w:val="00B13266"/>
    <w:rsid w:val="00B13E4F"/>
    <w:rsid w:val="00B144CA"/>
    <w:rsid w:val="00B14729"/>
    <w:rsid w:val="00B14E51"/>
    <w:rsid w:val="00B158F9"/>
    <w:rsid w:val="00B15A21"/>
    <w:rsid w:val="00B15C61"/>
    <w:rsid w:val="00B1638F"/>
    <w:rsid w:val="00B1686C"/>
    <w:rsid w:val="00B17A47"/>
    <w:rsid w:val="00B20257"/>
    <w:rsid w:val="00B20258"/>
    <w:rsid w:val="00B206AB"/>
    <w:rsid w:val="00B22400"/>
    <w:rsid w:val="00B23470"/>
    <w:rsid w:val="00B23B1E"/>
    <w:rsid w:val="00B24333"/>
    <w:rsid w:val="00B248A5"/>
    <w:rsid w:val="00B251EF"/>
    <w:rsid w:val="00B25737"/>
    <w:rsid w:val="00B25AAD"/>
    <w:rsid w:val="00B26062"/>
    <w:rsid w:val="00B26E69"/>
    <w:rsid w:val="00B273E0"/>
    <w:rsid w:val="00B31104"/>
    <w:rsid w:val="00B32576"/>
    <w:rsid w:val="00B32A0A"/>
    <w:rsid w:val="00B33269"/>
    <w:rsid w:val="00B332CC"/>
    <w:rsid w:val="00B34278"/>
    <w:rsid w:val="00B344AB"/>
    <w:rsid w:val="00B345D7"/>
    <w:rsid w:val="00B350C9"/>
    <w:rsid w:val="00B3715C"/>
    <w:rsid w:val="00B37920"/>
    <w:rsid w:val="00B37FE5"/>
    <w:rsid w:val="00B4052C"/>
    <w:rsid w:val="00B40C4C"/>
    <w:rsid w:val="00B41CB4"/>
    <w:rsid w:val="00B42502"/>
    <w:rsid w:val="00B429CA"/>
    <w:rsid w:val="00B43D73"/>
    <w:rsid w:val="00B46551"/>
    <w:rsid w:val="00B47117"/>
    <w:rsid w:val="00B50ED1"/>
    <w:rsid w:val="00B51169"/>
    <w:rsid w:val="00B511B6"/>
    <w:rsid w:val="00B512E0"/>
    <w:rsid w:val="00B51DB5"/>
    <w:rsid w:val="00B52031"/>
    <w:rsid w:val="00B5226F"/>
    <w:rsid w:val="00B52EB7"/>
    <w:rsid w:val="00B542CF"/>
    <w:rsid w:val="00B5520C"/>
    <w:rsid w:val="00B55734"/>
    <w:rsid w:val="00B568C9"/>
    <w:rsid w:val="00B57582"/>
    <w:rsid w:val="00B5780E"/>
    <w:rsid w:val="00B57930"/>
    <w:rsid w:val="00B61374"/>
    <w:rsid w:val="00B61445"/>
    <w:rsid w:val="00B61DDD"/>
    <w:rsid w:val="00B6316B"/>
    <w:rsid w:val="00B635B9"/>
    <w:rsid w:val="00B63940"/>
    <w:rsid w:val="00B64BE5"/>
    <w:rsid w:val="00B64C98"/>
    <w:rsid w:val="00B64DD4"/>
    <w:rsid w:val="00B64F13"/>
    <w:rsid w:val="00B66643"/>
    <w:rsid w:val="00B678EB"/>
    <w:rsid w:val="00B70D2F"/>
    <w:rsid w:val="00B71219"/>
    <w:rsid w:val="00B71698"/>
    <w:rsid w:val="00B71D5F"/>
    <w:rsid w:val="00B7307A"/>
    <w:rsid w:val="00B7395E"/>
    <w:rsid w:val="00B73DEA"/>
    <w:rsid w:val="00B73E53"/>
    <w:rsid w:val="00B75772"/>
    <w:rsid w:val="00B75B98"/>
    <w:rsid w:val="00B772F9"/>
    <w:rsid w:val="00B80432"/>
    <w:rsid w:val="00B80814"/>
    <w:rsid w:val="00B80E6B"/>
    <w:rsid w:val="00B813E8"/>
    <w:rsid w:val="00B82BE5"/>
    <w:rsid w:val="00B83385"/>
    <w:rsid w:val="00B83B03"/>
    <w:rsid w:val="00B83C7A"/>
    <w:rsid w:val="00B86068"/>
    <w:rsid w:val="00B862C9"/>
    <w:rsid w:val="00B86744"/>
    <w:rsid w:val="00B86773"/>
    <w:rsid w:val="00B86D2C"/>
    <w:rsid w:val="00B907B2"/>
    <w:rsid w:val="00B91DAF"/>
    <w:rsid w:val="00B93C8F"/>
    <w:rsid w:val="00B9499B"/>
    <w:rsid w:val="00B97616"/>
    <w:rsid w:val="00B9781A"/>
    <w:rsid w:val="00BA00DF"/>
    <w:rsid w:val="00BA1DD9"/>
    <w:rsid w:val="00BA1FC7"/>
    <w:rsid w:val="00BA2CB2"/>
    <w:rsid w:val="00BA4B9C"/>
    <w:rsid w:val="00BA4F7F"/>
    <w:rsid w:val="00BA5432"/>
    <w:rsid w:val="00BA5D19"/>
    <w:rsid w:val="00BA5F3A"/>
    <w:rsid w:val="00BA6BB0"/>
    <w:rsid w:val="00BA7CCF"/>
    <w:rsid w:val="00BA7DD8"/>
    <w:rsid w:val="00BA7F3B"/>
    <w:rsid w:val="00BB1619"/>
    <w:rsid w:val="00BB1A38"/>
    <w:rsid w:val="00BB1DF6"/>
    <w:rsid w:val="00BB225D"/>
    <w:rsid w:val="00BB2E40"/>
    <w:rsid w:val="00BB2FE6"/>
    <w:rsid w:val="00BB333E"/>
    <w:rsid w:val="00BB3D41"/>
    <w:rsid w:val="00BB5071"/>
    <w:rsid w:val="00BB5135"/>
    <w:rsid w:val="00BB63BF"/>
    <w:rsid w:val="00BB692E"/>
    <w:rsid w:val="00BB72A0"/>
    <w:rsid w:val="00BB74DC"/>
    <w:rsid w:val="00BC020D"/>
    <w:rsid w:val="00BC0F9E"/>
    <w:rsid w:val="00BC0FA9"/>
    <w:rsid w:val="00BC195F"/>
    <w:rsid w:val="00BC1CE2"/>
    <w:rsid w:val="00BC234E"/>
    <w:rsid w:val="00BC275C"/>
    <w:rsid w:val="00BC2A75"/>
    <w:rsid w:val="00BC4896"/>
    <w:rsid w:val="00BC4E07"/>
    <w:rsid w:val="00BC5181"/>
    <w:rsid w:val="00BC5BDA"/>
    <w:rsid w:val="00BC5F9C"/>
    <w:rsid w:val="00BC657B"/>
    <w:rsid w:val="00BC6FBA"/>
    <w:rsid w:val="00BC724B"/>
    <w:rsid w:val="00BC7623"/>
    <w:rsid w:val="00BD0412"/>
    <w:rsid w:val="00BD0467"/>
    <w:rsid w:val="00BD0896"/>
    <w:rsid w:val="00BD1EA2"/>
    <w:rsid w:val="00BD1EF3"/>
    <w:rsid w:val="00BD2772"/>
    <w:rsid w:val="00BD304D"/>
    <w:rsid w:val="00BD355A"/>
    <w:rsid w:val="00BD4270"/>
    <w:rsid w:val="00BD4E9C"/>
    <w:rsid w:val="00BD61E5"/>
    <w:rsid w:val="00BD6A61"/>
    <w:rsid w:val="00BD71F7"/>
    <w:rsid w:val="00BD793B"/>
    <w:rsid w:val="00BE0962"/>
    <w:rsid w:val="00BE0A6F"/>
    <w:rsid w:val="00BE18F9"/>
    <w:rsid w:val="00BE2158"/>
    <w:rsid w:val="00BE52B0"/>
    <w:rsid w:val="00BE55AE"/>
    <w:rsid w:val="00BE6219"/>
    <w:rsid w:val="00BE62FB"/>
    <w:rsid w:val="00BE6D44"/>
    <w:rsid w:val="00BE716B"/>
    <w:rsid w:val="00BE7F58"/>
    <w:rsid w:val="00BF04CE"/>
    <w:rsid w:val="00BF1CC9"/>
    <w:rsid w:val="00BF25F6"/>
    <w:rsid w:val="00BF29AC"/>
    <w:rsid w:val="00BF388D"/>
    <w:rsid w:val="00BF3D6B"/>
    <w:rsid w:val="00BF3DAE"/>
    <w:rsid w:val="00BF3F00"/>
    <w:rsid w:val="00BF5157"/>
    <w:rsid w:val="00BF5EE7"/>
    <w:rsid w:val="00BF645E"/>
    <w:rsid w:val="00BF64C4"/>
    <w:rsid w:val="00BF6697"/>
    <w:rsid w:val="00BF6779"/>
    <w:rsid w:val="00BF6BED"/>
    <w:rsid w:val="00BF7AEE"/>
    <w:rsid w:val="00C011C4"/>
    <w:rsid w:val="00C015E7"/>
    <w:rsid w:val="00C0239F"/>
    <w:rsid w:val="00C035FE"/>
    <w:rsid w:val="00C036A9"/>
    <w:rsid w:val="00C03DCA"/>
    <w:rsid w:val="00C06212"/>
    <w:rsid w:val="00C065FC"/>
    <w:rsid w:val="00C067C6"/>
    <w:rsid w:val="00C069BF"/>
    <w:rsid w:val="00C1142C"/>
    <w:rsid w:val="00C12ED3"/>
    <w:rsid w:val="00C135A7"/>
    <w:rsid w:val="00C1458B"/>
    <w:rsid w:val="00C14A4F"/>
    <w:rsid w:val="00C155CA"/>
    <w:rsid w:val="00C20816"/>
    <w:rsid w:val="00C21872"/>
    <w:rsid w:val="00C22B36"/>
    <w:rsid w:val="00C24642"/>
    <w:rsid w:val="00C24B55"/>
    <w:rsid w:val="00C253DA"/>
    <w:rsid w:val="00C27BF8"/>
    <w:rsid w:val="00C300B7"/>
    <w:rsid w:val="00C3027B"/>
    <w:rsid w:val="00C30337"/>
    <w:rsid w:val="00C306C5"/>
    <w:rsid w:val="00C307C4"/>
    <w:rsid w:val="00C30A53"/>
    <w:rsid w:val="00C318AC"/>
    <w:rsid w:val="00C32613"/>
    <w:rsid w:val="00C32C4A"/>
    <w:rsid w:val="00C3316F"/>
    <w:rsid w:val="00C3486A"/>
    <w:rsid w:val="00C34F2D"/>
    <w:rsid w:val="00C35AE4"/>
    <w:rsid w:val="00C35D8F"/>
    <w:rsid w:val="00C365D4"/>
    <w:rsid w:val="00C36EC0"/>
    <w:rsid w:val="00C36F20"/>
    <w:rsid w:val="00C3733B"/>
    <w:rsid w:val="00C374F7"/>
    <w:rsid w:val="00C40D1A"/>
    <w:rsid w:val="00C41635"/>
    <w:rsid w:val="00C41AE1"/>
    <w:rsid w:val="00C43EFD"/>
    <w:rsid w:val="00C44F84"/>
    <w:rsid w:val="00C451CD"/>
    <w:rsid w:val="00C4538D"/>
    <w:rsid w:val="00C461FF"/>
    <w:rsid w:val="00C46ED4"/>
    <w:rsid w:val="00C4776E"/>
    <w:rsid w:val="00C50274"/>
    <w:rsid w:val="00C50C85"/>
    <w:rsid w:val="00C51F9A"/>
    <w:rsid w:val="00C52025"/>
    <w:rsid w:val="00C5241B"/>
    <w:rsid w:val="00C52C14"/>
    <w:rsid w:val="00C5423E"/>
    <w:rsid w:val="00C55813"/>
    <w:rsid w:val="00C563DA"/>
    <w:rsid w:val="00C568F1"/>
    <w:rsid w:val="00C56F79"/>
    <w:rsid w:val="00C57A63"/>
    <w:rsid w:val="00C6027B"/>
    <w:rsid w:val="00C60FC6"/>
    <w:rsid w:val="00C61A68"/>
    <w:rsid w:val="00C62277"/>
    <w:rsid w:val="00C6286E"/>
    <w:rsid w:val="00C62F37"/>
    <w:rsid w:val="00C6362C"/>
    <w:rsid w:val="00C65B8D"/>
    <w:rsid w:val="00C66464"/>
    <w:rsid w:val="00C70ABB"/>
    <w:rsid w:val="00C70EAB"/>
    <w:rsid w:val="00C71F13"/>
    <w:rsid w:val="00C72497"/>
    <w:rsid w:val="00C72FAB"/>
    <w:rsid w:val="00C73373"/>
    <w:rsid w:val="00C73594"/>
    <w:rsid w:val="00C7719F"/>
    <w:rsid w:val="00C817F8"/>
    <w:rsid w:val="00C81C6D"/>
    <w:rsid w:val="00C820D2"/>
    <w:rsid w:val="00C822AF"/>
    <w:rsid w:val="00C8239E"/>
    <w:rsid w:val="00C82447"/>
    <w:rsid w:val="00C82958"/>
    <w:rsid w:val="00C82B18"/>
    <w:rsid w:val="00C82E97"/>
    <w:rsid w:val="00C8336E"/>
    <w:rsid w:val="00C83696"/>
    <w:rsid w:val="00C83916"/>
    <w:rsid w:val="00C852D1"/>
    <w:rsid w:val="00C855B2"/>
    <w:rsid w:val="00C85BA6"/>
    <w:rsid w:val="00C87C14"/>
    <w:rsid w:val="00C90428"/>
    <w:rsid w:val="00C90446"/>
    <w:rsid w:val="00C91CAA"/>
    <w:rsid w:val="00C920ED"/>
    <w:rsid w:val="00C9472A"/>
    <w:rsid w:val="00C94756"/>
    <w:rsid w:val="00C957E0"/>
    <w:rsid w:val="00C95AEC"/>
    <w:rsid w:val="00C95C6E"/>
    <w:rsid w:val="00C961CD"/>
    <w:rsid w:val="00C96C07"/>
    <w:rsid w:val="00C972E8"/>
    <w:rsid w:val="00C972F4"/>
    <w:rsid w:val="00C97563"/>
    <w:rsid w:val="00C97770"/>
    <w:rsid w:val="00CA0293"/>
    <w:rsid w:val="00CA08DA"/>
    <w:rsid w:val="00CA17C5"/>
    <w:rsid w:val="00CA23B8"/>
    <w:rsid w:val="00CA2DC6"/>
    <w:rsid w:val="00CA341C"/>
    <w:rsid w:val="00CA37C9"/>
    <w:rsid w:val="00CA4752"/>
    <w:rsid w:val="00CA5518"/>
    <w:rsid w:val="00CA664C"/>
    <w:rsid w:val="00CA69B4"/>
    <w:rsid w:val="00CA6D7A"/>
    <w:rsid w:val="00CA730C"/>
    <w:rsid w:val="00CB0437"/>
    <w:rsid w:val="00CB2A80"/>
    <w:rsid w:val="00CB42A0"/>
    <w:rsid w:val="00CB4965"/>
    <w:rsid w:val="00CB536D"/>
    <w:rsid w:val="00CB5A08"/>
    <w:rsid w:val="00CB6709"/>
    <w:rsid w:val="00CB6945"/>
    <w:rsid w:val="00CB7145"/>
    <w:rsid w:val="00CB74CF"/>
    <w:rsid w:val="00CB7A09"/>
    <w:rsid w:val="00CB7ADE"/>
    <w:rsid w:val="00CC0B33"/>
    <w:rsid w:val="00CC2FE0"/>
    <w:rsid w:val="00CC42C7"/>
    <w:rsid w:val="00CC60A4"/>
    <w:rsid w:val="00CC6394"/>
    <w:rsid w:val="00CC707A"/>
    <w:rsid w:val="00CC7746"/>
    <w:rsid w:val="00CC7D99"/>
    <w:rsid w:val="00CD01B7"/>
    <w:rsid w:val="00CD0290"/>
    <w:rsid w:val="00CD056E"/>
    <w:rsid w:val="00CD0D7D"/>
    <w:rsid w:val="00CD1499"/>
    <w:rsid w:val="00CD2292"/>
    <w:rsid w:val="00CD40AF"/>
    <w:rsid w:val="00CD4663"/>
    <w:rsid w:val="00CD7F3C"/>
    <w:rsid w:val="00CE010B"/>
    <w:rsid w:val="00CE065B"/>
    <w:rsid w:val="00CE0EF9"/>
    <w:rsid w:val="00CE1B2F"/>
    <w:rsid w:val="00CE3446"/>
    <w:rsid w:val="00CE4006"/>
    <w:rsid w:val="00CE4825"/>
    <w:rsid w:val="00CE5670"/>
    <w:rsid w:val="00CE59B6"/>
    <w:rsid w:val="00CE5CE4"/>
    <w:rsid w:val="00CE5F67"/>
    <w:rsid w:val="00CE68FD"/>
    <w:rsid w:val="00CE752A"/>
    <w:rsid w:val="00CE7D26"/>
    <w:rsid w:val="00CF0081"/>
    <w:rsid w:val="00CF0168"/>
    <w:rsid w:val="00CF0C69"/>
    <w:rsid w:val="00CF1F44"/>
    <w:rsid w:val="00CF2940"/>
    <w:rsid w:val="00CF2B1E"/>
    <w:rsid w:val="00CF2F78"/>
    <w:rsid w:val="00CF3469"/>
    <w:rsid w:val="00CF39D4"/>
    <w:rsid w:val="00CF5F71"/>
    <w:rsid w:val="00CF708D"/>
    <w:rsid w:val="00CF7F29"/>
    <w:rsid w:val="00D01AF9"/>
    <w:rsid w:val="00D02B90"/>
    <w:rsid w:val="00D02E40"/>
    <w:rsid w:val="00D02E9F"/>
    <w:rsid w:val="00D035E5"/>
    <w:rsid w:val="00D04103"/>
    <w:rsid w:val="00D0491A"/>
    <w:rsid w:val="00D0605B"/>
    <w:rsid w:val="00D06632"/>
    <w:rsid w:val="00D07A8E"/>
    <w:rsid w:val="00D107B1"/>
    <w:rsid w:val="00D11AB9"/>
    <w:rsid w:val="00D11FF0"/>
    <w:rsid w:val="00D131BD"/>
    <w:rsid w:val="00D133A3"/>
    <w:rsid w:val="00D13A71"/>
    <w:rsid w:val="00D14307"/>
    <w:rsid w:val="00D143C8"/>
    <w:rsid w:val="00D14F74"/>
    <w:rsid w:val="00D1517E"/>
    <w:rsid w:val="00D1553A"/>
    <w:rsid w:val="00D155C8"/>
    <w:rsid w:val="00D16EF3"/>
    <w:rsid w:val="00D204D5"/>
    <w:rsid w:val="00D20B9C"/>
    <w:rsid w:val="00D21B38"/>
    <w:rsid w:val="00D21D3A"/>
    <w:rsid w:val="00D241BE"/>
    <w:rsid w:val="00D24828"/>
    <w:rsid w:val="00D24AA4"/>
    <w:rsid w:val="00D24CE9"/>
    <w:rsid w:val="00D24FFE"/>
    <w:rsid w:val="00D25E3D"/>
    <w:rsid w:val="00D2615E"/>
    <w:rsid w:val="00D26272"/>
    <w:rsid w:val="00D26D3F"/>
    <w:rsid w:val="00D27A49"/>
    <w:rsid w:val="00D302E0"/>
    <w:rsid w:val="00D30A81"/>
    <w:rsid w:val="00D3162B"/>
    <w:rsid w:val="00D31EBA"/>
    <w:rsid w:val="00D32ED4"/>
    <w:rsid w:val="00D33619"/>
    <w:rsid w:val="00D33F72"/>
    <w:rsid w:val="00D341FA"/>
    <w:rsid w:val="00D34435"/>
    <w:rsid w:val="00D35CF3"/>
    <w:rsid w:val="00D35D02"/>
    <w:rsid w:val="00D3627C"/>
    <w:rsid w:val="00D365CC"/>
    <w:rsid w:val="00D4181A"/>
    <w:rsid w:val="00D41BB5"/>
    <w:rsid w:val="00D42FC9"/>
    <w:rsid w:val="00D43595"/>
    <w:rsid w:val="00D43A13"/>
    <w:rsid w:val="00D43A19"/>
    <w:rsid w:val="00D441B0"/>
    <w:rsid w:val="00D4428F"/>
    <w:rsid w:val="00D453A1"/>
    <w:rsid w:val="00D46A75"/>
    <w:rsid w:val="00D46B0F"/>
    <w:rsid w:val="00D474BF"/>
    <w:rsid w:val="00D47BCC"/>
    <w:rsid w:val="00D50B24"/>
    <w:rsid w:val="00D52C4D"/>
    <w:rsid w:val="00D52F70"/>
    <w:rsid w:val="00D532E0"/>
    <w:rsid w:val="00D5469C"/>
    <w:rsid w:val="00D549BF"/>
    <w:rsid w:val="00D554E4"/>
    <w:rsid w:val="00D561F0"/>
    <w:rsid w:val="00D56364"/>
    <w:rsid w:val="00D565D1"/>
    <w:rsid w:val="00D5701F"/>
    <w:rsid w:val="00D57130"/>
    <w:rsid w:val="00D575B1"/>
    <w:rsid w:val="00D5785B"/>
    <w:rsid w:val="00D60343"/>
    <w:rsid w:val="00D613CF"/>
    <w:rsid w:val="00D61689"/>
    <w:rsid w:val="00D63B59"/>
    <w:rsid w:val="00D65381"/>
    <w:rsid w:val="00D65808"/>
    <w:rsid w:val="00D658B3"/>
    <w:rsid w:val="00D65A74"/>
    <w:rsid w:val="00D667AF"/>
    <w:rsid w:val="00D66AE5"/>
    <w:rsid w:val="00D67D06"/>
    <w:rsid w:val="00D70EDE"/>
    <w:rsid w:val="00D71947"/>
    <w:rsid w:val="00D7214F"/>
    <w:rsid w:val="00D725E1"/>
    <w:rsid w:val="00D729FA"/>
    <w:rsid w:val="00D72A65"/>
    <w:rsid w:val="00D72C7A"/>
    <w:rsid w:val="00D74411"/>
    <w:rsid w:val="00D746EE"/>
    <w:rsid w:val="00D74B31"/>
    <w:rsid w:val="00D74E62"/>
    <w:rsid w:val="00D758F0"/>
    <w:rsid w:val="00D764ED"/>
    <w:rsid w:val="00D7685A"/>
    <w:rsid w:val="00D77370"/>
    <w:rsid w:val="00D81AF6"/>
    <w:rsid w:val="00D83C35"/>
    <w:rsid w:val="00D83E4D"/>
    <w:rsid w:val="00D8503F"/>
    <w:rsid w:val="00D85660"/>
    <w:rsid w:val="00D85B09"/>
    <w:rsid w:val="00D85E93"/>
    <w:rsid w:val="00D87934"/>
    <w:rsid w:val="00D90056"/>
    <w:rsid w:val="00D90D77"/>
    <w:rsid w:val="00D9133B"/>
    <w:rsid w:val="00D918A6"/>
    <w:rsid w:val="00D9290D"/>
    <w:rsid w:val="00D92B74"/>
    <w:rsid w:val="00D93BF0"/>
    <w:rsid w:val="00D9411D"/>
    <w:rsid w:val="00D943D4"/>
    <w:rsid w:val="00D95A41"/>
    <w:rsid w:val="00D95C5F"/>
    <w:rsid w:val="00D968C7"/>
    <w:rsid w:val="00D96960"/>
    <w:rsid w:val="00D97284"/>
    <w:rsid w:val="00DA01D5"/>
    <w:rsid w:val="00DA08A0"/>
    <w:rsid w:val="00DA08EA"/>
    <w:rsid w:val="00DA0A61"/>
    <w:rsid w:val="00DA31A1"/>
    <w:rsid w:val="00DA3350"/>
    <w:rsid w:val="00DA3B54"/>
    <w:rsid w:val="00DA4161"/>
    <w:rsid w:val="00DA44C0"/>
    <w:rsid w:val="00DA45E8"/>
    <w:rsid w:val="00DA4DC4"/>
    <w:rsid w:val="00DA559F"/>
    <w:rsid w:val="00DA569A"/>
    <w:rsid w:val="00DB00B1"/>
    <w:rsid w:val="00DB15D0"/>
    <w:rsid w:val="00DB3079"/>
    <w:rsid w:val="00DB43BC"/>
    <w:rsid w:val="00DB5C21"/>
    <w:rsid w:val="00DB6332"/>
    <w:rsid w:val="00DB688A"/>
    <w:rsid w:val="00DB68D5"/>
    <w:rsid w:val="00DB727E"/>
    <w:rsid w:val="00DB7D94"/>
    <w:rsid w:val="00DC112E"/>
    <w:rsid w:val="00DC1C49"/>
    <w:rsid w:val="00DC335E"/>
    <w:rsid w:val="00DC4B20"/>
    <w:rsid w:val="00DC4D18"/>
    <w:rsid w:val="00DC4FC9"/>
    <w:rsid w:val="00DC5170"/>
    <w:rsid w:val="00DC647A"/>
    <w:rsid w:val="00DC7300"/>
    <w:rsid w:val="00DC741A"/>
    <w:rsid w:val="00DD001D"/>
    <w:rsid w:val="00DD1963"/>
    <w:rsid w:val="00DD2A6C"/>
    <w:rsid w:val="00DD3175"/>
    <w:rsid w:val="00DD43EA"/>
    <w:rsid w:val="00DD476E"/>
    <w:rsid w:val="00DD51B7"/>
    <w:rsid w:val="00DD5335"/>
    <w:rsid w:val="00DD5AFA"/>
    <w:rsid w:val="00DD745C"/>
    <w:rsid w:val="00DD763E"/>
    <w:rsid w:val="00DD7822"/>
    <w:rsid w:val="00DD78D6"/>
    <w:rsid w:val="00DE01D9"/>
    <w:rsid w:val="00DE091E"/>
    <w:rsid w:val="00DE0E9C"/>
    <w:rsid w:val="00DE15A3"/>
    <w:rsid w:val="00DE17EF"/>
    <w:rsid w:val="00DE1E82"/>
    <w:rsid w:val="00DE2661"/>
    <w:rsid w:val="00DE2967"/>
    <w:rsid w:val="00DE3D92"/>
    <w:rsid w:val="00DE4E7E"/>
    <w:rsid w:val="00DE5439"/>
    <w:rsid w:val="00DE56B6"/>
    <w:rsid w:val="00DF0E97"/>
    <w:rsid w:val="00DF12DD"/>
    <w:rsid w:val="00DF157C"/>
    <w:rsid w:val="00DF1E63"/>
    <w:rsid w:val="00DF24CA"/>
    <w:rsid w:val="00DF5CF2"/>
    <w:rsid w:val="00DF60F3"/>
    <w:rsid w:val="00DF6C5B"/>
    <w:rsid w:val="00DF6D70"/>
    <w:rsid w:val="00E00B0B"/>
    <w:rsid w:val="00E0129D"/>
    <w:rsid w:val="00E012EE"/>
    <w:rsid w:val="00E01304"/>
    <w:rsid w:val="00E016B0"/>
    <w:rsid w:val="00E0299D"/>
    <w:rsid w:val="00E03682"/>
    <w:rsid w:val="00E03B00"/>
    <w:rsid w:val="00E03FEB"/>
    <w:rsid w:val="00E04496"/>
    <w:rsid w:val="00E04510"/>
    <w:rsid w:val="00E04587"/>
    <w:rsid w:val="00E04796"/>
    <w:rsid w:val="00E07170"/>
    <w:rsid w:val="00E07CA2"/>
    <w:rsid w:val="00E117F1"/>
    <w:rsid w:val="00E12A82"/>
    <w:rsid w:val="00E12E22"/>
    <w:rsid w:val="00E1321C"/>
    <w:rsid w:val="00E13636"/>
    <w:rsid w:val="00E13CDC"/>
    <w:rsid w:val="00E15805"/>
    <w:rsid w:val="00E158CD"/>
    <w:rsid w:val="00E15B89"/>
    <w:rsid w:val="00E167AC"/>
    <w:rsid w:val="00E17359"/>
    <w:rsid w:val="00E17B7A"/>
    <w:rsid w:val="00E20388"/>
    <w:rsid w:val="00E205B0"/>
    <w:rsid w:val="00E205E3"/>
    <w:rsid w:val="00E20BFC"/>
    <w:rsid w:val="00E20EB9"/>
    <w:rsid w:val="00E2132E"/>
    <w:rsid w:val="00E2212F"/>
    <w:rsid w:val="00E22916"/>
    <w:rsid w:val="00E22B31"/>
    <w:rsid w:val="00E238F9"/>
    <w:rsid w:val="00E23EDA"/>
    <w:rsid w:val="00E24F11"/>
    <w:rsid w:val="00E251D2"/>
    <w:rsid w:val="00E264A6"/>
    <w:rsid w:val="00E270D5"/>
    <w:rsid w:val="00E27619"/>
    <w:rsid w:val="00E27659"/>
    <w:rsid w:val="00E27FCA"/>
    <w:rsid w:val="00E30401"/>
    <w:rsid w:val="00E314AA"/>
    <w:rsid w:val="00E320C3"/>
    <w:rsid w:val="00E32B10"/>
    <w:rsid w:val="00E3368E"/>
    <w:rsid w:val="00E33E55"/>
    <w:rsid w:val="00E3403E"/>
    <w:rsid w:val="00E34A84"/>
    <w:rsid w:val="00E358A5"/>
    <w:rsid w:val="00E36357"/>
    <w:rsid w:val="00E36362"/>
    <w:rsid w:val="00E366D8"/>
    <w:rsid w:val="00E36BC9"/>
    <w:rsid w:val="00E37328"/>
    <w:rsid w:val="00E40137"/>
    <w:rsid w:val="00E412F5"/>
    <w:rsid w:val="00E4166B"/>
    <w:rsid w:val="00E45535"/>
    <w:rsid w:val="00E46F53"/>
    <w:rsid w:val="00E50358"/>
    <w:rsid w:val="00E51479"/>
    <w:rsid w:val="00E51B27"/>
    <w:rsid w:val="00E54024"/>
    <w:rsid w:val="00E54814"/>
    <w:rsid w:val="00E5495B"/>
    <w:rsid w:val="00E551AA"/>
    <w:rsid w:val="00E55C2D"/>
    <w:rsid w:val="00E55C79"/>
    <w:rsid w:val="00E5617E"/>
    <w:rsid w:val="00E5636C"/>
    <w:rsid w:val="00E566AA"/>
    <w:rsid w:val="00E56B0F"/>
    <w:rsid w:val="00E577FA"/>
    <w:rsid w:val="00E60260"/>
    <w:rsid w:val="00E602A9"/>
    <w:rsid w:val="00E60763"/>
    <w:rsid w:val="00E60BD3"/>
    <w:rsid w:val="00E6250B"/>
    <w:rsid w:val="00E62EA4"/>
    <w:rsid w:val="00E63001"/>
    <w:rsid w:val="00E6500D"/>
    <w:rsid w:val="00E65BDB"/>
    <w:rsid w:val="00E66083"/>
    <w:rsid w:val="00E66794"/>
    <w:rsid w:val="00E667A6"/>
    <w:rsid w:val="00E66915"/>
    <w:rsid w:val="00E66C20"/>
    <w:rsid w:val="00E66FCA"/>
    <w:rsid w:val="00E67121"/>
    <w:rsid w:val="00E67671"/>
    <w:rsid w:val="00E706F4"/>
    <w:rsid w:val="00E70C04"/>
    <w:rsid w:val="00E70D3F"/>
    <w:rsid w:val="00E71D22"/>
    <w:rsid w:val="00E71D5C"/>
    <w:rsid w:val="00E71DC2"/>
    <w:rsid w:val="00E72449"/>
    <w:rsid w:val="00E727CD"/>
    <w:rsid w:val="00E72A4E"/>
    <w:rsid w:val="00E738C3"/>
    <w:rsid w:val="00E74F05"/>
    <w:rsid w:val="00E75635"/>
    <w:rsid w:val="00E75A4C"/>
    <w:rsid w:val="00E765D3"/>
    <w:rsid w:val="00E76666"/>
    <w:rsid w:val="00E76C21"/>
    <w:rsid w:val="00E76EC1"/>
    <w:rsid w:val="00E7716B"/>
    <w:rsid w:val="00E77C93"/>
    <w:rsid w:val="00E801DC"/>
    <w:rsid w:val="00E80BAF"/>
    <w:rsid w:val="00E80C1A"/>
    <w:rsid w:val="00E82923"/>
    <w:rsid w:val="00E82B5E"/>
    <w:rsid w:val="00E83192"/>
    <w:rsid w:val="00E834D5"/>
    <w:rsid w:val="00E835A6"/>
    <w:rsid w:val="00E84455"/>
    <w:rsid w:val="00E85992"/>
    <w:rsid w:val="00E8644E"/>
    <w:rsid w:val="00E86944"/>
    <w:rsid w:val="00E86CC5"/>
    <w:rsid w:val="00E86EBD"/>
    <w:rsid w:val="00E87D94"/>
    <w:rsid w:val="00E87E12"/>
    <w:rsid w:val="00E92030"/>
    <w:rsid w:val="00E92A65"/>
    <w:rsid w:val="00E934F7"/>
    <w:rsid w:val="00E943FF"/>
    <w:rsid w:val="00E9509E"/>
    <w:rsid w:val="00E956C1"/>
    <w:rsid w:val="00E96175"/>
    <w:rsid w:val="00E9629F"/>
    <w:rsid w:val="00E97E2E"/>
    <w:rsid w:val="00EA0284"/>
    <w:rsid w:val="00EA18AE"/>
    <w:rsid w:val="00EA30A9"/>
    <w:rsid w:val="00EA30EE"/>
    <w:rsid w:val="00EA33FF"/>
    <w:rsid w:val="00EA3DD4"/>
    <w:rsid w:val="00EA4B06"/>
    <w:rsid w:val="00EA54FE"/>
    <w:rsid w:val="00EA703F"/>
    <w:rsid w:val="00EA78E4"/>
    <w:rsid w:val="00EB01C5"/>
    <w:rsid w:val="00EB052F"/>
    <w:rsid w:val="00EB07DF"/>
    <w:rsid w:val="00EB086B"/>
    <w:rsid w:val="00EB0977"/>
    <w:rsid w:val="00EB13C5"/>
    <w:rsid w:val="00EB17C7"/>
    <w:rsid w:val="00EB2E12"/>
    <w:rsid w:val="00EB3F7D"/>
    <w:rsid w:val="00EB41ED"/>
    <w:rsid w:val="00EB45B1"/>
    <w:rsid w:val="00EB49FA"/>
    <w:rsid w:val="00EB4F83"/>
    <w:rsid w:val="00EB583F"/>
    <w:rsid w:val="00EB5854"/>
    <w:rsid w:val="00EB5D23"/>
    <w:rsid w:val="00EB69C4"/>
    <w:rsid w:val="00EB7664"/>
    <w:rsid w:val="00EC0814"/>
    <w:rsid w:val="00EC24E7"/>
    <w:rsid w:val="00EC24EB"/>
    <w:rsid w:val="00EC2A02"/>
    <w:rsid w:val="00EC41B1"/>
    <w:rsid w:val="00EC4B7C"/>
    <w:rsid w:val="00EC4D39"/>
    <w:rsid w:val="00EC4DCA"/>
    <w:rsid w:val="00EC5E10"/>
    <w:rsid w:val="00EC6E24"/>
    <w:rsid w:val="00EC76F7"/>
    <w:rsid w:val="00EC7801"/>
    <w:rsid w:val="00EC7AD6"/>
    <w:rsid w:val="00EC7C32"/>
    <w:rsid w:val="00ED0EAD"/>
    <w:rsid w:val="00ED2BB2"/>
    <w:rsid w:val="00ED2ED3"/>
    <w:rsid w:val="00ED5C4B"/>
    <w:rsid w:val="00ED76E6"/>
    <w:rsid w:val="00ED7B13"/>
    <w:rsid w:val="00EE04E9"/>
    <w:rsid w:val="00EE08AF"/>
    <w:rsid w:val="00EE1AFC"/>
    <w:rsid w:val="00EE29DB"/>
    <w:rsid w:val="00EE2DFF"/>
    <w:rsid w:val="00EE32A3"/>
    <w:rsid w:val="00EE3FA6"/>
    <w:rsid w:val="00EE456D"/>
    <w:rsid w:val="00EE553F"/>
    <w:rsid w:val="00EE5578"/>
    <w:rsid w:val="00EE5CC1"/>
    <w:rsid w:val="00EE6BCA"/>
    <w:rsid w:val="00EE7FC7"/>
    <w:rsid w:val="00EF03F0"/>
    <w:rsid w:val="00EF0404"/>
    <w:rsid w:val="00EF0FB6"/>
    <w:rsid w:val="00EF3998"/>
    <w:rsid w:val="00EF4373"/>
    <w:rsid w:val="00EF4CB1"/>
    <w:rsid w:val="00EF505D"/>
    <w:rsid w:val="00EF5147"/>
    <w:rsid w:val="00EF638D"/>
    <w:rsid w:val="00EF72CB"/>
    <w:rsid w:val="00EF73FA"/>
    <w:rsid w:val="00EF7982"/>
    <w:rsid w:val="00EF7D7E"/>
    <w:rsid w:val="00F000C4"/>
    <w:rsid w:val="00F0062D"/>
    <w:rsid w:val="00F01266"/>
    <w:rsid w:val="00F020BC"/>
    <w:rsid w:val="00F04B39"/>
    <w:rsid w:val="00F06E88"/>
    <w:rsid w:val="00F070CE"/>
    <w:rsid w:val="00F0725A"/>
    <w:rsid w:val="00F0733A"/>
    <w:rsid w:val="00F07F37"/>
    <w:rsid w:val="00F10807"/>
    <w:rsid w:val="00F10B53"/>
    <w:rsid w:val="00F10DEA"/>
    <w:rsid w:val="00F11A46"/>
    <w:rsid w:val="00F121F5"/>
    <w:rsid w:val="00F12EB1"/>
    <w:rsid w:val="00F13232"/>
    <w:rsid w:val="00F13751"/>
    <w:rsid w:val="00F13DDE"/>
    <w:rsid w:val="00F14497"/>
    <w:rsid w:val="00F14504"/>
    <w:rsid w:val="00F14D6C"/>
    <w:rsid w:val="00F158AA"/>
    <w:rsid w:val="00F15C50"/>
    <w:rsid w:val="00F17BE1"/>
    <w:rsid w:val="00F17FA2"/>
    <w:rsid w:val="00F22105"/>
    <w:rsid w:val="00F237E5"/>
    <w:rsid w:val="00F24CFC"/>
    <w:rsid w:val="00F24E42"/>
    <w:rsid w:val="00F2602B"/>
    <w:rsid w:val="00F2664D"/>
    <w:rsid w:val="00F26E42"/>
    <w:rsid w:val="00F26E65"/>
    <w:rsid w:val="00F2738A"/>
    <w:rsid w:val="00F27640"/>
    <w:rsid w:val="00F30418"/>
    <w:rsid w:val="00F31A2B"/>
    <w:rsid w:val="00F31DB1"/>
    <w:rsid w:val="00F3215E"/>
    <w:rsid w:val="00F32225"/>
    <w:rsid w:val="00F3231F"/>
    <w:rsid w:val="00F3246F"/>
    <w:rsid w:val="00F32848"/>
    <w:rsid w:val="00F3481F"/>
    <w:rsid w:val="00F348D3"/>
    <w:rsid w:val="00F3511C"/>
    <w:rsid w:val="00F35F3D"/>
    <w:rsid w:val="00F37560"/>
    <w:rsid w:val="00F37686"/>
    <w:rsid w:val="00F41754"/>
    <w:rsid w:val="00F41CC2"/>
    <w:rsid w:val="00F41D2E"/>
    <w:rsid w:val="00F42A02"/>
    <w:rsid w:val="00F42D9C"/>
    <w:rsid w:val="00F439BA"/>
    <w:rsid w:val="00F43FCD"/>
    <w:rsid w:val="00F45279"/>
    <w:rsid w:val="00F46098"/>
    <w:rsid w:val="00F469FB"/>
    <w:rsid w:val="00F46C00"/>
    <w:rsid w:val="00F4797E"/>
    <w:rsid w:val="00F518A2"/>
    <w:rsid w:val="00F51A92"/>
    <w:rsid w:val="00F51B8A"/>
    <w:rsid w:val="00F52D73"/>
    <w:rsid w:val="00F52FE9"/>
    <w:rsid w:val="00F54C47"/>
    <w:rsid w:val="00F55286"/>
    <w:rsid w:val="00F55C46"/>
    <w:rsid w:val="00F56542"/>
    <w:rsid w:val="00F565F5"/>
    <w:rsid w:val="00F56FF4"/>
    <w:rsid w:val="00F60E0B"/>
    <w:rsid w:val="00F60E4B"/>
    <w:rsid w:val="00F60E90"/>
    <w:rsid w:val="00F611CE"/>
    <w:rsid w:val="00F6179D"/>
    <w:rsid w:val="00F6278B"/>
    <w:rsid w:val="00F6284B"/>
    <w:rsid w:val="00F63299"/>
    <w:rsid w:val="00F63981"/>
    <w:rsid w:val="00F64B9A"/>
    <w:rsid w:val="00F64DC4"/>
    <w:rsid w:val="00F65834"/>
    <w:rsid w:val="00F660A3"/>
    <w:rsid w:val="00F66B6F"/>
    <w:rsid w:val="00F67016"/>
    <w:rsid w:val="00F70330"/>
    <w:rsid w:val="00F704E3"/>
    <w:rsid w:val="00F70517"/>
    <w:rsid w:val="00F705BE"/>
    <w:rsid w:val="00F70613"/>
    <w:rsid w:val="00F70C4F"/>
    <w:rsid w:val="00F72F27"/>
    <w:rsid w:val="00F73223"/>
    <w:rsid w:val="00F7353D"/>
    <w:rsid w:val="00F73CB1"/>
    <w:rsid w:val="00F74A73"/>
    <w:rsid w:val="00F74AA1"/>
    <w:rsid w:val="00F74DA3"/>
    <w:rsid w:val="00F7595B"/>
    <w:rsid w:val="00F764C3"/>
    <w:rsid w:val="00F76C97"/>
    <w:rsid w:val="00F77041"/>
    <w:rsid w:val="00F77256"/>
    <w:rsid w:val="00F800C8"/>
    <w:rsid w:val="00F804D3"/>
    <w:rsid w:val="00F80A38"/>
    <w:rsid w:val="00F8154B"/>
    <w:rsid w:val="00F81982"/>
    <w:rsid w:val="00F821CC"/>
    <w:rsid w:val="00F8284B"/>
    <w:rsid w:val="00F83783"/>
    <w:rsid w:val="00F84270"/>
    <w:rsid w:val="00F8496A"/>
    <w:rsid w:val="00F84C76"/>
    <w:rsid w:val="00F8696F"/>
    <w:rsid w:val="00F8709E"/>
    <w:rsid w:val="00F873C5"/>
    <w:rsid w:val="00F90109"/>
    <w:rsid w:val="00F917A9"/>
    <w:rsid w:val="00F919E7"/>
    <w:rsid w:val="00F91B36"/>
    <w:rsid w:val="00F91DFA"/>
    <w:rsid w:val="00F92029"/>
    <w:rsid w:val="00F92C54"/>
    <w:rsid w:val="00F9347E"/>
    <w:rsid w:val="00F93D3B"/>
    <w:rsid w:val="00F94940"/>
    <w:rsid w:val="00F95288"/>
    <w:rsid w:val="00F956E8"/>
    <w:rsid w:val="00F96071"/>
    <w:rsid w:val="00F96434"/>
    <w:rsid w:val="00F96702"/>
    <w:rsid w:val="00F97083"/>
    <w:rsid w:val="00F97305"/>
    <w:rsid w:val="00F9791B"/>
    <w:rsid w:val="00FA0147"/>
    <w:rsid w:val="00FA0682"/>
    <w:rsid w:val="00FA098D"/>
    <w:rsid w:val="00FA12D4"/>
    <w:rsid w:val="00FA1BF8"/>
    <w:rsid w:val="00FA2704"/>
    <w:rsid w:val="00FA313D"/>
    <w:rsid w:val="00FA32D8"/>
    <w:rsid w:val="00FA32FE"/>
    <w:rsid w:val="00FA35ED"/>
    <w:rsid w:val="00FA3704"/>
    <w:rsid w:val="00FA45F8"/>
    <w:rsid w:val="00FA4F95"/>
    <w:rsid w:val="00FA6C3C"/>
    <w:rsid w:val="00FA7C2B"/>
    <w:rsid w:val="00FB04AE"/>
    <w:rsid w:val="00FB0C4B"/>
    <w:rsid w:val="00FB0D71"/>
    <w:rsid w:val="00FB0DA5"/>
    <w:rsid w:val="00FB1AB6"/>
    <w:rsid w:val="00FB287A"/>
    <w:rsid w:val="00FB2AFC"/>
    <w:rsid w:val="00FB2C91"/>
    <w:rsid w:val="00FB2FB6"/>
    <w:rsid w:val="00FB3518"/>
    <w:rsid w:val="00FB3682"/>
    <w:rsid w:val="00FB36BB"/>
    <w:rsid w:val="00FB4F8D"/>
    <w:rsid w:val="00FB5161"/>
    <w:rsid w:val="00FB52B3"/>
    <w:rsid w:val="00FB7175"/>
    <w:rsid w:val="00FB77A5"/>
    <w:rsid w:val="00FB79A8"/>
    <w:rsid w:val="00FB7A39"/>
    <w:rsid w:val="00FC01E4"/>
    <w:rsid w:val="00FC0D49"/>
    <w:rsid w:val="00FC0DC9"/>
    <w:rsid w:val="00FC0E1D"/>
    <w:rsid w:val="00FC1974"/>
    <w:rsid w:val="00FC4C15"/>
    <w:rsid w:val="00FC53DA"/>
    <w:rsid w:val="00FC5B11"/>
    <w:rsid w:val="00FC5D62"/>
    <w:rsid w:val="00FD0583"/>
    <w:rsid w:val="00FD079C"/>
    <w:rsid w:val="00FD11F2"/>
    <w:rsid w:val="00FD16A9"/>
    <w:rsid w:val="00FD26D1"/>
    <w:rsid w:val="00FD274E"/>
    <w:rsid w:val="00FD3D1E"/>
    <w:rsid w:val="00FD428B"/>
    <w:rsid w:val="00FD4FC3"/>
    <w:rsid w:val="00FD5B95"/>
    <w:rsid w:val="00FD699A"/>
    <w:rsid w:val="00FD7A08"/>
    <w:rsid w:val="00FE0E8B"/>
    <w:rsid w:val="00FE11F6"/>
    <w:rsid w:val="00FE1946"/>
    <w:rsid w:val="00FE1BA6"/>
    <w:rsid w:val="00FE2796"/>
    <w:rsid w:val="00FE2ED6"/>
    <w:rsid w:val="00FE3854"/>
    <w:rsid w:val="00FE4442"/>
    <w:rsid w:val="00FE4758"/>
    <w:rsid w:val="00FE4AEF"/>
    <w:rsid w:val="00FE51DD"/>
    <w:rsid w:val="00FE55FB"/>
    <w:rsid w:val="00FE5885"/>
    <w:rsid w:val="00FE60FF"/>
    <w:rsid w:val="00FE6B67"/>
    <w:rsid w:val="00FE7478"/>
    <w:rsid w:val="00FE7728"/>
    <w:rsid w:val="00FF004E"/>
    <w:rsid w:val="00FF0E35"/>
    <w:rsid w:val="00FF0F4A"/>
    <w:rsid w:val="00FF2AA2"/>
    <w:rsid w:val="00FF34B7"/>
    <w:rsid w:val="00FF4F77"/>
    <w:rsid w:val="00FF5465"/>
    <w:rsid w:val="00FF5656"/>
    <w:rsid w:val="00FF5C6A"/>
    <w:rsid w:val="00FF5E09"/>
    <w:rsid w:val="00FF6756"/>
    <w:rsid w:val="00FF6F86"/>
    <w:rsid w:val="00FF70A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2B5746"/>
  <w15:docId w15:val="{1AF3559E-998C-4E56-BFD6-08C5232DC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3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794D5E"/>
    <w:pPr>
      <w:numPr>
        <w:numId w:val="32"/>
      </w:numPr>
      <w:tabs>
        <w:tab w:val="left" w:pos="200"/>
        <w:tab w:val="right" w:pos="4780"/>
      </w:tabs>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7C07EF"/>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EC2A02"/>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334797"/>
    <w:pPr>
      <w:spacing w:line="264" w:lineRule="auto"/>
      <w:jc w:val="both"/>
    </w:pPr>
    <w:rPr>
      <w:rFonts w:ascii="Linux Libertine" w:eastAsiaTheme="minorHAnsi" w:hAnsi="Linux Libertine" w:cstheme="minorBidi"/>
      <w:sz w:val="18"/>
      <w:szCs w:val="22"/>
      <w:lang w:val="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08001F"/>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08001F"/>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14FD7"/>
    <w:pPr>
      <w:spacing w:line="264" w:lineRule="auto"/>
      <w:jc w:val="both"/>
    </w:pPr>
    <w:rPr>
      <w:rFonts w:ascii="Linux Libertine" w:eastAsiaTheme="minorHAnsi" w:hAnsi="Linux Libertine" w:cstheme="minorBidi"/>
      <w:sz w:val="18"/>
      <w:szCs w:val="22"/>
      <w:lang w:val="en-US" w:eastAsia="ja-JP"/>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E60763"/>
    <w:pPr>
      <w:ind w:left="302" w:hanging="302"/>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1B17C0"/>
    <w:pPr>
      <w:spacing w:line="240" w:lineRule="auto"/>
    </w:pPr>
    <w:rPr>
      <w:b/>
      <w:bCs/>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uiPriority w:val="99"/>
    <w:semiHidden/>
    <w:unhideWhenUsed/>
    <w:rsid w:val="004A0C68"/>
    <w:rPr>
      <w:color w:val="605E5C"/>
      <w:shd w:val="clear" w:color="auto" w:fill="E1DFDD"/>
    </w:rPr>
  </w:style>
  <w:style w:type="character" w:customStyle="1" w:styleId="qv3wpe">
    <w:name w:val="qv3wpe"/>
    <w:basedOn w:val="DefaultParagraphFont"/>
    <w:rsid w:val="00B42502"/>
  </w:style>
  <w:style w:type="paragraph" w:styleId="Revision">
    <w:name w:val="Revision"/>
    <w:hidden/>
    <w:uiPriority w:val="99"/>
    <w:semiHidden/>
    <w:rsid w:val="002B4001"/>
    <w:rPr>
      <w:rFonts w:ascii="Linux Libertine" w:eastAsiaTheme="minorHAnsi" w:hAnsi="Linux Libertine" w:cstheme="minorBidi"/>
      <w:sz w:val="18"/>
      <w:szCs w:val="22"/>
      <w:lang w:val="en-US" w:eastAsia="en-US"/>
    </w:rPr>
  </w:style>
  <w:style w:type="character" w:customStyle="1" w:styleId="hgkelc">
    <w:name w:val="hgkelc"/>
    <w:basedOn w:val="DefaultParagraphFont"/>
    <w:rsid w:val="00440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8508603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058065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417187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52288414">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32105449">
      <w:bodyDiv w:val="1"/>
      <w:marLeft w:val="0"/>
      <w:marRight w:val="0"/>
      <w:marTop w:val="0"/>
      <w:marBottom w:val="0"/>
      <w:divBdr>
        <w:top w:val="none" w:sz="0" w:space="0" w:color="auto"/>
        <w:left w:val="none" w:sz="0" w:space="0" w:color="auto"/>
        <w:bottom w:val="none" w:sz="0" w:space="0" w:color="auto"/>
        <w:right w:val="none" w:sz="0" w:space="0" w:color="auto"/>
      </w:divBdr>
      <w:divsChild>
        <w:div w:id="2039622178">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yperlink" Target="https://news.xbox.com/en-us/2023/01/11/xbox-carbon-aware-console-sustainability/" TargetMode="External"/><Relationship Id="rId39" Type="http://schemas.openxmlformats.org/officeDocument/2006/relationships/hyperlink" Target="https://now.uiowa.edu/2017/02/ui-announces-it-will-be-coal-free-2025" TargetMode="External"/><Relationship Id="rId21" Type="http://schemas.openxmlformats.org/officeDocument/2006/relationships/image" Target="media/image5.png"/><Relationship Id="rId34" Type="http://schemas.openxmlformats.org/officeDocument/2006/relationships/hyperlink" Target="https://www.midamericanenergy.com/energy-mix" TargetMode="External"/><Relationship Id="rId42" Type="http://schemas.openxmlformats.org/officeDocument/2006/relationships/hyperlink" Target="https://www.eia.gov/dnav/ng/hist/n3035us3m.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www.misoenergy.org/markets-and-operations/RTDataAP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hyperlink" Target="https://www.epa.gov/system/files/documents/2022-04/ghg_emission_factors_hub.pdf" TargetMode="External"/><Relationship Id="rId37" Type="http://schemas.openxmlformats.org/officeDocument/2006/relationships/hyperlink" Target="https://github.com/angularsen/UnitsNet" TargetMode="External"/><Relationship Id="rId40" Type="http://schemas.openxmlformats.org/officeDocument/2006/relationships/hyperlink" Target="https://www.epa.gov/energy/greenhouse-gas-equivalencies-calculato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yperlink" Target="https://www.eia.gov/opendata/" TargetMode="External"/><Relationship Id="rId36" Type="http://schemas.openxmlformats.org/officeDocument/2006/relationships/hyperlink" Target="https://www.aveva.com/en/products/aveva-pi-system/" TargetMode="Externa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yperlink" Target="https://www.energy.gov/sites/default/files/2021/03/f83/District_Energy_Fact_Sheet.pdf"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doi.org/10.1145/3472883.3487009" TargetMode="External"/><Relationship Id="rId30" Type="http://schemas.openxmlformats.org/officeDocument/2006/relationships/hyperlink" Target="https://doi.org/10.1145/3538637.3538849" TargetMode="External"/><Relationship Id="rId35" Type="http://schemas.openxmlformats.org/officeDocument/2006/relationships/hyperlink" Target="https://www.eia.gov/tools/faqs/faq.php?id=74&amp;t=11"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www.convergenenergy.com/" TargetMode="External"/><Relationship Id="rId38" Type="http://schemas.openxmlformats.org/officeDocument/2006/relationships/hyperlink" Target="https://github.com/ryan-policheri/DynamicEmissionsModeler" TargetMode="External"/><Relationship Id="rId20" Type="http://schemas.openxmlformats.org/officeDocument/2006/relationships/image" Target="media/image4.png"/><Relationship Id="rId41" Type="http://schemas.openxmlformats.org/officeDocument/2006/relationships/hyperlink" Target="https://news.stanford.edu/2021/06/07/professors-explain-social-cost-carb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E4120AA-EFB7-4D1A-9AB4-77C54BA20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159</TotalTime>
  <Pages>9</Pages>
  <Words>6537</Words>
  <Characters>37264</Characters>
  <Application>Microsoft Office Word</Application>
  <DocSecurity>0</DocSecurity>
  <Lines>310</Lines>
  <Paragraphs>87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43714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Ryan Policheri</cp:lastModifiedBy>
  <cp:revision>130</cp:revision>
  <cp:lastPrinted>2023-02-11T03:07:00Z</cp:lastPrinted>
  <dcterms:created xsi:type="dcterms:W3CDTF">2023-02-10T23:28:00Z</dcterms:created>
  <dcterms:modified xsi:type="dcterms:W3CDTF">2023-04-08T00:27:00Z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